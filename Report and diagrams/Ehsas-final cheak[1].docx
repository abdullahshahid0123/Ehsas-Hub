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6A910" w14:textId="0160F7A5" w:rsidR="00663046" w:rsidRPr="00DA5F4B" w:rsidRDefault="00663046" w:rsidP="003D4BA1">
      <w:pPr>
        <w:spacing w:line="360" w:lineRule="auto"/>
        <w:ind w:left="2" w:hanging="4"/>
        <w:jc w:val="center"/>
        <w:rPr>
          <w:sz w:val="40"/>
          <w:szCs w:val="32"/>
        </w:rPr>
      </w:pPr>
      <w:r w:rsidRPr="00DA5F4B">
        <w:rPr>
          <w:b/>
          <w:sz w:val="40"/>
          <w:szCs w:val="32"/>
        </w:rPr>
        <w:t xml:space="preserve">  </w:t>
      </w:r>
      <w:r w:rsidR="00F608CB" w:rsidRPr="00DA5F4B">
        <w:rPr>
          <w:b/>
          <w:sz w:val="40"/>
          <w:szCs w:val="32"/>
        </w:rPr>
        <w:t>Ehsas-Hub</w:t>
      </w:r>
      <w:r w:rsidRPr="00DA5F4B">
        <w:rPr>
          <w:sz w:val="40"/>
          <w:szCs w:val="32"/>
        </w:rPr>
        <w:t xml:space="preserve">    </w:t>
      </w:r>
    </w:p>
    <w:p w14:paraId="4A90BDD4" w14:textId="77777777" w:rsidR="00663046" w:rsidRPr="00CC1C0E" w:rsidRDefault="00663046" w:rsidP="003D4BA1">
      <w:pPr>
        <w:spacing w:line="360" w:lineRule="auto"/>
        <w:ind w:hanging="2"/>
        <w:jc w:val="center"/>
      </w:pPr>
      <w:r w:rsidRPr="00CC1C0E">
        <w:t xml:space="preserve">                  </w:t>
      </w:r>
    </w:p>
    <w:p w14:paraId="2DCF40F6" w14:textId="77777777" w:rsidR="00663046" w:rsidRPr="00CC1C0E" w:rsidRDefault="00663046" w:rsidP="003D4BA1">
      <w:pPr>
        <w:spacing w:line="360" w:lineRule="auto"/>
        <w:ind w:hanging="2"/>
        <w:jc w:val="center"/>
      </w:pPr>
    </w:p>
    <w:tbl>
      <w:tblPr>
        <w:tblW w:w="9000" w:type="dxa"/>
        <w:tblLayout w:type="fixed"/>
        <w:tblLook w:val="0000" w:firstRow="0" w:lastRow="0" w:firstColumn="0" w:lastColumn="0" w:noHBand="0" w:noVBand="0"/>
      </w:tblPr>
      <w:tblGrid>
        <w:gridCol w:w="9000"/>
      </w:tblGrid>
      <w:tr w:rsidR="00663046" w:rsidRPr="00CC1C0E" w14:paraId="17B798E3" w14:textId="77777777" w:rsidTr="00AC0D58">
        <w:trPr>
          <w:trHeight w:val="4266"/>
        </w:trPr>
        <w:tc>
          <w:tcPr>
            <w:tcW w:w="9000" w:type="dxa"/>
            <w:vAlign w:val="center"/>
          </w:tcPr>
          <w:p w14:paraId="02FBFA22" w14:textId="77777777" w:rsidR="00663046" w:rsidRPr="00CC1C0E" w:rsidRDefault="00663046" w:rsidP="003D4BA1">
            <w:pPr>
              <w:spacing w:line="360" w:lineRule="auto"/>
              <w:ind w:left="1" w:hanging="3"/>
              <w:jc w:val="center"/>
            </w:pPr>
            <w:r w:rsidRPr="00DA5F4B">
              <w:rPr>
                <w:b/>
                <w:noProof/>
                <w:sz w:val="32"/>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B89C68B" w14:textId="37CAA4EE" w:rsidR="00663046" w:rsidRDefault="00663046" w:rsidP="00DA5F4B">
      <w:pPr>
        <w:spacing w:line="360" w:lineRule="auto"/>
        <w:ind w:left="2" w:hanging="4"/>
        <w:jc w:val="center"/>
      </w:pPr>
      <w:r w:rsidRPr="00CC1C0E">
        <w:rPr>
          <w:b/>
        </w:rPr>
        <w:t>By:</w:t>
      </w:r>
      <w:r w:rsidRPr="00CC1C0E">
        <w:t xml:space="preserve"> </w:t>
      </w:r>
    </w:p>
    <w:p w14:paraId="742605B7" w14:textId="77777777" w:rsidR="00DA5F4B" w:rsidRPr="00CC1C0E" w:rsidRDefault="00DA5F4B" w:rsidP="00DA5F4B">
      <w:pPr>
        <w:spacing w:line="360" w:lineRule="auto"/>
        <w:ind w:left="2" w:hanging="4"/>
        <w:jc w:val="center"/>
      </w:pPr>
    </w:p>
    <w:p w14:paraId="209F6CD0" w14:textId="77777777" w:rsidR="00F608CB" w:rsidRPr="00CC1C0E" w:rsidRDefault="00F608CB" w:rsidP="003D4BA1">
      <w:pPr>
        <w:spacing w:line="360" w:lineRule="auto"/>
        <w:ind w:hanging="2"/>
        <w:jc w:val="center"/>
        <w:rPr>
          <w:b/>
        </w:rPr>
      </w:pPr>
      <w:r w:rsidRPr="00CC1C0E">
        <w:rPr>
          <w:b/>
        </w:rPr>
        <w:t>Zain Muneer</w:t>
      </w:r>
    </w:p>
    <w:p w14:paraId="1F1E1A37" w14:textId="77777777" w:rsidR="00F608CB" w:rsidRPr="00CC1C0E" w:rsidRDefault="00F608CB" w:rsidP="003D4BA1">
      <w:pPr>
        <w:spacing w:line="360" w:lineRule="auto"/>
        <w:ind w:hanging="2"/>
        <w:jc w:val="center"/>
        <w:rPr>
          <w:b/>
        </w:rPr>
      </w:pPr>
      <w:r w:rsidRPr="00CC1C0E">
        <w:rPr>
          <w:b/>
        </w:rPr>
        <w:t>35937</w:t>
      </w:r>
    </w:p>
    <w:p w14:paraId="60E081BA" w14:textId="77777777" w:rsidR="00F608CB" w:rsidRPr="00CC1C0E" w:rsidRDefault="00F608CB" w:rsidP="003D4BA1">
      <w:pPr>
        <w:spacing w:line="360" w:lineRule="auto"/>
        <w:ind w:hanging="2"/>
        <w:jc w:val="center"/>
        <w:rPr>
          <w:b/>
        </w:rPr>
      </w:pPr>
      <w:bookmarkStart w:id="0" w:name="_Hlk184540912"/>
      <w:r w:rsidRPr="00CC1C0E">
        <w:rPr>
          <w:b/>
        </w:rPr>
        <w:t>Abdullah shahid</w:t>
      </w:r>
    </w:p>
    <w:bookmarkEnd w:id="0"/>
    <w:p w14:paraId="1FDD9CEE" w14:textId="77777777" w:rsidR="00F608CB" w:rsidRPr="00CC1C0E" w:rsidRDefault="00F608CB" w:rsidP="003D4BA1">
      <w:pPr>
        <w:spacing w:line="360" w:lineRule="auto"/>
        <w:ind w:hanging="2"/>
        <w:jc w:val="center"/>
        <w:rPr>
          <w:b/>
        </w:rPr>
      </w:pPr>
      <w:r w:rsidRPr="00CC1C0E">
        <w:rPr>
          <w:b/>
        </w:rPr>
        <w:t>35438</w:t>
      </w:r>
    </w:p>
    <w:p w14:paraId="13DA2091" w14:textId="77777777" w:rsidR="00F608CB" w:rsidRPr="00CC1C0E" w:rsidRDefault="00F608CB" w:rsidP="003D4BA1">
      <w:pPr>
        <w:spacing w:line="360" w:lineRule="auto"/>
        <w:ind w:hanging="2"/>
        <w:jc w:val="center"/>
        <w:rPr>
          <w:b/>
        </w:rPr>
      </w:pPr>
      <w:r w:rsidRPr="00CC1C0E">
        <w:rPr>
          <w:b/>
        </w:rPr>
        <w:t>Hamza Ahmed</w:t>
      </w:r>
    </w:p>
    <w:p w14:paraId="322026CE" w14:textId="77777777" w:rsidR="00F608CB" w:rsidRPr="00CC1C0E" w:rsidRDefault="00F608CB" w:rsidP="003D4BA1">
      <w:pPr>
        <w:spacing w:line="360" w:lineRule="auto"/>
        <w:ind w:hanging="2"/>
        <w:jc w:val="center"/>
      </w:pPr>
      <w:r w:rsidRPr="00CC1C0E">
        <w:rPr>
          <w:b/>
        </w:rPr>
        <w:t>31967</w:t>
      </w:r>
    </w:p>
    <w:p w14:paraId="167D754B" w14:textId="77777777" w:rsidR="00F608CB" w:rsidRPr="00CC1C0E" w:rsidRDefault="00F608CB" w:rsidP="003D4BA1">
      <w:pPr>
        <w:spacing w:line="360" w:lineRule="auto"/>
        <w:ind w:hanging="2"/>
        <w:jc w:val="center"/>
      </w:pPr>
    </w:p>
    <w:p w14:paraId="66098A85" w14:textId="77777777" w:rsidR="00F608CB" w:rsidRPr="00CC1C0E" w:rsidRDefault="00F608CB" w:rsidP="003D4BA1">
      <w:pPr>
        <w:spacing w:line="360" w:lineRule="auto"/>
        <w:ind w:left="1" w:hanging="3"/>
        <w:jc w:val="center"/>
      </w:pPr>
      <w:r w:rsidRPr="00CC1C0E">
        <w:rPr>
          <w:b/>
        </w:rPr>
        <w:t>Supervised by:</w:t>
      </w:r>
    </w:p>
    <w:p w14:paraId="69D6320A" w14:textId="1A44A735" w:rsidR="00663046" w:rsidRPr="00CC1C0E" w:rsidRDefault="00F608CB" w:rsidP="003D4BA1">
      <w:pPr>
        <w:spacing w:line="360" w:lineRule="auto"/>
        <w:ind w:left="2" w:hanging="4"/>
        <w:jc w:val="center"/>
      </w:pPr>
      <w:r w:rsidRPr="00CC1C0E">
        <w:rPr>
          <w:b/>
        </w:rPr>
        <w:t>Tajamul Shahzad</w:t>
      </w:r>
    </w:p>
    <w:p w14:paraId="594A8F3C" w14:textId="36389733" w:rsidR="00663046" w:rsidRDefault="00663046" w:rsidP="003D4BA1">
      <w:pPr>
        <w:spacing w:line="360" w:lineRule="auto"/>
        <w:ind w:left="2" w:hanging="4"/>
        <w:jc w:val="center"/>
      </w:pPr>
    </w:p>
    <w:p w14:paraId="340D45BD" w14:textId="16D03358" w:rsidR="00097482" w:rsidRDefault="00097482" w:rsidP="003D4BA1">
      <w:pPr>
        <w:spacing w:line="360" w:lineRule="auto"/>
        <w:ind w:left="2" w:hanging="4"/>
        <w:jc w:val="center"/>
      </w:pPr>
    </w:p>
    <w:p w14:paraId="4C4E6B6C" w14:textId="7D26E265" w:rsidR="00097482" w:rsidRDefault="00097482" w:rsidP="003D4BA1">
      <w:pPr>
        <w:spacing w:line="360" w:lineRule="auto"/>
        <w:ind w:left="2" w:hanging="4"/>
        <w:jc w:val="center"/>
      </w:pPr>
    </w:p>
    <w:p w14:paraId="57C82F8E" w14:textId="7095E5E5" w:rsidR="00097482" w:rsidRDefault="00097482" w:rsidP="003D4BA1">
      <w:pPr>
        <w:spacing w:line="360" w:lineRule="auto"/>
        <w:ind w:left="2" w:hanging="4"/>
        <w:jc w:val="center"/>
      </w:pPr>
    </w:p>
    <w:p w14:paraId="41A166AC" w14:textId="78B8A269" w:rsidR="00097482" w:rsidRDefault="00097482" w:rsidP="003D4BA1">
      <w:pPr>
        <w:spacing w:line="360" w:lineRule="auto"/>
        <w:ind w:left="2" w:hanging="4"/>
        <w:jc w:val="center"/>
      </w:pPr>
    </w:p>
    <w:p w14:paraId="5E3B94FF" w14:textId="77777777" w:rsidR="00097482" w:rsidRPr="00CC1C0E" w:rsidRDefault="00097482" w:rsidP="003D4BA1">
      <w:pPr>
        <w:spacing w:line="360" w:lineRule="auto"/>
        <w:ind w:left="2" w:hanging="4"/>
        <w:jc w:val="center"/>
      </w:pPr>
    </w:p>
    <w:p w14:paraId="1C65D654" w14:textId="77777777" w:rsidR="00663046" w:rsidRPr="00CC1C0E" w:rsidRDefault="00663046" w:rsidP="003D4BA1">
      <w:pPr>
        <w:spacing w:line="360" w:lineRule="auto"/>
        <w:ind w:left="2" w:hanging="4"/>
        <w:jc w:val="center"/>
      </w:pPr>
      <w:r w:rsidRPr="00CC1C0E">
        <w:rPr>
          <w:b/>
        </w:rPr>
        <w:t>Faculty of Computing</w:t>
      </w:r>
    </w:p>
    <w:p w14:paraId="09DC0CB7" w14:textId="77777777" w:rsidR="00663046" w:rsidRPr="00CC1C0E" w:rsidRDefault="00663046" w:rsidP="003D4BA1">
      <w:pPr>
        <w:spacing w:line="360" w:lineRule="auto"/>
        <w:ind w:left="2" w:hanging="4"/>
        <w:jc w:val="center"/>
      </w:pPr>
      <w:r w:rsidRPr="00CC1C0E">
        <w:rPr>
          <w:b/>
        </w:rPr>
        <w:t>Riphah International University, Islamabad</w:t>
      </w:r>
    </w:p>
    <w:p w14:paraId="5054A86E" w14:textId="66733E2C" w:rsidR="00663046" w:rsidRPr="00FF670B" w:rsidRDefault="00663046" w:rsidP="00FF670B">
      <w:pPr>
        <w:spacing w:line="360" w:lineRule="auto"/>
        <w:ind w:left="2" w:hanging="4"/>
        <w:jc w:val="center"/>
      </w:pPr>
      <w:r w:rsidRPr="00CC1C0E">
        <w:rPr>
          <w:b/>
        </w:rPr>
        <w:t>Fall 20</w:t>
      </w:r>
      <w:r w:rsidR="00F608CB" w:rsidRPr="00CC1C0E">
        <w:rPr>
          <w:b/>
        </w:rPr>
        <w:t>24</w:t>
      </w:r>
    </w:p>
    <w:p w14:paraId="5ACE5DA6" w14:textId="77777777" w:rsidR="00663046" w:rsidRPr="00CC1C0E" w:rsidRDefault="00663046" w:rsidP="003D4BA1">
      <w:pPr>
        <w:spacing w:line="360" w:lineRule="auto"/>
        <w:ind w:left="1" w:hanging="3"/>
        <w:jc w:val="center"/>
      </w:pPr>
      <w:r w:rsidRPr="00CC1C0E">
        <w:rPr>
          <w:b/>
        </w:rPr>
        <w:lastRenderedPageBreak/>
        <w:t xml:space="preserve">A Dissertation Submitted To </w:t>
      </w:r>
    </w:p>
    <w:p w14:paraId="39EB9367" w14:textId="77777777" w:rsidR="00663046" w:rsidRPr="00CC1C0E" w:rsidRDefault="00663046" w:rsidP="003D4BA1">
      <w:pPr>
        <w:spacing w:line="360" w:lineRule="auto"/>
        <w:ind w:left="1" w:hanging="3"/>
        <w:jc w:val="center"/>
      </w:pPr>
    </w:p>
    <w:p w14:paraId="1D82B80D" w14:textId="77777777" w:rsidR="00663046" w:rsidRPr="00CC1C0E" w:rsidRDefault="00663046" w:rsidP="003D4BA1">
      <w:pPr>
        <w:spacing w:line="360" w:lineRule="auto"/>
        <w:ind w:left="1" w:hanging="3"/>
        <w:jc w:val="center"/>
      </w:pPr>
    </w:p>
    <w:p w14:paraId="3ADB9833" w14:textId="77777777" w:rsidR="00663046" w:rsidRPr="00CC1C0E" w:rsidRDefault="00663046" w:rsidP="003D4BA1">
      <w:pPr>
        <w:spacing w:line="360" w:lineRule="auto"/>
        <w:ind w:left="1" w:hanging="3"/>
        <w:jc w:val="center"/>
      </w:pPr>
    </w:p>
    <w:p w14:paraId="156AAF53" w14:textId="77777777" w:rsidR="00663046" w:rsidRPr="00CC1C0E" w:rsidRDefault="00663046" w:rsidP="003D4BA1">
      <w:pPr>
        <w:spacing w:line="360" w:lineRule="auto"/>
        <w:ind w:left="1" w:hanging="3"/>
        <w:jc w:val="center"/>
      </w:pPr>
    </w:p>
    <w:p w14:paraId="38D4D1FA" w14:textId="77777777" w:rsidR="00663046" w:rsidRPr="00CC1C0E" w:rsidRDefault="00663046" w:rsidP="003D4BA1">
      <w:pPr>
        <w:spacing w:line="360" w:lineRule="auto"/>
        <w:ind w:left="1" w:hanging="3"/>
        <w:jc w:val="center"/>
      </w:pPr>
      <w:r w:rsidRPr="00CC1C0E">
        <w:rPr>
          <w:b/>
        </w:rPr>
        <w:t>Faculty of Computing,</w:t>
      </w:r>
    </w:p>
    <w:p w14:paraId="578840F4" w14:textId="77777777" w:rsidR="00663046" w:rsidRPr="00CC1C0E" w:rsidRDefault="00663046" w:rsidP="003D4BA1">
      <w:pPr>
        <w:spacing w:line="360" w:lineRule="auto"/>
        <w:ind w:left="1" w:hanging="3"/>
        <w:jc w:val="center"/>
      </w:pPr>
      <w:r w:rsidRPr="00CC1C0E">
        <w:rPr>
          <w:b/>
        </w:rPr>
        <w:t xml:space="preserve">Riphah International University, Islamabad </w:t>
      </w:r>
    </w:p>
    <w:p w14:paraId="2130C861" w14:textId="77777777" w:rsidR="00663046" w:rsidRPr="00CC1C0E" w:rsidRDefault="00663046" w:rsidP="003D4BA1">
      <w:pPr>
        <w:spacing w:line="360" w:lineRule="auto"/>
        <w:ind w:left="1" w:hanging="3"/>
        <w:jc w:val="center"/>
      </w:pPr>
      <w:r w:rsidRPr="00CC1C0E">
        <w:rPr>
          <w:b/>
        </w:rPr>
        <w:t>As a Partial Fulfillment of the Requirement for the Award of the Degree of</w:t>
      </w:r>
    </w:p>
    <w:p w14:paraId="6783EEC1" w14:textId="77777777" w:rsidR="00663046" w:rsidRPr="00CC1C0E" w:rsidRDefault="00663046" w:rsidP="003D4BA1">
      <w:pPr>
        <w:spacing w:line="360" w:lineRule="auto"/>
        <w:ind w:left="1" w:hanging="3"/>
        <w:jc w:val="center"/>
      </w:pPr>
      <w:r w:rsidRPr="00CC1C0E">
        <w:rPr>
          <w:b/>
        </w:rPr>
        <w:t>Bachelors of Science in Computer Science</w:t>
      </w:r>
    </w:p>
    <w:p w14:paraId="4B6B40D3" w14:textId="77777777" w:rsidR="00663046" w:rsidRPr="00CC1C0E" w:rsidRDefault="00663046" w:rsidP="003D4BA1">
      <w:pPr>
        <w:spacing w:line="360" w:lineRule="auto"/>
        <w:ind w:hanging="2"/>
        <w:jc w:val="center"/>
      </w:pPr>
    </w:p>
    <w:p w14:paraId="6CA2A8E7" w14:textId="77777777" w:rsidR="00663046" w:rsidRPr="00CC1C0E" w:rsidRDefault="00663046" w:rsidP="003D4BA1">
      <w:pPr>
        <w:spacing w:line="360" w:lineRule="auto"/>
        <w:ind w:hanging="2"/>
        <w:jc w:val="center"/>
      </w:pPr>
    </w:p>
    <w:p w14:paraId="3736A659" w14:textId="77777777" w:rsidR="00663046" w:rsidRPr="00CC1C0E" w:rsidRDefault="00663046" w:rsidP="003D4BA1">
      <w:pPr>
        <w:spacing w:line="360" w:lineRule="auto"/>
        <w:ind w:hanging="2"/>
        <w:jc w:val="center"/>
      </w:pPr>
      <w:r w:rsidRPr="00CC1C0E">
        <w:t xml:space="preserve">     </w:t>
      </w:r>
    </w:p>
    <w:p w14:paraId="469864B2" w14:textId="77777777" w:rsidR="00663046" w:rsidRPr="00CC1C0E" w:rsidRDefault="00663046" w:rsidP="003D4BA1">
      <w:pPr>
        <w:spacing w:line="360" w:lineRule="auto"/>
        <w:ind w:hanging="2"/>
        <w:jc w:val="center"/>
      </w:pPr>
    </w:p>
    <w:p w14:paraId="5F5BDBA0" w14:textId="77777777" w:rsidR="00663046" w:rsidRPr="00CC1C0E" w:rsidRDefault="00663046" w:rsidP="003D4BA1">
      <w:pPr>
        <w:spacing w:line="360" w:lineRule="auto"/>
        <w:ind w:hanging="2"/>
        <w:jc w:val="center"/>
      </w:pPr>
    </w:p>
    <w:p w14:paraId="62057698" w14:textId="77777777" w:rsidR="00663046" w:rsidRPr="00CC1C0E" w:rsidRDefault="00663046" w:rsidP="003D4BA1">
      <w:pPr>
        <w:spacing w:line="360" w:lineRule="auto"/>
        <w:ind w:hanging="2"/>
        <w:jc w:val="center"/>
      </w:pPr>
    </w:p>
    <w:p w14:paraId="06A38D86" w14:textId="77777777" w:rsidR="00663046" w:rsidRPr="00CC1C0E" w:rsidRDefault="00663046" w:rsidP="003D4BA1">
      <w:pPr>
        <w:spacing w:line="360" w:lineRule="auto"/>
        <w:ind w:hanging="2"/>
        <w:jc w:val="center"/>
      </w:pPr>
    </w:p>
    <w:p w14:paraId="076B67AB" w14:textId="77777777" w:rsidR="008E2894" w:rsidRPr="00CC1C0E" w:rsidRDefault="008E2894" w:rsidP="003D4BA1">
      <w:pPr>
        <w:spacing w:line="360" w:lineRule="auto"/>
        <w:ind w:hanging="2"/>
        <w:jc w:val="center"/>
      </w:pPr>
    </w:p>
    <w:p w14:paraId="20F4576B" w14:textId="77777777" w:rsidR="008E2894" w:rsidRPr="00CC1C0E" w:rsidRDefault="008E2894" w:rsidP="003D4BA1">
      <w:pPr>
        <w:spacing w:line="360" w:lineRule="auto"/>
        <w:ind w:hanging="2"/>
        <w:jc w:val="center"/>
      </w:pPr>
    </w:p>
    <w:p w14:paraId="685D0248" w14:textId="77777777" w:rsidR="008E2894" w:rsidRPr="00CC1C0E" w:rsidRDefault="008E2894" w:rsidP="003D4BA1">
      <w:pPr>
        <w:spacing w:line="360" w:lineRule="auto"/>
        <w:ind w:hanging="2"/>
        <w:jc w:val="center"/>
      </w:pPr>
    </w:p>
    <w:p w14:paraId="1324BBA4" w14:textId="77777777" w:rsidR="008E2894" w:rsidRPr="00CC1C0E" w:rsidRDefault="008E2894" w:rsidP="003D4BA1">
      <w:pPr>
        <w:spacing w:line="360" w:lineRule="auto"/>
        <w:ind w:hanging="2"/>
        <w:jc w:val="center"/>
      </w:pPr>
    </w:p>
    <w:p w14:paraId="2D624DBB" w14:textId="77777777" w:rsidR="008E2894" w:rsidRPr="00CC1C0E" w:rsidRDefault="008E2894" w:rsidP="003D4BA1">
      <w:pPr>
        <w:spacing w:line="360" w:lineRule="auto"/>
        <w:ind w:hanging="2"/>
        <w:jc w:val="center"/>
      </w:pPr>
    </w:p>
    <w:p w14:paraId="2F7BCB42" w14:textId="77777777" w:rsidR="008E2894" w:rsidRPr="00CC1C0E" w:rsidRDefault="008E2894" w:rsidP="003D4BA1">
      <w:pPr>
        <w:spacing w:line="360" w:lineRule="auto"/>
        <w:ind w:hanging="2"/>
        <w:jc w:val="center"/>
      </w:pPr>
    </w:p>
    <w:p w14:paraId="7004E3D8" w14:textId="77777777" w:rsidR="008E2894" w:rsidRPr="00CC1C0E" w:rsidRDefault="008E2894" w:rsidP="003D4BA1">
      <w:pPr>
        <w:spacing w:line="360" w:lineRule="auto"/>
        <w:ind w:hanging="2"/>
        <w:jc w:val="center"/>
      </w:pPr>
    </w:p>
    <w:p w14:paraId="1F7C61D7" w14:textId="77777777" w:rsidR="008E2894" w:rsidRPr="00CC1C0E" w:rsidRDefault="008E2894" w:rsidP="003D4BA1">
      <w:pPr>
        <w:spacing w:line="360" w:lineRule="auto"/>
        <w:ind w:hanging="2"/>
        <w:jc w:val="center"/>
      </w:pPr>
    </w:p>
    <w:p w14:paraId="15C8D22F" w14:textId="77777777" w:rsidR="008E2894" w:rsidRPr="00CC1C0E" w:rsidRDefault="008E2894" w:rsidP="003D4BA1">
      <w:pPr>
        <w:spacing w:line="360" w:lineRule="auto"/>
        <w:ind w:hanging="2"/>
        <w:jc w:val="center"/>
      </w:pPr>
    </w:p>
    <w:p w14:paraId="6DE7F2FC" w14:textId="3EDC0899" w:rsidR="008E2894" w:rsidRDefault="008E2894" w:rsidP="003D4BA1">
      <w:pPr>
        <w:spacing w:line="360" w:lineRule="auto"/>
        <w:ind w:hanging="2"/>
        <w:jc w:val="center"/>
      </w:pPr>
    </w:p>
    <w:p w14:paraId="1A42BE7C" w14:textId="77777777" w:rsidR="00DA5F4B" w:rsidRPr="00CC1C0E" w:rsidRDefault="00DA5F4B" w:rsidP="003D4BA1">
      <w:pPr>
        <w:spacing w:line="360" w:lineRule="auto"/>
        <w:ind w:hanging="2"/>
        <w:jc w:val="center"/>
      </w:pPr>
    </w:p>
    <w:p w14:paraId="3E437BC4" w14:textId="77777777" w:rsidR="00663046" w:rsidRPr="00CC1C0E" w:rsidRDefault="00663046" w:rsidP="003D4BA1">
      <w:pPr>
        <w:spacing w:line="360" w:lineRule="auto"/>
      </w:pPr>
    </w:p>
    <w:p w14:paraId="3DEFDC5B" w14:textId="77777777" w:rsidR="00663046" w:rsidRPr="00CC1C0E" w:rsidRDefault="00663046" w:rsidP="003D4BA1">
      <w:pPr>
        <w:spacing w:line="360" w:lineRule="auto"/>
        <w:ind w:left="1" w:hanging="3"/>
        <w:jc w:val="center"/>
      </w:pPr>
      <w:r w:rsidRPr="00CC1C0E">
        <w:rPr>
          <w:b/>
        </w:rPr>
        <w:t>Faculty of Computing</w:t>
      </w:r>
    </w:p>
    <w:p w14:paraId="1A61C59A" w14:textId="77777777" w:rsidR="00F608CB" w:rsidRPr="00CC1C0E" w:rsidRDefault="00663046" w:rsidP="003D4BA1">
      <w:pPr>
        <w:spacing w:line="360" w:lineRule="auto"/>
        <w:ind w:left="1" w:hanging="3"/>
        <w:jc w:val="center"/>
      </w:pPr>
      <w:r w:rsidRPr="00CC1C0E">
        <w:rPr>
          <w:b/>
        </w:rPr>
        <w:t>Riphah International University, Islamabad</w:t>
      </w:r>
    </w:p>
    <w:p w14:paraId="3BB57C2F" w14:textId="7CF344B5" w:rsidR="00663046" w:rsidRPr="00CC1C0E" w:rsidRDefault="00663046" w:rsidP="003D4BA1">
      <w:pPr>
        <w:spacing w:line="360" w:lineRule="auto"/>
        <w:ind w:left="1" w:hanging="3"/>
        <w:jc w:val="center"/>
      </w:pPr>
      <w:r w:rsidRPr="00CC1C0E">
        <w:t xml:space="preserve">Date: </w:t>
      </w:r>
      <w:r w:rsidR="00061A2E">
        <w:t>May, 202</w:t>
      </w:r>
      <w:r w:rsidR="00A812C7">
        <w:t>5</w:t>
      </w:r>
    </w:p>
    <w:p w14:paraId="75DB8939" w14:textId="263E5703"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Final Approval</w:t>
      </w:r>
    </w:p>
    <w:p w14:paraId="022C3B4F" w14:textId="77777777" w:rsidR="00663046" w:rsidRPr="00CC1C0E" w:rsidRDefault="00663046" w:rsidP="00DA5F4B">
      <w:pPr>
        <w:spacing w:line="360" w:lineRule="auto"/>
      </w:pPr>
    </w:p>
    <w:p w14:paraId="1F82872F" w14:textId="3D9A78A2" w:rsidR="00F608CB" w:rsidRPr="00CC1C0E" w:rsidRDefault="00F608CB" w:rsidP="003D4BA1">
      <w:pPr>
        <w:spacing w:line="360" w:lineRule="auto"/>
        <w:ind w:hanging="2"/>
        <w:jc w:val="both"/>
      </w:pPr>
      <w:r w:rsidRPr="00CC1C0E">
        <w:t xml:space="preserve">This is to certify that we have read the report submitted by </w:t>
      </w:r>
      <w:r w:rsidRPr="00CC1C0E">
        <w:rPr>
          <w:b/>
          <w:i/>
        </w:rPr>
        <w:t xml:space="preserve">Zain Muneer 35937 Abdullah Shahid 35438 Hamza Ahmed 31967 </w:t>
      </w:r>
      <w:r w:rsidRPr="00CC1C0E">
        <w:t>for the partial fulfillment of the requirements for the degree of the Bachelors of Science in Computer Science (BSCS). It is our judgment that this report is of sufficient standard to warrant its acceptance by Riphah International University, Islamabad for the degree of Bachelors of Science in Computer Science (BSCS).</w:t>
      </w:r>
    </w:p>
    <w:p w14:paraId="77D18FE2" w14:textId="77777777" w:rsidR="00663046" w:rsidRPr="00CC1C0E" w:rsidRDefault="00663046" w:rsidP="003D4BA1">
      <w:pPr>
        <w:spacing w:line="360" w:lineRule="auto"/>
        <w:ind w:hanging="2"/>
        <w:jc w:val="both"/>
      </w:pPr>
    </w:p>
    <w:p w14:paraId="3D89C278" w14:textId="77777777" w:rsidR="00663046" w:rsidRPr="00CC1C0E" w:rsidRDefault="00663046" w:rsidP="003D4BA1">
      <w:pPr>
        <w:spacing w:line="360" w:lineRule="auto"/>
        <w:ind w:hanging="2"/>
        <w:jc w:val="both"/>
      </w:pPr>
    </w:p>
    <w:p w14:paraId="68F648B0" w14:textId="77777777" w:rsidR="00663046" w:rsidRPr="00CC1C0E" w:rsidRDefault="00663046" w:rsidP="003D4BA1">
      <w:pPr>
        <w:spacing w:line="360" w:lineRule="auto"/>
        <w:ind w:left="1" w:hanging="3"/>
        <w:jc w:val="both"/>
      </w:pPr>
    </w:p>
    <w:p w14:paraId="4B4F72A3" w14:textId="77777777" w:rsidR="00663046" w:rsidRPr="00CC1C0E" w:rsidRDefault="00663046" w:rsidP="003D4BA1">
      <w:pPr>
        <w:spacing w:line="360" w:lineRule="auto"/>
        <w:ind w:left="1" w:hanging="3"/>
        <w:jc w:val="both"/>
      </w:pPr>
      <w:r w:rsidRPr="00CC1C0E">
        <w:rPr>
          <w:b/>
        </w:rPr>
        <w:t>Committee:</w:t>
      </w:r>
    </w:p>
    <w:p w14:paraId="41EDA3DE" w14:textId="77777777" w:rsidR="00663046" w:rsidRPr="00CC1C0E" w:rsidRDefault="00663046" w:rsidP="003D4BA1">
      <w:pPr>
        <w:spacing w:line="360" w:lineRule="auto"/>
        <w:ind w:left="1" w:hanging="3"/>
        <w:jc w:val="both"/>
      </w:pPr>
    </w:p>
    <w:p w14:paraId="54B44E85" w14:textId="77777777" w:rsidR="00663046" w:rsidRPr="00CC1C0E" w:rsidRDefault="00663046" w:rsidP="003D4BA1">
      <w:pPr>
        <w:spacing w:line="360" w:lineRule="auto"/>
        <w:ind w:left="1" w:hanging="3"/>
        <w:jc w:val="both"/>
      </w:pPr>
    </w:p>
    <w:tbl>
      <w:tblPr>
        <w:tblW w:w="4248" w:type="dxa"/>
        <w:tblLayout w:type="fixed"/>
        <w:tblLook w:val="0000" w:firstRow="0" w:lastRow="0" w:firstColumn="0" w:lastColumn="0" w:noHBand="0" w:noVBand="0"/>
      </w:tblPr>
      <w:tblGrid>
        <w:gridCol w:w="356"/>
        <w:gridCol w:w="3892"/>
      </w:tblGrid>
      <w:tr w:rsidR="00663046" w:rsidRPr="00CC1C0E" w14:paraId="4275B13C" w14:textId="77777777" w:rsidTr="00AC0D58">
        <w:tc>
          <w:tcPr>
            <w:tcW w:w="356" w:type="dxa"/>
          </w:tcPr>
          <w:p w14:paraId="24351A1C" w14:textId="77777777" w:rsidR="00663046" w:rsidRPr="00CC1C0E" w:rsidRDefault="00663046" w:rsidP="003D4BA1">
            <w:pPr>
              <w:spacing w:line="360" w:lineRule="auto"/>
              <w:ind w:left="1" w:hanging="3"/>
              <w:jc w:val="both"/>
            </w:pPr>
            <w:r w:rsidRPr="00CC1C0E">
              <w:rPr>
                <w:b/>
              </w:rPr>
              <w:t>1</w:t>
            </w:r>
          </w:p>
        </w:tc>
        <w:tc>
          <w:tcPr>
            <w:tcW w:w="3892" w:type="dxa"/>
          </w:tcPr>
          <w:p w14:paraId="24377D30" w14:textId="77777777" w:rsidR="00663046" w:rsidRPr="00CC1C0E" w:rsidRDefault="00663046" w:rsidP="003D4BA1">
            <w:pPr>
              <w:spacing w:line="360" w:lineRule="auto"/>
              <w:ind w:hanging="2"/>
            </w:pPr>
          </w:p>
          <w:p w14:paraId="7FCA6C2E" w14:textId="77777777" w:rsidR="00663046" w:rsidRPr="00CC1C0E" w:rsidRDefault="00663046" w:rsidP="003D4BA1">
            <w:pPr>
              <w:spacing w:line="360" w:lineRule="auto"/>
              <w:ind w:hanging="2"/>
            </w:pPr>
            <w:r w:rsidRPr="00CC1C0E">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754A9476"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38293133" w:rsidR="00663046" w:rsidRPr="00CC1C0E" w:rsidRDefault="00663046" w:rsidP="003D4BA1">
            <w:pPr>
              <w:spacing w:line="360" w:lineRule="auto"/>
              <w:ind w:hanging="2"/>
            </w:pPr>
            <w:r w:rsidRPr="00CC1C0E">
              <w:t xml:space="preserve"> </w:t>
            </w:r>
            <w:r w:rsidR="00F608CB" w:rsidRPr="00CC1C0E">
              <w:t>Tajamul Shahzad</w:t>
            </w:r>
          </w:p>
          <w:p w14:paraId="41E69794" w14:textId="77777777" w:rsidR="00663046" w:rsidRPr="00CC1C0E" w:rsidRDefault="00663046" w:rsidP="003D4BA1">
            <w:pPr>
              <w:spacing w:line="360" w:lineRule="auto"/>
              <w:ind w:hanging="2"/>
            </w:pPr>
            <w:r w:rsidRPr="00CC1C0E">
              <w:t xml:space="preserve"> (Supervisor)</w:t>
            </w:r>
          </w:p>
          <w:p w14:paraId="4651E2D4" w14:textId="77777777" w:rsidR="00663046" w:rsidRPr="00CC1C0E" w:rsidRDefault="00663046" w:rsidP="003D4BA1">
            <w:pPr>
              <w:spacing w:line="360" w:lineRule="auto"/>
              <w:ind w:left="1" w:hanging="3"/>
              <w:jc w:val="both"/>
            </w:pPr>
          </w:p>
          <w:p w14:paraId="4E77C598" w14:textId="77777777" w:rsidR="00663046" w:rsidRPr="00CC1C0E" w:rsidRDefault="00663046" w:rsidP="003D4BA1">
            <w:pPr>
              <w:spacing w:line="360" w:lineRule="auto"/>
              <w:ind w:left="1" w:hanging="3"/>
              <w:jc w:val="both"/>
            </w:pPr>
          </w:p>
          <w:p w14:paraId="63E4253E" w14:textId="77777777" w:rsidR="00663046" w:rsidRPr="00CC1C0E" w:rsidRDefault="00663046" w:rsidP="003D4BA1">
            <w:pPr>
              <w:spacing w:line="360" w:lineRule="auto"/>
              <w:ind w:left="1" w:hanging="3"/>
              <w:jc w:val="both"/>
            </w:pPr>
          </w:p>
        </w:tc>
      </w:tr>
      <w:tr w:rsidR="00663046" w:rsidRPr="00CC1C0E" w14:paraId="41B559D9" w14:textId="77777777" w:rsidTr="00AC0D58">
        <w:tc>
          <w:tcPr>
            <w:tcW w:w="356" w:type="dxa"/>
          </w:tcPr>
          <w:p w14:paraId="381D3259" w14:textId="77777777" w:rsidR="00663046" w:rsidRPr="00CC1C0E" w:rsidRDefault="00663046" w:rsidP="003D4BA1">
            <w:pPr>
              <w:spacing w:line="360" w:lineRule="auto"/>
              <w:ind w:left="1" w:hanging="3"/>
              <w:jc w:val="both"/>
            </w:pPr>
          </w:p>
        </w:tc>
        <w:tc>
          <w:tcPr>
            <w:tcW w:w="3892" w:type="dxa"/>
          </w:tcPr>
          <w:p w14:paraId="53215B38" w14:textId="77777777" w:rsidR="00663046" w:rsidRPr="00CC1C0E" w:rsidRDefault="00663046" w:rsidP="003D4BA1">
            <w:pPr>
              <w:spacing w:line="360" w:lineRule="auto"/>
              <w:ind w:left="1" w:hanging="3"/>
              <w:jc w:val="both"/>
            </w:pPr>
          </w:p>
        </w:tc>
      </w:tr>
      <w:tr w:rsidR="00663046" w:rsidRPr="00CC1C0E" w14:paraId="55DAAAD1" w14:textId="77777777" w:rsidTr="00AC0D58">
        <w:tc>
          <w:tcPr>
            <w:tcW w:w="356" w:type="dxa"/>
          </w:tcPr>
          <w:p w14:paraId="65449FE3" w14:textId="77777777" w:rsidR="00663046" w:rsidRPr="00CC1C0E" w:rsidRDefault="00663046" w:rsidP="003D4BA1">
            <w:pPr>
              <w:spacing w:line="360" w:lineRule="auto"/>
              <w:ind w:left="1" w:hanging="3"/>
              <w:jc w:val="both"/>
            </w:pPr>
            <w:r w:rsidRPr="00CC1C0E">
              <w:rPr>
                <w:b/>
              </w:rPr>
              <w:t>2</w:t>
            </w:r>
          </w:p>
        </w:tc>
        <w:tc>
          <w:tcPr>
            <w:tcW w:w="3892" w:type="dxa"/>
          </w:tcPr>
          <w:p w14:paraId="14B6C14D" w14:textId="77777777" w:rsidR="00663046" w:rsidRPr="00CC1C0E" w:rsidRDefault="00663046" w:rsidP="003D4BA1">
            <w:pPr>
              <w:spacing w:line="360" w:lineRule="auto"/>
              <w:ind w:hanging="2"/>
              <w:jc w:val="center"/>
            </w:pPr>
          </w:p>
          <w:p w14:paraId="422267C9" w14:textId="77777777" w:rsidR="00663046" w:rsidRPr="00CC1C0E" w:rsidRDefault="00663046" w:rsidP="003D4BA1">
            <w:pPr>
              <w:spacing w:line="360" w:lineRule="auto"/>
              <w:ind w:hanging="2"/>
              <w:jc w:val="center"/>
            </w:pPr>
            <w:r w:rsidRPr="00CC1C0E">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6FF8BE7A"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5F96FF1A" w:rsidR="00663046" w:rsidRPr="00CC1C0E" w:rsidRDefault="00F608CB" w:rsidP="003D4BA1">
            <w:pPr>
              <w:spacing w:line="360" w:lineRule="auto"/>
              <w:jc w:val="both"/>
            </w:pPr>
            <w:r w:rsidRPr="00CC1C0E">
              <w:t>Dr. Musharraf Ahmed</w:t>
            </w:r>
          </w:p>
          <w:p w14:paraId="075718B5" w14:textId="1833A9EB" w:rsidR="00663046" w:rsidRPr="00CC1C0E" w:rsidRDefault="00663046" w:rsidP="003D4BA1">
            <w:pPr>
              <w:spacing w:line="360" w:lineRule="auto"/>
              <w:ind w:hanging="2"/>
            </w:pPr>
            <w:r w:rsidRPr="00CC1C0E">
              <w:t>(Head of Department)</w:t>
            </w:r>
          </w:p>
          <w:p w14:paraId="335B9BF1" w14:textId="77777777" w:rsidR="00663046" w:rsidRPr="00CC1C0E" w:rsidRDefault="00663046" w:rsidP="003D4BA1">
            <w:pPr>
              <w:spacing w:line="360" w:lineRule="auto"/>
              <w:ind w:hanging="2"/>
            </w:pPr>
          </w:p>
          <w:p w14:paraId="5C7A2B44" w14:textId="77777777" w:rsidR="00663046" w:rsidRPr="00CC1C0E" w:rsidRDefault="00663046" w:rsidP="003D4BA1">
            <w:pPr>
              <w:spacing w:line="360" w:lineRule="auto"/>
              <w:ind w:left="1" w:hanging="3"/>
              <w:jc w:val="both"/>
            </w:pPr>
          </w:p>
        </w:tc>
      </w:tr>
    </w:tbl>
    <w:p w14:paraId="40D7E8F8" w14:textId="77777777" w:rsidR="00663046" w:rsidRPr="00CC1C0E" w:rsidRDefault="00663046" w:rsidP="003D4BA1">
      <w:pPr>
        <w:tabs>
          <w:tab w:val="left" w:pos="4680"/>
        </w:tabs>
        <w:spacing w:line="360" w:lineRule="auto"/>
        <w:ind w:left="2" w:hanging="4"/>
      </w:pPr>
    </w:p>
    <w:p w14:paraId="36115227" w14:textId="77777777" w:rsidR="00663046" w:rsidRPr="00CC1C0E" w:rsidRDefault="00663046" w:rsidP="003D4BA1">
      <w:pPr>
        <w:tabs>
          <w:tab w:val="left" w:pos="4680"/>
        </w:tabs>
        <w:spacing w:line="360" w:lineRule="auto"/>
        <w:ind w:hanging="2"/>
        <w:jc w:val="center"/>
        <w:rPr>
          <w:sz w:val="32"/>
          <w:szCs w:val="32"/>
        </w:rPr>
      </w:pPr>
      <w:r w:rsidRPr="00CC1C0E">
        <w:br w:type="page"/>
      </w:r>
      <w:r w:rsidRPr="00CC1C0E">
        <w:rPr>
          <w:b/>
          <w:sz w:val="32"/>
          <w:szCs w:val="32"/>
        </w:rPr>
        <w:lastRenderedPageBreak/>
        <w:t>Declaration</w:t>
      </w:r>
    </w:p>
    <w:p w14:paraId="518976C3" w14:textId="77777777" w:rsidR="00663046" w:rsidRPr="00CC1C0E" w:rsidRDefault="00663046" w:rsidP="003D4BA1">
      <w:pPr>
        <w:spacing w:line="360" w:lineRule="auto"/>
        <w:ind w:hanging="2"/>
        <w:jc w:val="both"/>
      </w:pPr>
    </w:p>
    <w:p w14:paraId="01FE3E01" w14:textId="405CF1AB" w:rsidR="00F608CB" w:rsidRPr="00CC1C0E" w:rsidRDefault="00F608CB" w:rsidP="003D4BA1">
      <w:pPr>
        <w:spacing w:line="360" w:lineRule="auto"/>
        <w:ind w:hanging="2"/>
        <w:jc w:val="both"/>
      </w:pPr>
      <w:r w:rsidRPr="00CC1C0E">
        <w:t>We hereby declare that this document “</w:t>
      </w:r>
      <w:r w:rsidRPr="00CC1C0E">
        <w:rPr>
          <w:b/>
        </w:rPr>
        <w:t>Ehsas hub</w:t>
      </w:r>
      <w:r w:rsidRPr="00CC1C0E">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CC1C0E">
        <w:rPr>
          <w:b/>
        </w:rPr>
        <w:t>Taj</w:t>
      </w:r>
      <w:r w:rsidR="00AF247E">
        <w:rPr>
          <w:b/>
        </w:rPr>
        <w:t>a</w:t>
      </w:r>
      <w:r w:rsidRPr="00CC1C0E">
        <w:rPr>
          <w:b/>
        </w:rPr>
        <w:t>m</w:t>
      </w:r>
      <w:r w:rsidR="00AF247E">
        <w:rPr>
          <w:b/>
        </w:rPr>
        <w:t>u</w:t>
      </w:r>
      <w:r w:rsidRPr="00CC1C0E">
        <w:rPr>
          <w:b/>
        </w:rPr>
        <w:t xml:space="preserve">l Shahzad, </w:t>
      </w:r>
      <w:r w:rsidRPr="00CC1C0E">
        <w:t>if any part of the system is proved to be copied out from any source or found to be reproduction of any project from anywhere else, we shall stand by the consequences.</w:t>
      </w:r>
    </w:p>
    <w:p w14:paraId="43917019" w14:textId="77777777" w:rsidR="00663046" w:rsidRPr="00CC1C0E" w:rsidRDefault="00663046" w:rsidP="003D4BA1">
      <w:pPr>
        <w:spacing w:line="360" w:lineRule="auto"/>
        <w:ind w:hanging="2"/>
        <w:jc w:val="both"/>
      </w:pPr>
    </w:p>
    <w:p w14:paraId="3D864972" w14:textId="77777777" w:rsidR="00663046" w:rsidRPr="00CC1C0E" w:rsidRDefault="00663046" w:rsidP="003D4BA1">
      <w:pPr>
        <w:spacing w:line="360" w:lineRule="auto"/>
        <w:ind w:hanging="2"/>
        <w:jc w:val="both"/>
      </w:pPr>
    </w:p>
    <w:p w14:paraId="63BC7680" w14:textId="77777777" w:rsidR="00663046" w:rsidRPr="00CC1C0E" w:rsidRDefault="00663046" w:rsidP="003D4BA1">
      <w:pPr>
        <w:spacing w:line="360" w:lineRule="auto"/>
        <w:ind w:hanging="2"/>
        <w:jc w:val="both"/>
      </w:pPr>
    </w:p>
    <w:p w14:paraId="501AEF68" w14:textId="77777777" w:rsidR="00663046" w:rsidRPr="00CC1C0E" w:rsidRDefault="00663046" w:rsidP="003D4BA1">
      <w:pPr>
        <w:spacing w:line="360" w:lineRule="auto"/>
        <w:ind w:hanging="2"/>
        <w:jc w:val="right"/>
      </w:pPr>
      <w:r w:rsidRPr="00CC1C0E">
        <w:rPr>
          <w:b/>
        </w:rPr>
        <w:t>___________________________</w:t>
      </w:r>
    </w:p>
    <w:p w14:paraId="2950953B" w14:textId="77777777" w:rsidR="00F608CB" w:rsidRPr="00CC1C0E" w:rsidRDefault="00F608CB" w:rsidP="003D4BA1">
      <w:pPr>
        <w:spacing w:line="360" w:lineRule="auto"/>
        <w:ind w:hanging="2"/>
        <w:jc w:val="right"/>
      </w:pPr>
      <w:r w:rsidRPr="00CC1C0E">
        <w:rPr>
          <w:b/>
        </w:rPr>
        <w:t>Zain Muneer</w:t>
      </w:r>
    </w:p>
    <w:p w14:paraId="1379D340" w14:textId="77777777" w:rsidR="00F608CB" w:rsidRPr="00CC1C0E" w:rsidRDefault="00F608CB" w:rsidP="003D4BA1">
      <w:pPr>
        <w:spacing w:line="360" w:lineRule="auto"/>
        <w:ind w:hanging="2"/>
        <w:jc w:val="right"/>
      </w:pPr>
      <w:r w:rsidRPr="00CC1C0E">
        <w:rPr>
          <w:b/>
        </w:rPr>
        <w:t>35937</w:t>
      </w:r>
    </w:p>
    <w:p w14:paraId="676E9BD5" w14:textId="77777777" w:rsidR="00663046" w:rsidRPr="00CC1C0E" w:rsidRDefault="00663046" w:rsidP="003D4BA1">
      <w:pPr>
        <w:spacing w:line="360" w:lineRule="auto"/>
        <w:ind w:hanging="2"/>
        <w:jc w:val="right"/>
      </w:pPr>
    </w:p>
    <w:p w14:paraId="195D2860" w14:textId="77777777" w:rsidR="00663046" w:rsidRPr="00CC1C0E" w:rsidRDefault="00663046" w:rsidP="003D4BA1">
      <w:pPr>
        <w:spacing w:line="360" w:lineRule="auto"/>
        <w:ind w:hanging="2"/>
        <w:jc w:val="right"/>
      </w:pPr>
      <w:r w:rsidRPr="00CC1C0E">
        <w:rPr>
          <w:b/>
        </w:rPr>
        <w:t>___________________________</w:t>
      </w:r>
    </w:p>
    <w:p w14:paraId="0BCB0C91" w14:textId="77777777" w:rsidR="00F608CB" w:rsidRPr="00CC1C0E" w:rsidRDefault="00F608CB" w:rsidP="003D4BA1">
      <w:pPr>
        <w:spacing w:line="360" w:lineRule="auto"/>
        <w:ind w:hanging="2"/>
        <w:jc w:val="right"/>
      </w:pPr>
      <w:r w:rsidRPr="00CC1C0E">
        <w:rPr>
          <w:b/>
        </w:rPr>
        <w:t>Abdullah Shahid</w:t>
      </w:r>
    </w:p>
    <w:p w14:paraId="07ADDC5D" w14:textId="77777777" w:rsidR="00F608CB" w:rsidRPr="00CC1C0E" w:rsidRDefault="00F608CB" w:rsidP="003D4BA1">
      <w:pPr>
        <w:spacing w:line="360" w:lineRule="auto"/>
        <w:ind w:hanging="2"/>
        <w:jc w:val="right"/>
      </w:pPr>
      <w:r w:rsidRPr="00CC1C0E">
        <w:rPr>
          <w:b/>
        </w:rPr>
        <w:t>35438</w:t>
      </w:r>
    </w:p>
    <w:p w14:paraId="4E22A73D" w14:textId="77777777" w:rsidR="00663046" w:rsidRPr="00CC1C0E" w:rsidRDefault="00663046" w:rsidP="003D4BA1">
      <w:pPr>
        <w:spacing w:line="360" w:lineRule="auto"/>
        <w:ind w:hanging="2"/>
        <w:jc w:val="right"/>
      </w:pPr>
    </w:p>
    <w:p w14:paraId="2276A6AE" w14:textId="77777777" w:rsidR="00663046" w:rsidRPr="00CC1C0E" w:rsidRDefault="00663046" w:rsidP="003D4BA1">
      <w:pPr>
        <w:spacing w:line="360" w:lineRule="auto"/>
        <w:ind w:hanging="2"/>
        <w:jc w:val="right"/>
      </w:pPr>
      <w:r w:rsidRPr="00CC1C0E">
        <w:rPr>
          <w:b/>
        </w:rPr>
        <w:t>___________________________</w:t>
      </w:r>
    </w:p>
    <w:p w14:paraId="04540242" w14:textId="77777777" w:rsidR="00F608CB" w:rsidRPr="00CC1C0E" w:rsidRDefault="00F608CB" w:rsidP="003D4BA1">
      <w:pPr>
        <w:spacing w:line="360" w:lineRule="auto"/>
        <w:ind w:hanging="2"/>
        <w:jc w:val="right"/>
      </w:pPr>
      <w:r w:rsidRPr="00CC1C0E">
        <w:rPr>
          <w:b/>
        </w:rPr>
        <w:t>Hamza Ahmed</w:t>
      </w:r>
    </w:p>
    <w:p w14:paraId="25E75DD1" w14:textId="77777777" w:rsidR="00F608CB" w:rsidRPr="00CC1C0E" w:rsidRDefault="00F608CB" w:rsidP="003D4BA1">
      <w:pPr>
        <w:spacing w:line="360" w:lineRule="auto"/>
        <w:ind w:hanging="2"/>
        <w:jc w:val="right"/>
      </w:pPr>
      <w:r w:rsidRPr="00CC1C0E">
        <w:rPr>
          <w:b/>
        </w:rPr>
        <w:t>31967</w:t>
      </w:r>
    </w:p>
    <w:p w14:paraId="1B48D251" w14:textId="77777777" w:rsidR="00663046" w:rsidRPr="00CC1C0E" w:rsidRDefault="00663046" w:rsidP="003D4BA1">
      <w:pPr>
        <w:spacing w:line="360" w:lineRule="auto"/>
        <w:ind w:hanging="2"/>
        <w:jc w:val="right"/>
      </w:pPr>
    </w:p>
    <w:p w14:paraId="53B93342" w14:textId="77777777" w:rsidR="00663046" w:rsidRPr="00CC1C0E" w:rsidRDefault="00663046" w:rsidP="003D4BA1">
      <w:pPr>
        <w:spacing w:line="360" w:lineRule="auto"/>
        <w:ind w:hanging="2"/>
        <w:jc w:val="center"/>
        <w:rPr>
          <w:b/>
          <w:sz w:val="32"/>
          <w:szCs w:val="32"/>
        </w:rPr>
      </w:pPr>
      <w:r w:rsidRPr="00CC1C0E">
        <w:br w:type="page"/>
      </w:r>
      <w:r w:rsidRPr="00CC1C0E">
        <w:rPr>
          <w:b/>
          <w:sz w:val="32"/>
          <w:szCs w:val="32"/>
        </w:rPr>
        <w:lastRenderedPageBreak/>
        <w:t>Dedication</w:t>
      </w:r>
    </w:p>
    <w:p w14:paraId="5BE544E0" w14:textId="77777777" w:rsidR="00B75F57" w:rsidRPr="00CC1C0E" w:rsidRDefault="00B75F57" w:rsidP="003D4BA1">
      <w:pPr>
        <w:spacing w:line="360" w:lineRule="auto"/>
        <w:ind w:hanging="2"/>
        <w:jc w:val="center"/>
      </w:pPr>
    </w:p>
    <w:p w14:paraId="214A5B8C" w14:textId="77777777" w:rsidR="00F608CB" w:rsidRPr="00CC1C0E" w:rsidRDefault="00F608CB" w:rsidP="003D4BA1">
      <w:pPr>
        <w:spacing w:line="360" w:lineRule="auto"/>
        <w:ind w:hanging="2"/>
        <w:jc w:val="both"/>
      </w:pPr>
      <w:r w:rsidRPr="00CC1C0E">
        <w:t>Our project is dedicated to our parents, seniors, friends, and our supervisor "</w:t>
      </w:r>
      <w:r w:rsidRPr="00CC1C0E">
        <w:rPr>
          <w:b/>
          <w:bCs/>
        </w:rPr>
        <w:t>Tajamul Shahzad</w:t>
      </w:r>
      <w:r w:rsidRPr="00CC1C0E">
        <w:t>" who has been our continual source of inspiration and whose support has helped this project succeed. This project would not have been possible without their love and support.</w:t>
      </w:r>
    </w:p>
    <w:p w14:paraId="58364475" w14:textId="77777777"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Acknowledgement</w:t>
      </w:r>
    </w:p>
    <w:p w14:paraId="34ED19CB" w14:textId="77777777" w:rsidR="00663046" w:rsidRPr="00CC1C0E" w:rsidRDefault="00663046" w:rsidP="003D4BA1">
      <w:pPr>
        <w:spacing w:line="360" w:lineRule="auto"/>
        <w:ind w:left="2" w:hanging="4"/>
        <w:jc w:val="center"/>
      </w:pPr>
    </w:p>
    <w:p w14:paraId="38548975" w14:textId="77777777" w:rsidR="00F608CB" w:rsidRPr="00CC1C0E" w:rsidRDefault="00F608CB" w:rsidP="003D4BA1">
      <w:pPr>
        <w:pBdr>
          <w:top w:val="nil"/>
          <w:left w:val="nil"/>
          <w:bottom w:val="nil"/>
          <w:right w:val="nil"/>
          <w:between w:val="nil"/>
        </w:pBdr>
        <w:spacing w:after="120" w:line="360" w:lineRule="auto"/>
        <w:ind w:hanging="2"/>
        <w:jc w:val="both"/>
        <w:rPr>
          <w:color w:val="000000"/>
        </w:rPr>
      </w:pPr>
      <w:r w:rsidRPr="00CC1C0E">
        <w:rPr>
          <w:color w:val="000000"/>
        </w:rPr>
        <w:t>First of all, we are obliged to Allah Almighty the Merciful, the Beneficent and the source of all Knowledge, for granting us the courage and knowledge to complete this Project.</w:t>
      </w:r>
    </w:p>
    <w:p w14:paraId="1E2A0F25" w14:textId="6CF6FCAA" w:rsidR="00F608CB" w:rsidRPr="00CC1C0E" w:rsidRDefault="00F608CB" w:rsidP="003D4BA1">
      <w:pPr>
        <w:spacing w:line="360" w:lineRule="auto"/>
        <w:jc w:val="both"/>
      </w:pPr>
      <w:r w:rsidRPr="00CC1C0E">
        <w:t xml:space="preserve">We are deeply grateful to </w:t>
      </w:r>
      <w:r w:rsidR="00751DE0" w:rsidRPr="00CC1C0E">
        <w:t>our friends</w:t>
      </w:r>
      <w:r w:rsidRPr="00CC1C0E">
        <w:t xml:space="preserve"> who helped us along the way, our families for their support, and our supervisor, </w:t>
      </w:r>
      <w:r w:rsidRPr="00CC1C0E">
        <w:rPr>
          <w:b/>
        </w:rPr>
        <w:t>Tajamul Shahzad</w:t>
      </w:r>
      <w:r w:rsidRPr="00CC1C0E">
        <w:t>, for his direction.</w:t>
      </w:r>
    </w:p>
    <w:p w14:paraId="78F2D114" w14:textId="77777777" w:rsidR="00663046" w:rsidRPr="00CC1C0E" w:rsidRDefault="00663046" w:rsidP="003D4BA1">
      <w:pPr>
        <w:pBdr>
          <w:top w:val="nil"/>
          <w:left w:val="nil"/>
          <w:bottom w:val="nil"/>
          <w:right w:val="nil"/>
          <w:between w:val="nil"/>
        </w:pBdr>
        <w:spacing w:after="120" w:line="360" w:lineRule="auto"/>
        <w:ind w:hanging="2"/>
        <w:jc w:val="right"/>
        <w:rPr>
          <w:color w:val="000000"/>
        </w:rPr>
      </w:pPr>
    </w:p>
    <w:p w14:paraId="164BD5C4" w14:textId="77777777" w:rsidR="00663046" w:rsidRPr="00CC1C0E" w:rsidRDefault="00663046" w:rsidP="003D4BA1">
      <w:pPr>
        <w:spacing w:line="360" w:lineRule="auto"/>
        <w:ind w:hanging="2"/>
        <w:jc w:val="both"/>
      </w:pPr>
    </w:p>
    <w:p w14:paraId="76549073" w14:textId="77777777" w:rsidR="00663046" w:rsidRPr="00CC1C0E" w:rsidRDefault="00663046" w:rsidP="003D4BA1">
      <w:pPr>
        <w:spacing w:line="360" w:lineRule="auto"/>
        <w:ind w:hanging="2"/>
        <w:jc w:val="right"/>
      </w:pPr>
      <w:r w:rsidRPr="00CC1C0E">
        <w:rPr>
          <w:b/>
        </w:rPr>
        <w:t>___________________________</w:t>
      </w:r>
    </w:p>
    <w:p w14:paraId="10C68B0E" w14:textId="77777777" w:rsidR="00F608CB" w:rsidRPr="00CC1C0E" w:rsidRDefault="00F608CB" w:rsidP="003D4BA1">
      <w:pPr>
        <w:spacing w:line="360" w:lineRule="auto"/>
        <w:ind w:hanging="2"/>
        <w:jc w:val="right"/>
      </w:pPr>
      <w:bookmarkStart w:id="1" w:name="_Hlk184541291"/>
      <w:r w:rsidRPr="00CC1C0E">
        <w:rPr>
          <w:b/>
        </w:rPr>
        <w:t>Zain Muneer</w:t>
      </w:r>
    </w:p>
    <w:p w14:paraId="2BD15E98" w14:textId="77777777" w:rsidR="00F608CB" w:rsidRPr="00CC1C0E" w:rsidRDefault="00F608CB" w:rsidP="003D4BA1">
      <w:pPr>
        <w:spacing w:line="360" w:lineRule="auto"/>
        <w:ind w:hanging="2"/>
        <w:jc w:val="right"/>
      </w:pPr>
      <w:r w:rsidRPr="00CC1C0E">
        <w:rPr>
          <w:b/>
        </w:rPr>
        <w:t>35937</w:t>
      </w:r>
    </w:p>
    <w:bookmarkEnd w:id="1"/>
    <w:p w14:paraId="131B7B9B" w14:textId="77777777" w:rsidR="00663046" w:rsidRPr="00CC1C0E" w:rsidRDefault="00663046" w:rsidP="003D4BA1">
      <w:pPr>
        <w:spacing w:line="360" w:lineRule="auto"/>
        <w:ind w:hanging="2"/>
        <w:jc w:val="right"/>
      </w:pPr>
    </w:p>
    <w:p w14:paraId="2061A33B" w14:textId="77777777" w:rsidR="00663046" w:rsidRPr="00CC1C0E" w:rsidRDefault="00663046" w:rsidP="003D4BA1">
      <w:pPr>
        <w:spacing w:line="360" w:lineRule="auto"/>
        <w:ind w:hanging="2"/>
        <w:jc w:val="right"/>
      </w:pPr>
      <w:r w:rsidRPr="00CC1C0E">
        <w:rPr>
          <w:b/>
        </w:rPr>
        <w:t>___________________________</w:t>
      </w:r>
    </w:p>
    <w:p w14:paraId="09D13F9B" w14:textId="77777777" w:rsidR="00F608CB" w:rsidRPr="00CC1C0E" w:rsidRDefault="00F608CB" w:rsidP="003D4BA1">
      <w:pPr>
        <w:spacing w:line="360" w:lineRule="auto"/>
        <w:ind w:hanging="2"/>
        <w:jc w:val="right"/>
      </w:pPr>
      <w:bookmarkStart w:id="2" w:name="_Hlk184541302"/>
      <w:r w:rsidRPr="00CC1C0E">
        <w:rPr>
          <w:b/>
        </w:rPr>
        <w:t>Abdullah Shahid</w:t>
      </w:r>
    </w:p>
    <w:p w14:paraId="3B81E684" w14:textId="77777777" w:rsidR="00F608CB" w:rsidRPr="00CC1C0E" w:rsidRDefault="00F608CB" w:rsidP="003D4BA1">
      <w:pPr>
        <w:spacing w:line="360" w:lineRule="auto"/>
        <w:ind w:hanging="2"/>
        <w:jc w:val="right"/>
      </w:pPr>
      <w:r w:rsidRPr="00CC1C0E">
        <w:rPr>
          <w:b/>
        </w:rPr>
        <w:t>35438</w:t>
      </w:r>
    </w:p>
    <w:bookmarkEnd w:id="2"/>
    <w:p w14:paraId="7BE044F6" w14:textId="77777777" w:rsidR="00663046" w:rsidRPr="00CC1C0E" w:rsidRDefault="00663046" w:rsidP="003D4BA1">
      <w:pPr>
        <w:spacing w:line="360" w:lineRule="auto"/>
        <w:ind w:hanging="2"/>
        <w:jc w:val="right"/>
      </w:pPr>
    </w:p>
    <w:p w14:paraId="65C28787" w14:textId="77777777" w:rsidR="00663046" w:rsidRPr="00CC1C0E" w:rsidRDefault="00663046" w:rsidP="003D4BA1">
      <w:pPr>
        <w:spacing w:line="360" w:lineRule="auto"/>
        <w:ind w:hanging="2"/>
        <w:jc w:val="right"/>
      </w:pPr>
      <w:r w:rsidRPr="00CC1C0E">
        <w:rPr>
          <w:b/>
        </w:rPr>
        <w:t>___________________________</w:t>
      </w:r>
    </w:p>
    <w:p w14:paraId="59F0328B" w14:textId="77777777" w:rsidR="00F608CB" w:rsidRPr="00CC1C0E" w:rsidRDefault="00F608CB" w:rsidP="003D4BA1">
      <w:pPr>
        <w:spacing w:line="360" w:lineRule="auto"/>
        <w:ind w:hanging="2"/>
        <w:jc w:val="right"/>
      </w:pPr>
      <w:bookmarkStart w:id="3" w:name="_Hlk184541312"/>
      <w:r w:rsidRPr="00CC1C0E">
        <w:rPr>
          <w:b/>
        </w:rPr>
        <w:t>Hamza Ahmed</w:t>
      </w:r>
    </w:p>
    <w:p w14:paraId="6ECFE8D1" w14:textId="77777777" w:rsidR="00F608CB" w:rsidRPr="00CC1C0E" w:rsidRDefault="00F608CB" w:rsidP="003D4BA1">
      <w:pPr>
        <w:spacing w:line="360" w:lineRule="auto"/>
        <w:ind w:hanging="2"/>
        <w:jc w:val="right"/>
      </w:pPr>
      <w:r w:rsidRPr="00CC1C0E">
        <w:rPr>
          <w:b/>
        </w:rPr>
        <w:t>31967</w:t>
      </w:r>
    </w:p>
    <w:bookmarkEnd w:id="3"/>
    <w:p w14:paraId="5C5E922C" w14:textId="77777777" w:rsidR="00663046" w:rsidRPr="00CC1C0E" w:rsidRDefault="00663046" w:rsidP="003D4BA1">
      <w:pPr>
        <w:spacing w:line="360" w:lineRule="auto"/>
        <w:ind w:hanging="2"/>
        <w:jc w:val="right"/>
      </w:pPr>
    </w:p>
    <w:p w14:paraId="331A79A7" w14:textId="77777777"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Abstract</w:t>
      </w:r>
    </w:p>
    <w:p w14:paraId="19B9C314" w14:textId="77777777" w:rsidR="00663046" w:rsidRPr="00CC1C0E" w:rsidRDefault="00663046" w:rsidP="003D4BA1">
      <w:pPr>
        <w:spacing w:line="360" w:lineRule="auto"/>
        <w:ind w:hanging="2"/>
      </w:pPr>
    </w:p>
    <w:p w14:paraId="697754CB" w14:textId="05EB0D3B" w:rsidR="00FF4F44" w:rsidRPr="00CC1C0E" w:rsidRDefault="00F7733E" w:rsidP="003D4BA1">
      <w:pPr>
        <w:pStyle w:val="Title1"/>
        <w:spacing w:line="360" w:lineRule="auto"/>
        <w:jc w:val="both"/>
        <w:rPr>
          <w:sz w:val="24"/>
        </w:rPr>
      </w:pPr>
      <w:r w:rsidRPr="00CC1C0E">
        <w:rPr>
          <w:bCs/>
          <w:sz w:val="24"/>
        </w:rPr>
        <w:t>Ehsas Hub</w:t>
      </w:r>
      <w:r w:rsidRPr="00CC1C0E">
        <w:rPr>
          <w:b w:val="0"/>
          <w:sz w:val="24"/>
        </w:rPr>
        <w:t xml:space="preserve"> is a community-driven platform to connect donors, students, and volunteers toward a common cause: that is, making education accessible to the needy. Unlike most platforms focusing on money, Ehsas Hub is more interested in </w:t>
      </w:r>
      <w:r w:rsidR="00F81538" w:rsidRPr="00CC1C0E">
        <w:rPr>
          <w:b w:val="0"/>
          <w:sz w:val="24"/>
        </w:rPr>
        <w:t>book sharing</w:t>
      </w:r>
      <w:r w:rsidRPr="00CC1C0E">
        <w:rPr>
          <w:b w:val="0"/>
          <w:sz w:val="24"/>
        </w:rPr>
        <w:t xml:space="preserve">. By doing this, it pairs each donated book with a student who actually needs the book on what they are interested in and what they aim to do in the future. Ehsas Hub, through smart technology, makes book recommendations to each learner to learn and </w:t>
      </w:r>
      <w:r w:rsidR="00F81538" w:rsidRPr="00CC1C0E">
        <w:rPr>
          <w:b w:val="0"/>
          <w:sz w:val="24"/>
        </w:rPr>
        <w:t>grow;</w:t>
      </w:r>
      <w:r w:rsidRPr="00CC1C0E">
        <w:rPr>
          <w:b w:val="0"/>
          <w:sz w:val="24"/>
        </w:rPr>
        <w:t xml:space="preserve"> system takes student interest like (Favorite book, author, </w:t>
      </w:r>
      <w:r w:rsidR="00F81538" w:rsidRPr="00CC1C0E">
        <w:rPr>
          <w:b w:val="0"/>
          <w:sz w:val="24"/>
        </w:rPr>
        <w:t>and genres</w:t>
      </w:r>
      <w:r w:rsidRPr="00CC1C0E">
        <w:rPr>
          <w:b w:val="0"/>
          <w:sz w:val="24"/>
        </w:rPr>
        <w:t xml:space="preserve">) and provide top rated books. It ensures that all that is done is open and honest so that trust may be built. This </w:t>
      </w:r>
      <w:r w:rsidR="00F81538" w:rsidRPr="00CC1C0E">
        <w:rPr>
          <w:b w:val="0"/>
          <w:sz w:val="24"/>
        </w:rPr>
        <w:t>does not</w:t>
      </w:r>
      <w:r w:rsidRPr="00CC1C0E">
        <w:rPr>
          <w:b w:val="0"/>
          <w:sz w:val="24"/>
        </w:rPr>
        <w:t xml:space="preserve"> only get the right resources to the right students but empowers them to reach their full potential.</w:t>
      </w:r>
    </w:p>
    <w:p w14:paraId="265261DB" w14:textId="77777777" w:rsidR="00511B7D" w:rsidRPr="00CC1C0E" w:rsidRDefault="00511B7D" w:rsidP="003D4BA1">
      <w:pPr>
        <w:spacing w:line="360" w:lineRule="auto"/>
        <w:contextualSpacing/>
        <w:jc w:val="center"/>
        <w:rPr>
          <w:lang w:val="en-GB"/>
        </w:rPr>
      </w:pPr>
    </w:p>
    <w:p w14:paraId="4180D238" w14:textId="77777777" w:rsidR="00FE793F" w:rsidRPr="00CC1C0E" w:rsidRDefault="00FE793F" w:rsidP="003D4BA1">
      <w:pPr>
        <w:spacing w:line="360" w:lineRule="auto"/>
        <w:contextualSpacing/>
        <w:jc w:val="center"/>
        <w:rPr>
          <w:lang w:val="en-GB"/>
        </w:rPr>
      </w:pPr>
    </w:p>
    <w:p w14:paraId="060D8903" w14:textId="77777777" w:rsidR="00511B7D" w:rsidRPr="00CC1C0E" w:rsidRDefault="00511B7D" w:rsidP="003D4BA1">
      <w:pPr>
        <w:spacing w:line="360" w:lineRule="auto"/>
        <w:contextualSpacing/>
        <w:jc w:val="center"/>
        <w:rPr>
          <w:lang w:val="en-GB"/>
        </w:rPr>
      </w:pPr>
    </w:p>
    <w:p w14:paraId="504DE353" w14:textId="77777777" w:rsidR="00511B7D" w:rsidRPr="00CC1C0E" w:rsidRDefault="00511B7D" w:rsidP="003D4BA1">
      <w:pPr>
        <w:spacing w:line="360" w:lineRule="auto"/>
        <w:contextualSpacing/>
        <w:jc w:val="center"/>
        <w:rPr>
          <w:lang w:val="en-GB"/>
        </w:rPr>
      </w:pPr>
    </w:p>
    <w:p w14:paraId="1A04D750" w14:textId="77777777" w:rsidR="00B17408" w:rsidRPr="00CC1C0E" w:rsidRDefault="00B17408" w:rsidP="003D4BA1">
      <w:pPr>
        <w:pStyle w:val="Subtitle"/>
        <w:spacing w:line="360" w:lineRule="auto"/>
        <w:rPr>
          <w:rFonts w:cs="Times New Roman"/>
          <w:sz w:val="24"/>
        </w:rPr>
        <w:sectPr w:rsidR="00B17408" w:rsidRPr="00CC1C0E" w:rsidSect="0053171F">
          <w:headerReference w:type="even" r:id="rId9"/>
          <w:headerReference w:type="default" r:id="rId10"/>
          <w:pgSz w:w="11909" w:h="16834" w:code="9"/>
          <w:pgMar w:top="1440" w:right="1440" w:bottom="1440" w:left="1440" w:header="720" w:footer="720" w:gutter="0"/>
          <w:pgNumType w:start="0"/>
          <w:cols w:space="720"/>
          <w:titlePg/>
          <w:docGrid w:linePitch="360"/>
        </w:sectPr>
      </w:pPr>
    </w:p>
    <w:bookmarkStart w:id="4" w:name="_Toc198214466"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Pr="00CC1C0E" w:rsidRDefault="008E57BE" w:rsidP="003D4BA1">
          <w:pPr>
            <w:pStyle w:val="Subtitle"/>
            <w:spacing w:line="360" w:lineRule="auto"/>
            <w:rPr>
              <w:rFonts w:cs="Times New Roman"/>
              <w:sz w:val="24"/>
            </w:rPr>
          </w:pPr>
          <w:r w:rsidRPr="00CC1C0E">
            <w:rPr>
              <w:rFonts w:cs="Times New Roman"/>
              <w:sz w:val="24"/>
            </w:rPr>
            <w:t>Table of Contents</w:t>
          </w:r>
          <w:bookmarkEnd w:id="4"/>
        </w:p>
        <w:p w14:paraId="34E90E85" w14:textId="1F760EDF" w:rsidR="00235FFA" w:rsidRDefault="008E57BE">
          <w:pPr>
            <w:pStyle w:val="TOC2"/>
            <w:tabs>
              <w:tab w:val="right" w:leader="dot" w:pos="9019"/>
            </w:tabs>
            <w:rPr>
              <w:rFonts w:asciiTheme="minorHAnsi" w:eastAsiaTheme="minorEastAsia" w:hAnsiTheme="minorHAnsi" w:cstheme="minorBidi"/>
              <w:noProof/>
              <w:sz w:val="22"/>
              <w:szCs w:val="22"/>
            </w:rPr>
          </w:pPr>
          <w:r w:rsidRPr="00CC1C0E">
            <w:rPr>
              <w:b/>
              <w:bCs/>
              <w:noProof/>
            </w:rPr>
            <w:fldChar w:fldCharType="begin"/>
          </w:r>
          <w:r w:rsidRPr="00CC1C0E">
            <w:rPr>
              <w:b/>
              <w:bCs/>
              <w:noProof/>
            </w:rPr>
            <w:instrText xml:space="preserve"> TOC \o "1-3" \h \z \u </w:instrText>
          </w:r>
          <w:r w:rsidRPr="00CC1C0E">
            <w:rPr>
              <w:b/>
              <w:bCs/>
              <w:noProof/>
            </w:rPr>
            <w:fldChar w:fldCharType="separate"/>
          </w:r>
          <w:hyperlink w:anchor="_Toc198214466" w:history="1">
            <w:r w:rsidR="00235FFA" w:rsidRPr="009872B9">
              <w:rPr>
                <w:rStyle w:val="Hyperlink"/>
                <w:noProof/>
              </w:rPr>
              <w:t>Table of Contents</w:t>
            </w:r>
            <w:r w:rsidR="00235FFA">
              <w:rPr>
                <w:noProof/>
                <w:webHidden/>
              </w:rPr>
              <w:tab/>
            </w:r>
            <w:r w:rsidR="00235FFA">
              <w:rPr>
                <w:noProof/>
                <w:webHidden/>
              </w:rPr>
              <w:fldChar w:fldCharType="begin"/>
            </w:r>
            <w:r w:rsidR="00235FFA">
              <w:rPr>
                <w:noProof/>
                <w:webHidden/>
              </w:rPr>
              <w:instrText xml:space="preserve"> PAGEREF _Toc198214466 \h </w:instrText>
            </w:r>
            <w:r w:rsidR="00235FFA">
              <w:rPr>
                <w:noProof/>
                <w:webHidden/>
              </w:rPr>
            </w:r>
            <w:r w:rsidR="00235FFA">
              <w:rPr>
                <w:noProof/>
                <w:webHidden/>
              </w:rPr>
              <w:fldChar w:fldCharType="separate"/>
            </w:r>
            <w:r w:rsidR="003F195E">
              <w:rPr>
                <w:noProof/>
                <w:webHidden/>
              </w:rPr>
              <w:t>i</w:t>
            </w:r>
            <w:r w:rsidR="00235FFA">
              <w:rPr>
                <w:noProof/>
                <w:webHidden/>
              </w:rPr>
              <w:fldChar w:fldCharType="end"/>
            </w:r>
          </w:hyperlink>
        </w:p>
        <w:p w14:paraId="6BDEC32E" w14:textId="1932EC8D"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67" w:history="1">
            <w:r w:rsidRPr="009872B9">
              <w:rPr>
                <w:rStyle w:val="Hyperlink"/>
                <w:noProof/>
              </w:rPr>
              <w:t>List of Tables</w:t>
            </w:r>
            <w:r>
              <w:rPr>
                <w:noProof/>
                <w:webHidden/>
              </w:rPr>
              <w:tab/>
            </w:r>
            <w:r>
              <w:rPr>
                <w:noProof/>
                <w:webHidden/>
              </w:rPr>
              <w:fldChar w:fldCharType="begin"/>
            </w:r>
            <w:r>
              <w:rPr>
                <w:noProof/>
                <w:webHidden/>
              </w:rPr>
              <w:instrText xml:space="preserve"> PAGEREF _Toc198214467 \h </w:instrText>
            </w:r>
            <w:r>
              <w:rPr>
                <w:noProof/>
                <w:webHidden/>
              </w:rPr>
            </w:r>
            <w:r>
              <w:rPr>
                <w:noProof/>
                <w:webHidden/>
              </w:rPr>
              <w:fldChar w:fldCharType="separate"/>
            </w:r>
            <w:r w:rsidR="003F195E">
              <w:rPr>
                <w:noProof/>
                <w:webHidden/>
              </w:rPr>
              <w:t>iv</w:t>
            </w:r>
            <w:r>
              <w:rPr>
                <w:noProof/>
                <w:webHidden/>
              </w:rPr>
              <w:fldChar w:fldCharType="end"/>
            </w:r>
          </w:hyperlink>
        </w:p>
        <w:p w14:paraId="5BF2A4C2" w14:textId="723D87E5"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68" w:history="1">
            <w:r w:rsidRPr="009872B9">
              <w:rPr>
                <w:rStyle w:val="Hyperlink"/>
                <w:noProof/>
              </w:rPr>
              <w:t>List of Figures</w:t>
            </w:r>
            <w:r>
              <w:rPr>
                <w:noProof/>
                <w:webHidden/>
              </w:rPr>
              <w:tab/>
            </w:r>
            <w:r>
              <w:rPr>
                <w:noProof/>
                <w:webHidden/>
              </w:rPr>
              <w:fldChar w:fldCharType="begin"/>
            </w:r>
            <w:r>
              <w:rPr>
                <w:noProof/>
                <w:webHidden/>
              </w:rPr>
              <w:instrText xml:space="preserve"> PAGEREF _Toc198214468 \h </w:instrText>
            </w:r>
            <w:r>
              <w:rPr>
                <w:noProof/>
                <w:webHidden/>
              </w:rPr>
            </w:r>
            <w:r>
              <w:rPr>
                <w:noProof/>
                <w:webHidden/>
              </w:rPr>
              <w:fldChar w:fldCharType="separate"/>
            </w:r>
            <w:r w:rsidR="003F195E">
              <w:rPr>
                <w:noProof/>
                <w:webHidden/>
              </w:rPr>
              <w:t>v</w:t>
            </w:r>
            <w:r>
              <w:rPr>
                <w:noProof/>
                <w:webHidden/>
              </w:rPr>
              <w:fldChar w:fldCharType="end"/>
            </w:r>
          </w:hyperlink>
        </w:p>
        <w:p w14:paraId="06A799CC" w14:textId="5594EB2B" w:rsidR="00235FFA" w:rsidRDefault="00235FFA">
          <w:pPr>
            <w:pStyle w:val="TOC1"/>
            <w:tabs>
              <w:tab w:val="right" w:leader="dot" w:pos="9019"/>
            </w:tabs>
            <w:rPr>
              <w:rFonts w:asciiTheme="minorHAnsi" w:eastAsiaTheme="minorEastAsia" w:hAnsiTheme="minorHAnsi" w:cstheme="minorBidi"/>
              <w:noProof/>
              <w:sz w:val="22"/>
              <w:szCs w:val="22"/>
            </w:rPr>
          </w:pPr>
          <w:hyperlink w:anchor="_Toc198214469" w:history="1">
            <w:r w:rsidRPr="009872B9">
              <w:rPr>
                <w:rStyle w:val="Hyperlink"/>
                <w:noProof/>
                <w14:scene3d>
                  <w14:camera w14:prst="orthographicFront"/>
                  <w14:lightRig w14:rig="threePt" w14:dir="t">
                    <w14:rot w14:lat="0" w14:lon="0" w14:rev="0"/>
                  </w14:lightRig>
                </w14:scene3d>
              </w:rPr>
              <w:t>Chapter 1:</w:t>
            </w:r>
            <w:r w:rsidRPr="009872B9">
              <w:rPr>
                <w:rStyle w:val="Hyperlink"/>
                <w:noProof/>
              </w:rPr>
              <w:t xml:space="preserve"> Introduction</w:t>
            </w:r>
            <w:r>
              <w:rPr>
                <w:noProof/>
                <w:webHidden/>
              </w:rPr>
              <w:tab/>
            </w:r>
            <w:r>
              <w:rPr>
                <w:noProof/>
                <w:webHidden/>
              </w:rPr>
              <w:fldChar w:fldCharType="begin"/>
            </w:r>
            <w:r>
              <w:rPr>
                <w:noProof/>
                <w:webHidden/>
              </w:rPr>
              <w:instrText xml:space="preserve"> PAGEREF _Toc198214469 \h </w:instrText>
            </w:r>
            <w:r>
              <w:rPr>
                <w:noProof/>
                <w:webHidden/>
              </w:rPr>
            </w:r>
            <w:r>
              <w:rPr>
                <w:noProof/>
                <w:webHidden/>
              </w:rPr>
              <w:fldChar w:fldCharType="separate"/>
            </w:r>
            <w:r w:rsidR="003F195E">
              <w:rPr>
                <w:noProof/>
                <w:webHidden/>
              </w:rPr>
              <w:t>7</w:t>
            </w:r>
            <w:r>
              <w:rPr>
                <w:noProof/>
                <w:webHidden/>
              </w:rPr>
              <w:fldChar w:fldCharType="end"/>
            </w:r>
          </w:hyperlink>
        </w:p>
        <w:p w14:paraId="66C3C920" w14:textId="49D03E75"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70" w:history="1">
            <w:r w:rsidRPr="009872B9">
              <w:rPr>
                <w:rStyle w:val="Hyperlink"/>
                <w:noProof/>
                <w14:scene3d>
                  <w14:camera w14:prst="orthographicFront"/>
                  <w14:lightRig w14:rig="threePt" w14:dir="t">
                    <w14:rot w14:lat="0" w14:lon="0" w14:rev="0"/>
                  </w14:lightRig>
                </w14:scene3d>
              </w:rPr>
              <w:t>1.1</w:t>
            </w:r>
            <w:r w:rsidRPr="009872B9">
              <w:rPr>
                <w:rStyle w:val="Hyperlink"/>
                <w:noProof/>
              </w:rPr>
              <w:t xml:space="preserve"> Introduction:</w:t>
            </w:r>
            <w:r>
              <w:rPr>
                <w:noProof/>
                <w:webHidden/>
              </w:rPr>
              <w:tab/>
            </w:r>
            <w:r>
              <w:rPr>
                <w:noProof/>
                <w:webHidden/>
              </w:rPr>
              <w:fldChar w:fldCharType="begin"/>
            </w:r>
            <w:r>
              <w:rPr>
                <w:noProof/>
                <w:webHidden/>
              </w:rPr>
              <w:instrText xml:space="preserve"> PAGEREF _Toc198214470 \h </w:instrText>
            </w:r>
            <w:r>
              <w:rPr>
                <w:noProof/>
                <w:webHidden/>
              </w:rPr>
            </w:r>
            <w:r>
              <w:rPr>
                <w:noProof/>
                <w:webHidden/>
              </w:rPr>
              <w:fldChar w:fldCharType="separate"/>
            </w:r>
            <w:r w:rsidR="003F195E">
              <w:rPr>
                <w:noProof/>
                <w:webHidden/>
              </w:rPr>
              <w:t>7</w:t>
            </w:r>
            <w:r>
              <w:rPr>
                <w:noProof/>
                <w:webHidden/>
              </w:rPr>
              <w:fldChar w:fldCharType="end"/>
            </w:r>
          </w:hyperlink>
        </w:p>
        <w:p w14:paraId="0007BC4D" w14:textId="6C102879"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71" w:history="1">
            <w:r w:rsidRPr="009872B9">
              <w:rPr>
                <w:rStyle w:val="Hyperlink"/>
                <w:noProof/>
                <w14:scene3d>
                  <w14:camera w14:prst="orthographicFront"/>
                  <w14:lightRig w14:rig="threePt" w14:dir="t">
                    <w14:rot w14:lat="0" w14:lon="0" w14:rev="0"/>
                  </w14:lightRig>
                </w14:scene3d>
              </w:rPr>
              <w:t>1.2</w:t>
            </w:r>
            <w:r w:rsidRPr="009872B9">
              <w:rPr>
                <w:rStyle w:val="Hyperlink"/>
                <w:noProof/>
              </w:rPr>
              <w:t xml:space="preserve"> Goals and Objectives</w:t>
            </w:r>
            <w:r>
              <w:rPr>
                <w:noProof/>
                <w:webHidden/>
              </w:rPr>
              <w:tab/>
            </w:r>
            <w:r>
              <w:rPr>
                <w:noProof/>
                <w:webHidden/>
              </w:rPr>
              <w:fldChar w:fldCharType="begin"/>
            </w:r>
            <w:r>
              <w:rPr>
                <w:noProof/>
                <w:webHidden/>
              </w:rPr>
              <w:instrText xml:space="preserve"> PAGEREF _Toc198214471 \h </w:instrText>
            </w:r>
            <w:r>
              <w:rPr>
                <w:noProof/>
                <w:webHidden/>
              </w:rPr>
            </w:r>
            <w:r>
              <w:rPr>
                <w:noProof/>
                <w:webHidden/>
              </w:rPr>
              <w:fldChar w:fldCharType="separate"/>
            </w:r>
            <w:r w:rsidR="003F195E">
              <w:rPr>
                <w:noProof/>
                <w:webHidden/>
              </w:rPr>
              <w:t>7</w:t>
            </w:r>
            <w:r>
              <w:rPr>
                <w:noProof/>
                <w:webHidden/>
              </w:rPr>
              <w:fldChar w:fldCharType="end"/>
            </w:r>
          </w:hyperlink>
        </w:p>
        <w:p w14:paraId="43CF8A1F" w14:textId="32C5574B"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72" w:history="1">
            <w:r w:rsidRPr="009872B9">
              <w:rPr>
                <w:rStyle w:val="Hyperlink"/>
                <w:noProof/>
                <w14:scene3d>
                  <w14:camera w14:prst="orthographicFront"/>
                  <w14:lightRig w14:rig="threePt" w14:dir="t">
                    <w14:rot w14:lat="0" w14:lon="0" w14:rev="0"/>
                  </w14:lightRig>
                </w14:scene3d>
              </w:rPr>
              <w:t>1.2.1</w:t>
            </w:r>
            <w:r w:rsidRPr="009872B9">
              <w:rPr>
                <w:rStyle w:val="Hyperlink"/>
                <w:noProof/>
              </w:rPr>
              <w:t xml:space="preserve"> Goals:</w:t>
            </w:r>
            <w:r>
              <w:rPr>
                <w:noProof/>
                <w:webHidden/>
              </w:rPr>
              <w:tab/>
            </w:r>
            <w:r>
              <w:rPr>
                <w:noProof/>
                <w:webHidden/>
              </w:rPr>
              <w:fldChar w:fldCharType="begin"/>
            </w:r>
            <w:r>
              <w:rPr>
                <w:noProof/>
                <w:webHidden/>
              </w:rPr>
              <w:instrText xml:space="preserve"> PAGEREF _Toc198214472 \h </w:instrText>
            </w:r>
            <w:r>
              <w:rPr>
                <w:noProof/>
                <w:webHidden/>
              </w:rPr>
            </w:r>
            <w:r>
              <w:rPr>
                <w:noProof/>
                <w:webHidden/>
              </w:rPr>
              <w:fldChar w:fldCharType="separate"/>
            </w:r>
            <w:r w:rsidR="003F195E">
              <w:rPr>
                <w:noProof/>
                <w:webHidden/>
              </w:rPr>
              <w:t>7</w:t>
            </w:r>
            <w:r>
              <w:rPr>
                <w:noProof/>
                <w:webHidden/>
              </w:rPr>
              <w:fldChar w:fldCharType="end"/>
            </w:r>
          </w:hyperlink>
        </w:p>
        <w:p w14:paraId="0BF2B14A" w14:textId="7E60DC69"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73" w:history="1">
            <w:r w:rsidRPr="009872B9">
              <w:rPr>
                <w:rStyle w:val="Hyperlink"/>
                <w:noProof/>
                <w14:scene3d>
                  <w14:camera w14:prst="orthographicFront"/>
                  <w14:lightRig w14:rig="threePt" w14:dir="t">
                    <w14:rot w14:lat="0" w14:lon="0" w14:rev="0"/>
                  </w14:lightRig>
                </w14:scene3d>
              </w:rPr>
              <w:t>1.2.2</w:t>
            </w:r>
            <w:r w:rsidRPr="009872B9">
              <w:rPr>
                <w:rStyle w:val="Hyperlink"/>
                <w:noProof/>
              </w:rPr>
              <w:t xml:space="preserve"> Objectives:</w:t>
            </w:r>
            <w:r>
              <w:rPr>
                <w:noProof/>
                <w:webHidden/>
              </w:rPr>
              <w:tab/>
            </w:r>
            <w:r>
              <w:rPr>
                <w:noProof/>
                <w:webHidden/>
              </w:rPr>
              <w:fldChar w:fldCharType="begin"/>
            </w:r>
            <w:r>
              <w:rPr>
                <w:noProof/>
                <w:webHidden/>
              </w:rPr>
              <w:instrText xml:space="preserve"> PAGEREF _Toc198214473 \h </w:instrText>
            </w:r>
            <w:r>
              <w:rPr>
                <w:noProof/>
                <w:webHidden/>
              </w:rPr>
            </w:r>
            <w:r>
              <w:rPr>
                <w:noProof/>
                <w:webHidden/>
              </w:rPr>
              <w:fldChar w:fldCharType="separate"/>
            </w:r>
            <w:r w:rsidR="003F195E">
              <w:rPr>
                <w:noProof/>
                <w:webHidden/>
              </w:rPr>
              <w:t>8</w:t>
            </w:r>
            <w:r>
              <w:rPr>
                <w:noProof/>
                <w:webHidden/>
              </w:rPr>
              <w:fldChar w:fldCharType="end"/>
            </w:r>
          </w:hyperlink>
        </w:p>
        <w:p w14:paraId="788825D1" w14:textId="16DD27AC"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74" w:history="1">
            <w:r w:rsidRPr="009872B9">
              <w:rPr>
                <w:rStyle w:val="Hyperlink"/>
                <w:noProof/>
                <w14:scene3d>
                  <w14:camera w14:prst="orthographicFront"/>
                  <w14:lightRig w14:rig="threePt" w14:dir="t">
                    <w14:rot w14:lat="0" w14:lon="0" w14:rev="0"/>
                  </w14:lightRig>
                </w14:scene3d>
              </w:rPr>
              <w:t>1.3</w:t>
            </w:r>
            <w:r w:rsidRPr="009872B9">
              <w:rPr>
                <w:rStyle w:val="Hyperlink"/>
                <w:noProof/>
              </w:rPr>
              <w:t xml:space="preserve"> Scope of the Project</w:t>
            </w:r>
            <w:r>
              <w:rPr>
                <w:noProof/>
                <w:webHidden/>
              </w:rPr>
              <w:tab/>
            </w:r>
            <w:r>
              <w:rPr>
                <w:noProof/>
                <w:webHidden/>
              </w:rPr>
              <w:fldChar w:fldCharType="begin"/>
            </w:r>
            <w:r>
              <w:rPr>
                <w:noProof/>
                <w:webHidden/>
              </w:rPr>
              <w:instrText xml:space="preserve"> PAGEREF _Toc198214474 \h </w:instrText>
            </w:r>
            <w:r>
              <w:rPr>
                <w:noProof/>
                <w:webHidden/>
              </w:rPr>
            </w:r>
            <w:r>
              <w:rPr>
                <w:noProof/>
                <w:webHidden/>
              </w:rPr>
              <w:fldChar w:fldCharType="separate"/>
            </w:r>
            <w:r w:rsidR="003F195E">
              <w:rPr>
                <w:noProof/>
                <w:webHidden/>
              </w:rPr>
              <w:t>8</w:t>
            </w:r>
            <w:r>
              <w:rPr>
                <w:noProof/>
                <w:webHidden/>
              </w:rPr>
              <w:fldChar w:fldCharType="end"/>
            </w:r>
          </w:hyperlink>
        </w:p>
        <w:p w14:paraId="1A1FBD23" w14:textId="0447B83C"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75" w:history="1">
            <w:r w:rsidRPr="009872B9">
              <w:rPr>
                <w:rStyle w:val="Hyperlink"/>
                <w:noProof/>
                <w14:scene3d>
                  <w14:camera w14:prst="orthographicFront"/>
                  <w14:lightRig w14:rig="threePt" w14:dir="t">
                    <w14:rot w14:lat="0" w14:lon="0" w14:rev="0"/>
                  </w14:lightRig>
                </w14:scene3d>
              </w:rPr>
              <w:t>1.3.1</w:t>
            </w:r>
            <w:r w:rsidRPr="009872B9">
              <w:rPr>
                <w:rStyle w:val="Hyperlink"/>
                <w:noProof/>
              </w:rPr>
              <w:t xml:space="preserve"> Functional Scope:</w:t>
            </w:r>
            <w:r>
              <w:rPr>
                <w:noProof/>
                <w:webHidden/>
              </w:rPr>
              <w:tab/>
            </w:r>
            <w:r>
              <w:rPr>
                <w:noProof/>
                <w:webHidden/>
              </w:rPr>
              <w:fldChar w:fldCharType="begin"/>
            </w:r>
            <w:r>
              <w:rPr>
                <w:noProof/>
                <w:webHidden/>
              </w:rPr>
              <w:instrText xml:space="preserve"> PAGEREF _Toc198214475 \h </w:instrText>
            </w:r>
            <w:r>
              <w:rPr>
                <w:noProof/>
                <w:webHidden/>
              </w:rPr>
            </w:r>
            <w:r>
              <w:rPr>
                <w:noProof/>
                <w:webHidden/>
              </w:rPr>
              <w:fldChar w:fldCharType="separate"/>
            </w:r>
            <w:r w:rsidR="003F195E">
              <w:rPr>
                <w:noProof/>
                <w:webHidden/>
              </w:rPr>
              <w:t>8</w:t>
            </w:r>
            <w:r>
              <w:rPr>
                <w:noProof/>
                <w:webHidden/>
              </w:rPr>
              <w:fldChar w:fldCharType="end"/>
            </w:r>
          </w:hyperlink>
        </w:p>
        <w:p w14:paraId="4EA7A515" w14:textId="43E15785"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76" w:history="1">
            <w:r w:rsidRPr="009872B9">
              <w:rPr>
                <w:rStyle w:val="Hyperlink"/>
                <w:noProof/>
                <w14:scene3d>
                  <w14:camera w14:prst="orthographicFront"/>
                  <w14:lightRig w14:rig="threePt" w14:dir="t">
                    <w14:rot w14:lat="0" w14:lon="0" w14:rev="0"/>
                  </w14:lightRig>
                </w14:scene3d>
              </w:rPr>
              <w:t>1.3.2</w:t>
            </w:r>
            <w:r w:rsidRPr="009872B9">
              <w:rPr>
                <w:rStyle w:val="Hyperlink"/>
                <w:noProof/>
              </w:rPr>
              <w:t xml:space="preserve"> Non-Functional Scope:</w:t>
            </w:r>
            <w:r>
              <w:rPr>
                <w:noProof/>
                <w:webHidden/>
              </w:rPr>
              <w:tab/>
            </w:r>
            <w:r>
              <w:rPr>
                <w:noProof/>
                <w:webHidden/>
              </w:rPr>
              <w:fldChar w:fldCharType="begin"/>
            </w:r>
            <w:r>
              <w:rPr>
                <w:noProof/>
                <w:webHidden/>
              </w:rPr>
              <w:instrText xml:space="preserve"> PAGEREF _Toc198214476 \h </w:instrText>
            </w:r>
            <w:r>
              <w:rPr>
                <w:noProof/>
                <w:webHidden/>
              </w:rPr>
            </w:r>
            <w:r>
              <w:rPr>
                <w:noProof/>
                <w:webHidden/>
              </w:rPr>
              <w:fldChar w:fldCharType="separate"/>
            </w:r>
            <w:r w:rsidR="003F195E">
              <w:rPr>
                <w:noProof/>
                <w:webHidden/>
              </w:rPr>
              <w:t>10</w:t>
            </w:r>
            <w:r>
              <w:rPr>
                <w:noProof/>
                <w:webHidden/>
              </w:rPr>
              <w:fldChar w:fldCharType="end"/>
            </w:r>
          </w:hyperlink>
        </w:p>
        <w:p w14:paraId="1074E768" w14:textId="6740D6C7"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77" w:history="1">
            <w:r w:rsidRPr="009872B9">
              <w:rPr>
                <w:rStyle w:val="Hyperlink"/>
                <w:noProof/>
                <w14:scene3d>
                  <w14:camera w14:prst="orthographicFront"/>
                  <w14:lightRig w14:rig="threePt" w14:dir="t">
                    <w14:rot w14:lat="0" w14:lon="0" w14:rev="0"/>
                  </w14:lightRig>
                </w14:scene3d>
              </w:rPr>
              <w:t>1.4</w:t>
            </w:r>
            <w:r w:rsidRPr="009872B9">
              <w:rPr>
                <w:rStyle w:val="Hyperlink"/>
                <w:noProof/>
              </w:rPr>
              <w:t xml:space="preserve"> Conclusion:</w:t>
            </w:r>
            <w:r>
              <w:rPr>
                <w:noProof/>
                <w:webHidden/>
              </w:rPr>
              <w:tab/>
            </w:r>
            <w:r>
              <w:rPr>
                <w:noProof/>
                <w:webHidden/>
              </w:rPr>
              <w:fldChar w:fldCharType="begin"/>
            </w:r>
            <w:r>
              <w:rPr>
                <w:noProof/>
                <w:webHidden/>
              </w:rPr>
              <w:instrText xml:space="preserve"> PAGEREF _Toc198214477 \h </w:instrText>
            </w:r>
            <w:r>
              <w:rPr>
                <w:noProof/>
                <w:webHidden/>
              </w:rPr>
            </w:r>
            <w:r>
              <w:rPr>
                <w:noProof/>
                <w:webHidden/>
              </w:rPr>
              <w:fldChar w:fldCharType="separate"/>
            </w:r>
            <w:r w:rsidR="003F195E">
              <w:rPr>
                <w:noProof/>
                <w:webHidden/>
              </w:rPr>
              <w:t>11</w:t>
            </w:r>
            <w:r>
              <w:rPr>
                <w:noProof/>
                <w:webHidden/>
              </w:rPr>
              <w:fldChar w:fldCharType="end"/>
            </w:r>
          </w:hyperlink>
        </w:p>
        <w:p w14:paraId="6FDE2CE9" w14:textId="6AFD3521" w:rsidR="00235FFA" w:rsidRDefault="00235FFA">
          <w:pPr>
            <w:pStyle w:val="TOC1"/>
            <w:tabs>
              <w:tab w:val="right" w:leader="dot" w:pos="9019"/>
            </w:tabs>
            <w:rPr>
              <w:rFonts w:asciiTheme="minorHAnsi" w:eastAsiaTheme="minorEastAsia" w:hAnsiTheme="minorHAnsi" w:cstheme="minorBidi"/>
              <w:noProof/>
              <w:sz w:val="22"/>
              <w:szCs w:val="22"/>
            </w:rPr>
          </w:pPr>
          <w:hyperlink w:anchor="_Toc198214478" w:history="1">
            <w:r w:rsidRPr="009872B9">
              <w:rPr>
                <w:rStyle w:val="Hyperlink"/>
                <w:noProof/>
                <w14:scene3d>
                  <w14:camera w14:prst="orthographicFront"/>
                  <w14:lightRig w14:rig="threePt" w14:dir="t">
                    <w14:rot w14:lat="0" w14:lon="0" w14:rev="0"/>
                  </w14:lightRig>
                </w14:scene3d>
              </w:rPr>
              <w:t>Chapter 2:</w:t>
            </w:r>
            <w:r w:rsidRPr="009872B9">
              <w:rPr>
                <w:rStyle w:val="Hyperlink"/>
                <w:noProof/>
              </w:rPr>
              <w:t xml:space="preserve"> Literature Review</w:t>
            </w:r>
            <w:r>
              <w:rPr>
                <w:noProof/>
                <w:webHidden/>
              </w:rPr>
              <w:tab/>
            </w:r>
            <w:r>
              <w:rPr>
                <w:noProof/>
                <w:webHidden/>
              </w:rPr>
              <w:fldChar w:fldCharType="begin"/>
            </w:r>
            <w:r>
              <w:rPr>
                <w:noProof/>
                <w:webHidden/>
              </w:rPr>
              <w:instrText xml:space="preserve"> PAGEREF _Toc198214478 \h </w:instrText>
            </w:r>
            <w:r>
              <w:rPr>
                <w:noProof/>
                <w:webHidden/>
              </w:rPr>
            </w:r>
            <w:r>
              <w:rPr>
                <w:noProof/>
                <w:webHidden/>
              </w:rPr>
              <w:fldChar w:fldCharType="separate"/>
            </w:r>
            <w:r w:rsidR="003F195E">
              <w:rPr>
                <w:noProof/>
                <w:webHidden/>
              </w:rPr>
              <w:t>13</w:t>
            </w:r>
            <w:r>
              <w:rPr>
                <w:noProof/>
                <w:webHidden/>
              </w:rPr>
              <w:fldChar w:fldCharType="end"/>
            </w:r>
          </w:hyperlink>
        </w:p>
        <w:p w14:paraId="396DE653" w14:textId="164F524E"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79" w:history="1">
            <w:r w:rsidRPr="009872B9">
              <w:rPr>
                <w:rStyle w:val="Hyperlink"/>
                <w:noProof/>
                <w14:scene3d>
                  <w14:camera w14:prst="orthographicFront"/>
                  <w14:lightRig w14:rig="threePt" w14:dir="t">
                    <w14:rot w14:lat="0" w14:lon="0" w14:rev="0"/>
                  </w14:lightRig>
                </w14:scene3d>
              </w:rPr>
              <w:t>2.1</w:t>
            </w:r>
            <w:r w:rsidRPr="009872B9">
              <w:rPr>
                <w:rStyle w:val="Hyperlink"/>
                <w:noProof/>
              </w:rPr>
              <w:t xml:space="preserve"> Introduction</w:t>
            </w:r>
            <w:r>
              <w:rPr>
                <w:noProof/>
                <w:webHidden/>
              </w:rPr>
              <w:tab/>
            </w:r>
            <w:r>
              <w:rPr>
                <w:noProof/>
                <w:webHidden/>
              </w:rPr>
              <w:fldChar w:fldCharType="begin"/>
            </w:r>
            <w:r>
              <w:rPr>
                <w:noProof/>
                <w:webHidden/>
              </w:rPr>
              <w:instrText xml:space="preserve"> PAGEREF _Toc198214479 \h </w:instrText>
            </w:r>
            <w:r>
              <w:rPr>
                <w:noProof/>
                <w:webHidden/>
              </w:rPr>
            </w:r>
            <w:r>
              <w:rPr>
                <w:noProof/>
                <w:webHidden/>
              </w:rPr>
              <w:fldChar w:fldCharType="separate"/>
            </w:r>
            <w:r w:rsidR="003F195E">
              <w:rPr>
                <w:noProof/>
                <w:webHidden/>
              </w:rPr>
              <w:t>13</w:t>
            </w:r>
            <w:r>
              <w:rPr>
                <w:noProof/>
                <w:webHidden/>
              </w:rPr>
              <w:fldChar w:fldCharType="end"/>
            </w:r>
          </w:hyperlink>
        </w:p>
        <w:p w14:paraId="4829C569" w14:textId="57D844B4"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80" w:history="1">
            <w:r w:rsidRPr="009872B9">
              <w:rPr>
                <w:rStyle w:val="Hyperlink"/>
                <w:noProof/>
                <w14:scene3d>
                  <w14:camera w14:prst="orthographicFront"/>
                  <w14:lightRig w14:rig="threePt" w14:dir="t">
                    <w14:rot w14:lat="0" w14:lon="0" w14:rev="0"/>
                  </w14:lightRig>
                </w14:scene3d>
              </w:rPr>
              <w:t>2.2</w:t>
            </w:r>
            <w:r w:rsidRPr="009872B9">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_Toc198214480 \h </w:instrText>
            </w:r>
            <w:r>
              <w:rPr>
                <w:noProof/>
                <w:webHidden/>
              </w:rPr>
            </w:r>
            <w:r>
              <w:rPr>
                <w:noProof/>
                <w:webHidden/>
              </w:rPr>
              <w:fldChar w:fldCharType="separate"/>
            </w:r>
            <w:r w:rsidR="003F195E">
              <w:rPr>
                <w:noProof/>
                <w:webHidden/>
              </w:rPr>
              <w:t>13</w:t>
            </w:r>
            <w:r>
              <w:rPr>
                <w:noProof/>
                <w:webHidden/>
              </w:rPr>
              <w:fldChar w:fldCharType="end"/>
            </w:r>
          </w:hyperlink>
        </w:p>
        <w:p w14:paraId="05871D06" w14:textId="40007E31"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81" w:history="1">
            <w:r w:rsidRPr="009872B9">
              <w:rPr>
                <w:rStyle w:val="Hyperlink"/>
                <w:noProof/>
                <w14:scene3d>
                  <w14:camera w14:prst="orthographicFront"/>
                  <w14:lightRig w14:rig="threePt" w14:dir="t">
                    <w14:rot w14:lat="0" w14:lon="0" w14:rev="0"/>
                  </w14:lightRig>
                </w14:scene3d>
              </w:rPr>
              <w:t>2.3</w:t>
            </w:r>
            <w:r w:rsidRPr="009872B9">
              <w:rPr>
                <w:rStyle w:val="Hyperlink"/>
                <w:noProof/>
              </w:rPr>
              <w:t xml:space="preserve"> Detailed Literature Review</w:t>
            </w:r>
            <w:r>
              <w:rPr>
                <w:noProof/>
                <w:webHidden/>
              </w:rPr>
              <w:tab/>
            </w:r>
            <w:r>
              <w:rPr>
                <w:noProof/>
                <w:webHidden/>
              </w:rPr>
              <w:fldChar w:fldCharType="begin"/>
            </w:r>
            <w:r>
              <w:rPr>
                <w:noProof/>
                <w:webHidden/>
              </w:rPr>
              <w:instrText xml:space="preserve"> PAGEREF _Toc198214481 \h </w:instrText>
            </w:r>
            <w:r>
              <w:rPr>
                <w:noProof/>
                <w:webHidden/>
              </w:rPr>
            </w:r>
            <w:r>
              <w:rPr>
                <w:noProof/>
                <w:webHidden/>
              </w:rPr>
              <w:fldChar w:fldCharType="separate"/>
            </w:r>
            <w:r w:rsidR="003F195E">
              <w:rPr>
                <w:noProof/>
                <w:webHidden/>
              </w:rPr>
              <w:t>13</w:t>
            </w:r>
            <w:r>
              <w:rPr>
                <w:noProof/>
                <w:webHidden/>
              </w:rPr>
              <w:fldChar w:fldCharType="end"/>
            </w:r>
          </w:hyperlink>
        </w:p>
        <w:p w14:paraId="2B71146C" w14:textId="124687F1"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82" w:history="1">
            <w:r w:rsidRPr="009872B9">
              <w:rPr>
                <w:rStyle w:val="Hyperlink"/>
                <w:noProof/>
                <w14:scene3d>
                  <w14:camera w14:prst="orthographicFront"/>
                  <w14:lightRig w14:rig="threePt" w14:dir="t">
                    <w14:rot w14:lat="0" w14:lon="0" w14:rev="0"/>
                  </w14:lightRig>
                </w14:scene3d>
              </w:rPr>
              <w:t>2.3.1</w:t>
            </w:r>
            <w:r w:rsidRPr="009872B9">
              <w:rPr>
                <w:rStyle w:val="Hyperlink"/>
                <w:noProof/>
              </w:rPr>
              <w:t xml:space="preserve"> Definitions</w:t>
            </w:r>
            <w:r>
              <w:rPr>
                <w:noProof/>
                <w:webHidden/>
              </w:rPr>
              <w:tab/>
            </w:r>
            <w:r>
              <w:rPr>
                <w:noProof/>
                <w:webHidden/>
              </w:rPr>
              <w:fldChar w:fldCharType="begin"/>
            </w:r>
            <w:r>
              <w:rPr>
                <w:noProof/>
                <w:webHidden/>
              </w:rPr>
              <w:instrText xml:space="preserve"> PAGEREF _Toc198214482 \h </w:instrText>
            </w:r>
            <w:r>
              <w:rPr>
                <w:noProof/>
                <w:webHidden/>
              </w:rPr>
            </w:r>
            <w:r>
              <w:rPr>
                <w:noProof/>
                <w:webHidden/>
              </w:rPr>
              <w:fldChar w:fldCharType="separate"/>
            </w:r>
            <w:r w:rsidR="003F195E">
              <w:rPr>
                <w:noProof/>
                <w:webHidden/>
              </w:rPr>
              <w:t>13</w:t>
            </w:r>
            <w:r>
              <w:rPr>
                <w:noProof/>
                <w:webHidden/>
              </w:rPr>
              <w:fldChar w:fldCharType="end"/>
            </w:r>
          </w:hyperlink>
        </w:p>
        <w:p w14:paraId="2C293147" w14:textId="5DAFD7AA"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83" w:history="1">
            <w:r w:rsidRPr="009872B9">
              <w:rPr>
                <w:rStyle w:val="Hyperlink"/>
                <w:noProof/>
                <w14:scene3d>
                  <w14:camera w14:prst="orthographicFront"/>
                  <w14:lightRig w14:rig="threePt" w14:dir="t">
                    <w14:rot w14:lat="0" w14:lon="0" w14:rev="0"/>
                  </w14:lightRig>
                </w14:scene3d>
              </w:rPr>
              <w:t>2.3.2</w:t>
            </w:r>
            <w:r w:rsidRPr="009872B9">
              <w:rPr>
                <w:rStyle w:val="Hyperlink"/>
                <w:noProof/>
              </w:rPr>
              <w:t xml:space="preserve"> Related Research Work 1</w:t>
            </w:r>
            <w:r>
              <w:rPr>
                <w:noProof/>
                <w:webHidden/>
              </w:rPr>
              <w:tab/>
            </w:r>
            <w:r>
              <w:rPr>
                <w:noProof/>
                <w:webHidden/>
              </w:rPr>
              <w:fldChar w:fldCharType="begin"/>
            </w:r>
            <w:r>
              <w:rPr>
                <w:noProof/>
                <w:webHidden/>
              </w:rPr>
              <w:instrText xml:space="preserve"> PAGEREF _Toc198214483 \h </w:instrText>
            </w:r>
            <w:r>
              <w:rPr>
                <w:noProof/>
                <w:webHidden/>
              </w:rPr>
            </w:r>
            <w:r>
              <w:rPr>
                <w:noProof/>
                <w:webHidden/>
              </w:rPr>
              <w:fldChar w:fldCharType="separate"/>
            </w:r>
            <w:r w:rsidR="003F195E">
              <w:rPr>
                <w:noProof/>
                <w:webHidden/>
              </w:rPr>
              <w:t>14</w:t>
            </w:r>
            <w:r>
              <w:rPr>
                <w:noProof/>
                <w:webHidden/>
              </w:rPr>
              <w:fldChar w:fldCharType="end"/>
            </w:r>
          </w:hyperlink>
        </w:p>
        <w:p w14:paraId="4354338E" w14:textId="73186AA5"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84" w:history="1">
            <w:r w:rsidRPr="009872B9">
              <w:rPr>
                <w:rStyle w:val="Hyperlink"/>
                <w:noProof/>
                <w14:scene3d>
                  <w14:camera w14:prst="orthographicFront"/>
                  <w14:lightRig w14:rig="threePt" w14:dir="t">
                    <w14:rot w14:lat="0" w14:lon="0" w14:rev="0"/>
                  </w14:lightRig>
                </w14:scene3d>
              </w:rPr>
              <w:t>2.3.3</w:t>
            </w:r>
            <w:r w:rsidRPr="009872B9">
              <w:rPr>
                <w:rStyle w:val="Hyperlink"/>
                <w:noProof/>
              </w:rPr>
              <w:t xml:space="preserve"> Related Research Work 2</w:t>
            </w:r>
            <w:r>
              <w:rPr>
                <w:noProof/>
                <w:webHidden/>
              </w:rPr>
              <w:tab/>
            </w:r>
            <w:r>
              <w:rPr>
                <w:noProof/>
                <w:webHidden/>
              </w:rPr>
              <w:fldChar w:fldCharType="begin"/>
            </w:r>
            <w:r>
              <w:rPr>
                <w:noProof/>
                <w:webHidden/>
              </w:rPr>
              <w:instrText xml:space="preserve"> PAGEREF _Toc198214484 \h </w:instrText>
            </w:r>
            <w:r>
              <w:rPr>
                <w:noProof/>
                <w:webHidden/>
              </w:rPr>
            </w:r>
            <w:r>
              <w:rPr>
                <w:noProof/>
                <w:webHidden/>
              </w:rPr>
              <w:fldChar w:fldCharType="separate"/>
            </w:r>
            <w:r w:rsidR="003F195E">
              <w:rPr>
                <w:noProof/>
                <w:webHidden/>
              </w:rPr>
              <w:t>14</w:t>
            </w:r>
            <w:r>
              <w:rPr>
                <w:noProof/>
                <w:webHidden/>
              </w:rPr>
              <w:fldChar w:fldCharType="end"/>
            </w:r>
          </w:hyperlink>
        </w:p>
        <w:p w14:paraId="104AA25C" w14:textId="0CD89D4B"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85" w:history="1">
            <w:r w:rsidRPr="009872B9">
              <w:rPr>
                <w:rStyle w:val="Hyperlink"/>
                <w:noProof/>
                <w14:scene3d>
                  <w14:camera w14:prst="orthographicFront"/>
                  <w14:lightRig w14:rig="threePt" w14:dir="t">
                    <w14:rot w14:lat="0" w14:lon="0" w14:rev="0"/>
                  </w14:lightRig>
                </w14:scene3d>
              </w:rPr>
              <w:t>2.4</w:t>
            </w:r>
            <w:r w:rsidRPr="009872B9">
              <w:rPr>
                <w:rStyle w:val="Hyperlink"/>
                <w:noProof/>
              </w:rPr>
              <w:t xml:space="preserve"> Literature Review Summary Table</w:t>
            </w:r>
            <w:r>
              <w:rPr>
                <w:noProof/>
                <w:webHidden/>
              </w:rPr>
              <w:tab/>
            </w:r>
            <w:r>
              <w:rPr>
                <w:noProof/>
                <w:webHidden/>
              </w:rPr>
              <w:fldChar w:fldCharType="begin"/>
            </w:r>
            <w:r>
              <w:rPr>
                <w:noProof/>
                <w:webHidden/>
              </w:rPr>
              <w:instrText xml:space="preserve"> PAGEREF _Toc198214485 \h </w:instrText>
            </w:r>
            <w:r>
              <w:rPr>
                <w:noProof/>
                <w:webHidden/>
              </w:rPr>
            </w:r>
            <w:r>
              <w:rPr>
                <w:noProof/>
                <w:webHidden/>
              </w:rPr>
              <w:fldChar w:fldCharType="separate"/>
            </w:r>
            <w:r w:rsidR="003F195E">
              <w:rPr>
                <w:noProof/>
                <w:webHidden/>
              </w:rPr>
              <w:t>14</w:t>
            </w:r>
            <w:r>
              <w:rPr>
                <w:noProof/>
                <w:webHidden/>
              </w:rPr>
              <w:fldChar w:fldCharType="end"/>
            </w:r>
          </w:hyperlink>
        </w:p>
        <w:p w14:paraId="1A4359BF" w14:textId="271D8CDF"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86" w:history="1">
            <w:r w:rsidRPr="009872B9">
              <w:rPr>
                <w:rStyle w:val="Hyperlink"/>
                <w:noProof/>
                <w14:scene3d>
                  <w14:camera w14:prst="orthographicFront"/>
                  <w14:lightRig w14:rig="threePt" w14:dir="t">
                    <w14:rot w14:lat="0" w14:lon="0" w14:rev="0"/>
                  </w14:lightRig>
                </w14:scene3d>
              </w:rPr>
              <w:t>2.5</w:t>
            </w:r>
            <w:r w:rsidRPr="009872B9">
              <w:rPr>
                <w:rStyle w:val="Hyperlink"/>
                <w:noProof/>
              </w:rPr>
              <w:t xml:space="preserve"> Research Gap</w:t>
            </w:r>
            <w:r>
              <w:rPr>
                <w:noProof/>
                <w:webHidden/>
              </w:rPr>
              <w:tab/>
            </w:r>
            <w:r>
              <w:rPr>
                <w:noProof/>
                <w:webHidden/>
              </w:rPr>
              <w:fldChar w:fldCharType="begin"/>
            </w:r>
            <w:r>
              <w:rPr>
                <w:noProof/>
                <w:webHidden/>
              </w:rPr>
              <w:instrText xml:space="preserve"> PAGEREF _Toc198214486 \h </w:instrText>
            </w:r>
            <w:r>
              <w:rPr>
                <w:noProof/>
                <w:webHidden/>
              </w:rPr>
            </w:r>
            <w:r>
              <w:rPr>
                <w:noProof/>
                <w:webHidden/>
              </w:rPr>
              <w:fldChar w:fldCharType="separate"/>
            </w:r>
            <w:r w:rsidR="003F195E">
              <w:rPr>
                <w:noProof/>
                <w:webHidden/>
              </w:rPr>
              <w:t>15</w:t>
            </w:r>
            <w:r>
              <w:rPr>
                <w:noProof/>
                <w:webHidden/>
              </w:rPr>
              <w:fldChar w:fldCharType="end"/>
            </w:r>
          </w:hyperlink>
        </w:p>
        <w:p w14:paraId="24D6C250" w14:textId="4F0891E4"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87" w:history="1">
            <w:r w:rsidRPr="009872B9">
              <w:rPr>
                <w:rStyle w:val="Hyperlink"/>
                <w:noProof/>
                <w14:scene3d>
                  <w14:camera w14:prst="orthographicFront"/>
                  <w14:lightRig w14:rig="threePt" w14:dir="t">
                    <w14:rot w14:lat="0" w14:lon="0" w14:rev="0"/>
                  </w14:lightRig>
                </w14:scene3d>
              </w:rPr>
              <w:t>2.6</w:t>
            </w:r>
            <w:r w:rsidRPr="009872B9">
              <w:rPr>
                <w:rStyle w:val="Hyperlink"/>
                <w:noProof/>
              </w:rPr>
              <w:t xml:space="preserve"> Problem Statement</w:t>
            </w:r>
            <w:r>
              <w:rPr>
                <w:noProof/>
                <w:webHidden/>
              </w:rPr>
              <w:tab/>
            </w:r>
            <w:r>
              <w:rPr>
                <w:noProof/>
                <w:webHidden/>
              </w:rPr>
              <w:fldChar w:fldCharType="begin"/>
            </w:r>
            <w:r>
              <w:rPr>
                <w:noProof/>
                <w:webHidden/>
              </w:rPr>
              <w:instrText xml:space="preserve"> PAGEREF _Toc198214487 \h </w:instrText>
            </w:r>
            <w:r>
              <w:rPr>
                <w:noProof/>
                <w:webHidden/>
              </w:rPr>
            </w:r>
            <w:r>
              <w:rPr>
                <w:noProof/>
                <w:webHidden/>
              </w:rPr>
              <w:fldChar w:fldCharType="separate"/>
            </w:r>
            <w:r w:rsidR="003F195E">
              <w:rPr>
                <w:noProof/>
                <w:webHidden/>
              </w:rPr>
              <w:t>15</w:t>
            </w:r>
            <w:r>
              <w:rPr>
                <w:noProof/>
                <w:webHidden/>
              </w:rPr>
              <w:fldChar w:fldCharType="end"/>
            </w:r>
          </w:hyperlink>
        </w:p>
        <w:p w14:paraId="5DE94D4E" w14:textId="05C7BCBA"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88" w:history="1">
            <w:r w:rsidRPr="009872B9">
              <w:rPr>
                <w:rStyle w:val="Hyperlink"/>
                <w:noProof/>
                <w14:scene3d>
                  <w14:camera w14:prst="orthographicFront"/>
                  <w14:lightRig w14:rig="threePt" w14:dir="t">
                    <w14:rot w14:lat="0" w14:lon="0" w14:rev="0"/>
                  </w14:lightRig>
                </w14:scene3d>
              </w:rPr>
              <w:t>2.7</w:t>
            </w:r>
            <w:r w:rsidRPr="009872B9">
              <w:rPr>
                <w:rStyle w:val="Hyperlink"/>
                <w:noProof/>
              </w:rPr>
              <w:t xml:space="preserve"> Conclusion</w:t>
            </w:r>
            <w:r>
              <w:rPr>
                <w:noProof/>
                <w:webHidden/>
              </w:rPr>
              <w:tab/>
            </w:r>
            <w:r>
              <w:rPr>
                <w:noProof/>
                <w:webHidden/>
              </w:rPr>
              <w:fldChar w:fldCharType="begin"/>
            </w:r>
            <w:r>
              <w:rPr>
                <w:noProof/>
                <w:webHidden/>
              </w:rPr>
              <w:instrText xml:space="preserve"> PAGEREF _Toc198214488 \h </w:instrText>
            </w:r>
            <w:r>
              <w:rPr>
                <w:noProof/>
                <w:webHidden/>
              </w:rPr>
            </w:r>
            <w:r>
              <w:rPr>
                <w:noProof/>
                <w:webHidden/>
              </w:rPr>
              <w:fldChar w:fldCharType="separate"/>
            </w:r>
            <w:r w:rsidR="003F195E">
              <w:rPr>
                <w:noProof/>
                <w:webHidden/>
              </w:rPr>
              <w:t>16</w:t>
            </w:r>
            <w:r>
              <w:rPr>
                <w:noProof/>
                <w:webHidden/>
              </w:rPr>
              <w:fldChar w:fldCharType="end"/>
            </w:r>
          </w:hyperlink>
        </w:p>
        <w:p w14:paraId="5A4785CC" w14:textId="43C94F2F" w:rsidR="00235FFA" w:rsidRDefault="00235FFA">
          <w:pPr>
            <w:pStyle w:val="TOC1"/>
            <w:tabs>
              <w:tab w:val="right" w:leader="dot" w:pos="9019"/>
            </w:tabs>
            <w:rPr>
              <w:rFonts w:asciiTheme="minorHAnsi" w:eastAsiaTheme="minorEastAsia" w:hAnsiTheme="minorHAnsi" w:cstheme="minorBidi"/>
              <w:noProof/>
              <w:sz w:val="22"/>
              <w:szCs w:val="22"/>
            </w:rPr>
          </w:pPr>
          <w:hyperlink w:anchor="_Toc198214489" w:history="1">
            <w:r w:rsidRPr="009872B9">
              <w:rPr>
                <w:rStyle w:val="Hyperlink"/>
                <w:noProof/>
                <w14:scene3d>
                  <w14:camera w14:prst="orthographicFront"/>
                  <w14:lightRig w14:rig="threePt" w14:dir="t">
                    <w14:rot w14:lat="0" w14:lon="0" w14:rev="0"/>
                  </w14:lightRig>
                </w14:scene3d>
              </w:rPr>
              <w:t>Chapter 3:</w:t>
            </w:r>
            <w:r w:rsidRPr="009872B9">
              <w:rPr>
                <w:rStyle w:val="Hyperlink"/>
                <w:noProof/>
              </w:rPr>
              <w:t xml:space="preserve"> Requirements and Design</w:t>
            </w:r>
            <w:r>
              <w:rPr>
                <w:noProof/>
                <w:webHidden/>
              </w:rPr>
              <w:tab/>
            </w:r>
            <w:r>
              <w:rPr>
                <w:noProof/>
                <w:webHidden/>
              </w:rPr>
              <w:fldChar w:fldCharType="begin"/>
            </w:r>
            <w:r>
              <w:rPr>
                <w:noProof/>
                <w:webHidden/>
              </w:rPr>
              <w:instrText xml:space="preserve"> PAGEREF _Toc198214489 \h </w:instrText>
            </w:r>
            <w:r>
              <w:rPr>
                <w:noProof/>
                <w:webHidden/>
              </w:rPr>
            </w:r>
            <w:r>
              <w:rPr>
                <w:noProof/>
                <w:webHidden/>
              </w:rPr>
              <w:fldChar w:fldCharType="separate"/>
            </w:r>
            <w:r w:rsidR="003F195E">
              <w:rPr>
                <w:noProof/>
                <w:webHidden/>
              </w:rPr>
              <w:t>18</w:t>
            </w:r>
            <w:r>
              <w:rPr>
                <w:noProof/>
                <w:webHidden/>
              </w:rPr>
              <w:fldChar w:fldCharType="end"/>
            </w:r>
          </w:hyperlink>
        </w:p>
        <w:p w14:paraId="04E4C27F" w14:textId="2F9532D1"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90" w:history="1">
            <w:r w:rsidRPr="009872B9">
              <w:rPr>
                <w:rStyle w:val="Hyperlink"/>
                <w:noProof/>
                <w14:scene3d>
                  <w14:camera w14:prst="orthographicFront"/>
                  <w14:lightRig w14:rig="threePt" w14:dir="t">
                    <w14:rot w14:lat="0" w14:lon="0" w14:rev="0"/>
                  </w14:lightRig>
                </w14:scene3d>
              </w:rPr>
              <w:t>3.1</w:t>
            </w:r>
            <w:r w:rsidRPr="009872B9">
              <w:rPr>
                <w:rStyle w:val="Hyperlink"/>
                <w:noProof/>
              </w:rPr>
              <w:t xml:space="preserve"> Introduction:</w:t>
            </w:r>
            <w:r>
              <w:rPr>
                <w:noProof/>
                <w:webHidden/>
              </w:rPr>
              <w:tab/>
            </w:r>
            <w:r>
              <w:rPr>
                <w:noProof/>
                <w:webHidden/>
              </w:rPr>
              <w:fldChar w:fldCharType="begin"/>
            </w:r>
            <w:r>
              <w:rPr>
                <w:noProof/>
                <w:webHidden/>
              </w:rPr>
              <w:instrText xml:space="preserve"> PAGEREF _Toc198214490 \h </w:instrText>
            </w:r>
            <w:r>
              <w:rPr>
                <w:noProof/>
                <w:webHidden/>
              </w:rPr>
            </w:r>
            <w:r>
              <w:rPr>
                <w:noProof/>
                <w:webHidden/>
              </w:rPr>
              <w:fldChar w:fldCharType="separate"/>
            </w:r>
            <w:r w:rsidR="003F195E">
              <w:rPr>
                <w:noProof/>
                <w:webHidden/>
              </w:rPr>
              <w:t>18</w:t>
            </w:r>
            <w:r>
              <w:rPr>
                <w:noProof/>
                <w:webHidden/>
              </w:rPr>
              <w:fldChar w:fldCharType="end"/>
            </w:r>
          </w:hyperlink>
        </w:p>
        <w:p w14:paraId="57063E61" w14:textId="58725434"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91" w:history="1">
            <w:r w:rsidRPr="009872B9">
              <w:rPr>
                <w:rStyle w:val="Hyperlink"/>
                <w:noProof/>
                <w14:scene3d>
                  <w14:camera w14:prst="orthographicFront"/>
                  <w14:lightRig w14:rig="threePt" w14:dir="t">
                    <w14:rot w14:lat="0" w14:lon="0" w14:rev="0"/>
                  </w14:lightRig>
                </w14:scene3d>
              </w:rPr>
              <w:t>3.2</w:t>
            </w:r>
            <w:r w:rsidRPr="009872B9">
              <w:rPr>
                <w:rStyle w:val="Hyperlink"/>
                <w:noProof/>
              </w:rPr>
              <w:t xml:space="preserve"> Requirements</w:t>
            </w:r>
            <w:r>
              <w:rPr>
                <w:noProof/>
                <w:webHidden/>
              </w:rPr>
              <w:tab/>
            </w:r>
            <w:r>
              <w:rPr>
                <w:noProof/>
                <w:webHidden/>
              </w:rPr>
              <w:fldChar w:fldCharType="begin"/>
            </w:r>
            <w:r>
              <w:rPr>
                <w:noProof/>
                <w:webHidden/>
              </w:rPr>
              <w:instrText xml:space="preserve"> PAGEREF _Toc198214491 \h </w:instrText>
            </w:r>
            <w:r>
              <w:rPr>
                <w:noProof/>
                <w:webHidden/>
              </w:rPr>
            </w:r>
            <w:r>
              <w:rPr>
                <w:noProof/>
                <w:webHidden/>
              </w:rPr>
              <w:fldChar w:fldCharType="separate"/>
            </w:r>
            <w:r w:rsidR="003F195E">
              <w:rPr>
                <w:noProof/>
                <w:webHidden/>
              </w:rPr>
              <w:t>18</w:t>
            </w:r>
            <w:r>
              <w:rPr>
                <w:noProof/>
                <w:webHidden/>
              </w:rPr>
              <w:fldChar w:fldCharType="end"/>
            </w:r>
          </w:hyperlink>
        </w:p>
        <w:p w14:paraId="2593EA94" w14:textId="075564C8"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92" w:history="1">
            <w:r w:rsidRPr="009872B9">
              <w:rPr>
                <w:rStyle w:val="Hyperlink"/>
                <w:noProof/>
                <w14:scene3d>
                  <w14:camera w14:prst="orthographicFront"/>
                  <w14:lightRig w14:rig="threePt" w14:dir="t">
                    <w14:rot w14:lat="0" w14:lon="0" w14:rev="0"/>
                  </w14:lightRig>
                </w14:scene3d>
              </w:rPr>
              <w:t>3.2.1</w:t>
            </w:r>
            <w:r w:rsidRPr="009872B9">
              <w:rPr>
                <w:rStyle w:val="Hyperlink"/>
                <w:noProof/>
              </w:rPr>
              <w:t xml:space="preserve"> Functional Requirements</w:t>
            </w:r>
            <w:r>
              <w:rPr>
                <w:noProof/>
                <w:webHidden/>
              </w:rPr>
              <w:tab/>
            </w:r>
            <w:r>
              <w:rPr>
                <w:noProof/>
                <w:webHidden/>
              </w:rPr>
              <w:fldChar w:fldCharType="begin"/>
            </w:r>
            <w:r>
              <w:rPr>
                <w:noProof/>
                <w:webHidden/>
              </w:rPr>
              <w:instrText xml:space="preserve"> PAGEREF _Toc198214492 \h </w:instrText>
            </w:r>
            <w:r>
              <w:rPr>
                <w:noProof/>
                <w:webHidden/>
              </w:rPr>
            </w:r>
            <w:r>
              <w:rPr>
                <w:noProof/>
                <w:webHidden/>
              </w:rPr>
              <w:fldChar w:fldCharType="separate"/>
            </w:r>
            <w:r w:rsidR="003F195E">
              <w:rPr>
                <w:noProof/>
                <w:webHidden/>
              </w:rPr>
              <w:t>18</w:t>
            </w:r>
            <w:r>
              <w:rPr>
                <w:noProof/>
                <w:webHidden/>
              </w:rPr>
              <w:fldChar w:fldCharType="end"/>
            </w:r>
          </w:hyperlink>
        </w:p>
        <w:p w14:paraId="369AF35A" w14:textId="399D9724"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93" w:history="1">
            <w:r w:rsidRPr="009872B9">
              <w:rPr>
                <w:rStyle w:val="Hyperlink"/>
                <w:noProof/>
                <w14:scene3d>
                  <w14:camera w14:prst="orthographicFront"/>
                  <w14:lightRig w14:rig="threePt" w14:dir="t">
                    <w14:rot w14:lat="0" w14:lon="0" w14:rev="0"/>
                  </w14:lightRig>
                </w14:scene3d>
              </w:rPr>
              <w:t>3.2.2</w:t>
            </w:r>
            <w:r w:rsidRPr="009872B9">
              <w:rPr>
                <w:rStyle w:val="Hyperlink"/>
                <w:noProof/>
              </w:rPr>
              <w:t xml:space="preserve"> Non-Functional Requirements</w:t>
            </w:r>
            <w:r>
              <w:rPr>
                <w:noProof/>
                <w:webHidden/>
              </w:rPr>
              <w:tab/>
            </w:r>
            <w:r>
              <w:rPr>
                <w:noProof/>
                <w:webHidden/>
              </w:rPr>
              <w:fldChar w:fldCharType="begin"/>
            </w:r>
            <w:r>
              <w:rPr>
                <w:noProof/>
                <w:webHidden/>
              </w:rPr>
              <w:instrText xml:space="preserve"> PAGEREF _Toc198214493 \h </w:instrText>
            </w:r>
            <w:r>
              <w:rPr>
                <w:noProof/>
                <w:webHidden/>
              </w:rPr>
            </w:r>
            <w:r>
              <w:rPr>
                <w:noProof/>
                <w:webHidden/>
              </w:rPr>
              <w:fldChar w:fldCharType="separate"/>
            </w:r>
            <w:r w:rsidR="003F195E">
              <w:rPr>
                <w:noProof/>
                <w:webHidden/>
              </w:rPr>
              <w:t>22</w:t>
            </w:r>
            <w:r>
              <w:rPr>
                <w:noProof/>
                <w:webHidden/>
              </w:rPr>
              <w:fldChar w:fldCharType="end"/>
            </w:r>
          </w:hyperlink>
        </w:p>
        <w:p w14:paraId="71769763" w14:textId="65FB89DE"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94" w:history="1">
            <w:r w:rsidRPr="009872B9">
              <w:rPr>
                <w:rStyle w:val="Hyperlink"/>
                <w:noProof/>
                <w14:scene3d>
                  <w14:camera w14:prst="orthographicFront"/>
                  <w14:lightRig w14:rig="threePt" w14:dir="t">
                    <w14:rot w14:lat="0" w14:lon="0" w14:rev="0"/>
                  </w14:lightRig>
                </w14:scene3d>
              </w:rPr>
              <w:t>3.2.3</w:t>
            </w:r>
            <w:r w:rsidRPr="009872B9">
              <w:rPr>
                <w:rStyle w:val="Hyperlink"/>
                <w:noProof/>
              </w:rPr>
              <w:t xml:space="preserve"> Hardware and Software Requirements</w:t>
            </w:r>
            <w:r>
              <w:rPr>
                <w:noProof/>
                <w:webHidden/>
              </w:rPr>
              <w:tab/>
            </w:r>
            <w:r>
              <w:rPr>
                <w:noProof/>
                <w:webHidden/>
              </w:rPr>
              <w:fldChar w:fldCharType="begin"/>
            </w:r>
            <w:r>
              <w:rPr>
                <w:noProof/>
                <w:webHidden/>
              </w:rPr>
              <w:instrText xml:space="preserve"> PAGEREF _Toc198214494 \h </w:instrText>
            </w:r>
            <w:r>
              <w:rPr>
                <w:noProof/>
                <w:webHidden/>
              </w:rPr>
            </w:r>
            <w:r>
              <w:rPr>
                <w:noProof/>
                <w:webHidden/>
              </w:rPr>
              <w:fldChar w:fldCharType="separate"/>
            </w:r>
            <w:r w:rsidR="003F195E">
              <w:rPr>
                <w:noProof/>
                <w:webHidden/>
              </w:rPr>
              <w:t>23</w:t>
            </w:r>
            <w:r>
              <w:rPr>
                <w:noProof/>
                <w:webHidden/>
              </w:rPr>
              <w:fldChar w:fldCharType="end"/>
            </w:r>
          </w:hyperlink>
        </w:p>
        <w:p w14:paraId="6D9AAD0B" w14:textId="5250F490"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95" w:history="1">
            <w:r w:rsidRPr="009872B9">
              <w:rPr>
                <w:rStyle w:val="Hyperlink"/>
                <w:noProof/>
                <w14:scene3d>
                  <w14:camera w14:prst="orthographicFront"/>
                  <w14:lightRig w14:rig="threePt" w14:dir="t">
                    <w14:rot w14:lat="0" w14:lon="0" w14:rev="0"/>
                  </w14:lightRig>
                </w14:scene3d>
              </w:rPr>
              <w:t>3.3</w:t>
            </w:r>
            <w:r w:rsidRPr="009872B9">
              <w:rPr>
                <w:rStyle w:val="Hyperlink"/>
                <w:noProof/>
              </w:rPr>
              <w:t xml:space="preserve"> Proposed Methodology</w:t>
            </w:r>
            <w:r>
              <w:rPr>
                <w:noProof/>
                <w:webHidden/>
              </w:rPr>
              <w:tab/>
            </w:r>
            <w:r>
              <w:rPr>
                <w:noProof/>
                <w:webHidden/>
              </w:rPr>
              <w:fldChar w:fldCharType="begin"/>
            </w:r>
            <w:r>
              <w:rPr>
                <w:noProof/>
                <w:webHidden/>
              </w:rPr>
              <w:instrText xml:space="preserve"> PAGEREF _Toc198214495 \h </w:instrText>
            </w:r>
            <w:r>
              <w:rPr>
                <w:noProof/>
                <w:webHidden/>
              </w:rPr>
            </w:r>
            <w:r>
              <w:rPr>
                <w:noProof/>
                <w:webHidden/>
              </w:rPr>
              <w:fldChar w:fldCharType="separate"/>
            </w:r>
            <w:r w:rsidR="003F195E">
              <w:rPr>
                <w:noProof/>
                <w:webHidden/>
              </w:rPr>
              <w:t>23</w:t>
            </w:r>
            <w:r>
              <w:rPr>
                <w:noProof/>
                <w:webHidden/>
              </w:rPr>
              <w:fldChar w:fldCharType="end"/>
            </w:r>
          </w:hyperlink>
        </w:p>
        <w:p w14:paraId="61ED7767" w14:textId="0531AD1E"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96" w:history="1">
            <w:r w:rsidRPr="009872B9">
              <w:rPr>
                <w:rStyle w:val="Hyperlink"/>
                <w:noProof/>
                <w14:scene3d>
                  <w14:camera w14:prst="orthographicFront"/>
                  <w14:lightRig w14:rig="threePt" w14:dir="t">
                    <w14:rot w14:lat="0" w14:lon="0" w14:rev="0"/>
                  </w14:lightRig>
                </w14:scene3d>
              </w:rPr>
              <w:t>3.4</w:t>
            </w:r>
            <w:r w:rsidRPr="009872B9">
              <w:rPr>
                <w:rStyle w:val="Hyperlink"/>
                <w:noProof/>
              </w:rPr>
              <w:t xml:space="preserve"> System Architecture</w:t>
            </w:r>
            <w:r>
              <w:rPr>
                <w:noProof/>
                <w:webHidden/>
              </w:rPr>
              <w:tab/>
            </w:r>
            <w:r>
              <w:rPr>
                <w:noProof/>
                <w:webHidden/>
              </w:rPr>
              <w:fldChar w:fldCharType="begin"/>
            </w:r>
            <w:r>
              <w:rPr>
                <w:noProof/>
                <w:webHidden/>
              </w:rPr>
              <w:instrText xml:space="preserve"> PAGEREF _Toc198214496 \h </w:instrText>
            </w:r>
            <w:r>
              <w:rPr>
                <w:noProof/>
                <w:webHidden/>
              </w:rPr>
            </w:r>
            <w:r>
              <w:rPr>
                <w:noProof/>
                <w:webHidden/>
              </w:rPr>
              <w:fldChar w:fldCharType="separate"/>
            </w:r>
            <w:r w:rsidR="003F195E">
              <w:rPr>
                <w:noProof/>
                <w:webHidden/>
              </w:rPr>
              <w:t>24</w:t>
            </w:r>
            <w:r>
              <w:rPr>
                <w:noProof/>
                <w:webHidden/>
              </w:rPr>
              <w:fldChar w:fldCharType="end"/>
            </w:r>
          </w:hyperlink>
        </w:p>
        <w:p w14:paraId="6E0AA6B9" w14:textId="53D058E8"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497" w:history="1">
            <w:r w:rsidRPr="009872B9">
              <w:rPr>
                <w:rStyle w:val="Hyperlink"/>
                <w:noProof/>
                <w14:scene3d>
                  <w14:camera w14:prst="orthographicFront"/>
                  <w14:lightRig w14:rig="threePt" w14:dir="t">
                    <w14:rot w14:lat="0" w14:lon="0" w14:rev="0"/>
                  </w14:lightRig>
                </w14:scene3d>
              </w:rPr>
              <w:t>3.5</w:t>
            </w:r>
            <w:r w:rsidRPr="009872B9">
              <w:rPr>
                <w:rStyle w:val="Hyperlink"/>
                <w:noProof/>
              </w:rPr>
              <w:t xml:space="preserve"> Use Cases</w:t>
            </w:r>
            <w:r>
              <w:rPr>
                <w:noProof/>
                <w:webHidden/>
              </w:rPr>
              <w:tab/>
            </w:r>
            <w:r>
              <w:rPr>
                <w:noProof/>
                <w:webHidden/>
              </w:rPr>
              <w:fldChar w:fldCharType="begin"/>
            </w:r>
            <w:r>
              <w:rPr>
                <w:noProof/>
                <w:webHidden/>
              </w:rPr>
              <w:instrText xml:space="preserve"> PAGEREF _Toc198214497 \h </w:instrText>
            </w:r>
            <w:r>
              <w:rPr>
                <w:noProof/>
                <w:webHidden/>
              </w:rPr>
            </w:r>
            <w:r>
              <w:rPr>
                <w:noProof/>
                <w:webHidden/>
              </w:rPr>
              <w:fldChar w:fldCharType="separate"/>
            </w:r>
            <w:r w:rsidR="003F195E">
              <w:rPr>
                <w:noProof/>
                <w:webHidden/>
              </w:rPr>
              <w:t>25</w:t>
            </w:r>
            <w:r>
              <w:rPr>
                <w:noProof/>
                <w:webHidden/>
              </w:rPr>
              <w:fldChar w:fldCharType="end"/>
            </w:r>
          </w:hyperlink>
        </w:p>
        <w:p w14:paraId="29AAEE29" w14:textId="538FFE3F"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98" w:history="1">
            <w:r w:rsidRPr="009872B9">
              <w:rPr>
                <w:rStyle w:val="Hyperlink"/>
                <w:noProof/>
                <w14:scene3d>
                  <w14:camera w14:prst="orthographicFront"/>
                  <w14:lightRig w14:rig="threePt" w14:dir="t">
                    <w14:rot w14:lat="0" w14:lon="0" w14:rev="0"/>
                  </w14:lightRig>
                </w14:scene3d>
              </w:rPr>
              <w:t>3.5.1</w:t>
            </w:r>
            <w:r w:rsidRPr="009872B9">
              <w:rPr>
                <w:rStyle w:val="Hyperlink"/>
                <w:noProof/>
              </w:rPr>
              <w:t xml:space="preserve"> Admin Use-Case Diagram:</w:t>
            </w:r>
            <w:r>
              <w:rPr>
                <w:noProof/>
                <w:webHidden/>
              </w:rPr>
              <w:tab/>
            </w:r>
            <w:r>
              <w:rPr>
                <w:noProof/>
                <w:webHidden/>
              </w:rPr>
              <w:fldChar w:fldCharType="begin"/>
            </w:r>
            <w:r>
              <w:rPr>
                <w:noProof/>
                <w:webHidden/>
              </w:rPr>
              <w:instrText xml:space="preserve"> PAGEREF _Toc198214498 \h </w:instrText>
            </w:r>
            <w:r>
              <w:rPr>
                <w:noProof/>
                <w:webHidden/>
              </w:rPr>
            </w:r>
            <w:r>
              <w:rPr>
                <w:noProof/>
                <w:webHidden/>
              </w:rPr>
              <w:fldChar w:fldCharType="separate"/>
            </w:r>
            <w:r w:rsidR="003F195E">
              <w:rPr>
                <w:noProof/>
                <w:webHidden/>
              </w:rPr>
              <w:t>25</w:t>
            </w:r>
            <w:r>
              <w:rPr>
                <w:noProof/>
                <w:webHidden/>
              </w:rPr>
              <w:fldChar w:fldCharType="end"/>
            </w:r>
          </w:hyperlink>
        </w:p>
        <w:p w14:paraId="1D7F648D" w14:textId="2C3F9359"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499" w:history="1">
            <w:r w:rsidRPr="009872B9">
              <w:rPr>
                <w:rStyle w:val="Hyperlink"/>
                <w:noProof/>
                <w14:scene3d>
                  <w14:camera w14:prst="orthographicFront"/>
                  <w14:lightRig w14:rig="threePt" w14:dir="t">
                    <w14:rot w14:lat="0" w14:lon="0" w14:rev="0"/>
                  </w14:lightRig>
                </w14:scene3d>
              </w:rPr>
              <w:t>3.5.2</w:t>
            </w:r>
            <w:r w:rsidRPr="009872B9">
              <w:rPr>
                <w:rStyle w:val="Hyperlink"/>
                <w:noProof/>
              </w:rPr>
              <w:t xml:space="preserve"> Needy Use-case Diagram:</w:t>
            </w:r>
            <w:r>
              <w:rPr>
                <w:noProof/>
                <w:webHidden/>
              </w:rPr>
              <w:tab/>
            </w:r>
            <w:r>
              <w:rPr>
                <w:noProof/>
                <w:webHidden/>
              </w:rPr>
              <w:fldChar w:fldCharType="begin"/>
            </w:r>
            <w:r>
              <w:rPr>
                <w:noProof/>
                <w:webHidden/>
              </w:rPr>
              <w:instrText xml:space="preserve"> PAGEREF _Toc198214499 \h </w:instrText>
            </w:r>
            <w:r>
              <w:rPr>
                <w:noProof/>
                <w:webHidden/>
              </w:rPr>
            </w:r>
            <w:r>
              <w:rPr>
                <w:noProof/>
                <w:webHidden/>
              </w:rPr>
              <w:fldChar w:fldCharType="separate"/>
            </w:r>
            <w:r w:rsidR="003F195E">
              <w:rPr>
                <w:noProof/>
                <w:webHidden/>
              </w:rPr>
              <w:t>26</w:t>
            </w:r>
            <w:r>
              <w:rPr>
                <w:noProof/>
                <w:webHidden/>
              </w:rPr>
              <w:fldChar w:fldCharType="end"/>
            </w:r>
          </w:hyperlink>
        </w:p>
        <w:p w14:paraId="3B413DE7" w14:textId="315082D9"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0" w:history="1">
            <w:r w:rsidRPr="009872B9">
              <w:rPr>
                <w:rStyle w:val="Hyperlink"/>
                <w:noProof/>
                <w14:scene3d>
                  <w14:camera w14:prst="orthographicFront"/>
                  <w14:lightRig w14:rig="threePt" w14:dir="t">
                    <w14:rot w14:lat="0" w14:lon="0" w14:rev="0"/>
                  </w14:lightRig>
                </w14:scene3d>
              </w:rPr>
              <w:t>3.5.3</w:t>
            </w:r>
            <w:r w:rsidRPr="009872B9">
              <w:rPr>
                <w:rStyle w:val="Hyperlink"/>
                <w:noProof/>
              </w:rPr>
              <w:t xml:space="preserve"> Donor Use-Case Diagram:</w:t>
            </w:r>
            <w:r>
              <w:rPr>
                <w:noProof/>
                <w:webHidden/>
              </w:rPr>
              <w:tab/>
            </w:r>
            <w:r>
              <w:rPr>
                <w:noProof/>
                <w:webHidden/>
              </w:rPr>
              <w:fldChar w:fldCharType="begin"/>
            </w:r>
            <w:r>
              <w:rPr>
                <w:noProof/>
                <w:webHidden/>
              </w:rPr>
              <w:instrText xml:space="preserve"> PAGEREF _Toc198214500 \h </w:instrText>
            </w:r>
            <w:r>
              <w:rPr>
                <w:noProof/>
                <w:webHidden/>
              </w:rPr>
            </w:r>
            <w:r>
              <w:rPr>
                <w:noProof/>
                <w:webHidden/>
              </w:rPr>
              <w:fldChar w:fldCharType="separate"/>
            </w:r>
            <w:r w:rsidR="003F195E">
              <w:rPr>
                <w:noProof/>
                <w:webHidden/>
              </w:rPr>
              <w:t>27</w:t>
            </w:r>
            <w:r>
              <w:rPr>
                <w:noProof/>
                <w:webHidden/>
              </w:rPr>
              <w:fldChar w:fldCharType="end"/>
            </w:r>
          </w:hyperlink>
        </w:p>
        <w:p w14:paraId="50F0A819" w14:textId="59CEF24C"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1" w:history="1">
            <w:r w:rsidRPr="009872B9">
              <w:rPr>
                <w:rStyle w:val="Hyperlink"/>
                <w:noProof/>
                <w14:scene3d>
                  <w14:camera w14:prst="orthographicFront"/>
                  <w14:lightRig w14:rig="threePt" w14:dir="t">
                    <w14:rot w14:lat="0" w14:lon="0" w14:rev="0"/>
                  </w14:lightRig>
                </w14:scene3d>
              </w:rPr>
              <w:t>3.5.4</w:t>
            </w:r>
            <w:r w:rsidRPr="009872B9">
              <w:rPr>
                <w:rStyle w:val="Hyperlink"/>
                <w:noProof/>
              </w:rPr>
              <w:t xml:space="preserve"> Volunteer Use-Case Diagram</w:t>
            </w:r>
            <w:r>
              <w:rPr>
                <w:noProof/>
                <w:webHidden/>
              </w:rPr>
              <w:tab/>
            </w:r>
            <w:r>
              <w:rPr>
                <w:noProof/>
                <w:webHidden/>
              </w:rPr>
              <w:fldChar w:fldCharType="begin"/>
            </w:r>
            <w:r>
              <w:rPr>
                <w:noProof/>
                <w:webHidden/>
              </w:rPr>
              <w:instrText xml:space="preserve"> PAGEREF _Toc198214501 \h </w:instrText>
            </w:r>
            <w:r>
              <w:rPr>
                <w:noProof/>
                <w:webHidden/>
              </w:rPr>
            </w:r>
            <w:r>
              <w:rPr>
                <w:noProof/>
                <w:webHidden/>
              </w:rPr>
              <w:fldChar w:fldCharType="separate"/>
            </w:r>
            <w:r w:rsidR="003F195E">
              <w:rPr>
                <w:noProof/>
                <w:webHidden/>
              </w:rPr>
              <w:t>28</w:t>
            </w:r>
            <w:r>
              <w:rPr>
                <w:noProof/>
                <w:webHidden/>
              </w:rPr>
              <w:fldChar w:fldCharType="end"/>
            </w:r>
          </w:hyperlink>
        </w:p>
        <w:p w14:paraId="3B6DB77A" w14:textId="6825A12B"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2" w:history="1">
            <w:r w:rsidRPr="009872B9">
              <w:rPr>
                <w:rStyle w:val="Hyperlink"/>
                <w:noProof/>
                <w14:scene3d>
                  <w14:camera w14:prst="orthographicFront"/>
                  <w14:lightRig w14:rig="threePt" w14:dir="t">
                    <w14:rot w14:lat="0" w14:lon="0" w14:rev="0"/>
                  </w14:lightRig>
                </w14:scene3d>
              </w:rPr>
              <w:t>3.5.5</w:t>
            </w:r>
            <w:r w:rsidRPr="009872B9">
              <w:rPr>
                <w:rStyle w:val="Hyperlink"/>
                <w:noProof/>
              </w:rPr>
              <w:t xml:space="preserve"> Full System Use-Case Diagram:</w:t>
            </w:r>
            <w:r>
              <w:rPr>
                <w:noProof/>
                <w:webHidden/>
              </w:rPr>
              <w:tab/>
            </w:r>
            <w:r>
              <w:rPr>
                <w:noProof/>
                <w:webHidden/>
              </w:rPr>
              <w:fldChar w:fldCharType="begin"/>
            </w:r>
            <w:r>
              <w:rPr>
                <w:noProof/>
                <w:webHidden/>
              </w:rPr>
              <w:instrText xml:space="preserve"> PAGEREF _Toc198214502 \h </w:instrText>
            </w:r>
            <w:r>
              <w:rPr>
                <w:noProof/>
                <w:webHidden/>
              </w:rPr>
            </w:r>
            <w:r>
              <w:rPr>
                <w:noProof/>
                <w:webHidden/>
              </w:rPr>
              <w:fldChar w:fldCharType="separate"/>
            </w:r>
            <w:r w:rsidR="003F195E">
              <w:rPr>
                <w:noProof/>
                <w:webHidden/>
              </w:rPr>
              <w:t>29</w:t>
            </w:r>
            <w:r>
              <w:rPr>
                <w:noProof/>
                <w:webHidden/>
              </w:rPr>
              <w:fldChar w:fldCharType="end"/>
            </w:r>
          </w:hyperlink>
        </w:p>
        <w:p w14:paraId="7B24887A" w14:textId="7E70FD15"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03" w:history="1">
            <w:r w:rsidRPr="009872B9">
              <w:rPr>
                <w:rStyle w:val="Hyperlink"/>
                <w:noProof/>
                <w14:scene3d>
                  <w14:camera w14:prst="orthographicFront"/>
                  <w14:lightRig w14:rig="threePt" w14:dir="t">
                    <w14:rot w14:lat="0" w14:lon="0" w14:rev="0"/>
                  </w14:lightRig>
                </w14:scene3d>
              </w:rPr>
              <w:t>3.6</w:t>
            </w:r>
            <w:r w:rsidRPr="009872B9">
              <w:rPr>
                <w:rStyle w:val="Hyperlink"/>
                <w:noProof/>
                <w:u w:color="000000"/>
              </w:rPr>
              <w:t xml:space="preserve"> Fully Dressed Use Cases</w:t>
            </w:r>
            <w:r w:rsidRPr="009872B9">
              <w:rPr>
                <w:rStyle w:val="Hyperlink"/>
                <w:noProof/>
              </w:rPr>
              <w:t>:</w:t>
            </w:r>
            <w:r>
              <w:rPr>
                <w:noProof/>
                <w:webHidden/>
              </w:rPr>
              <w:tab/>
            </w:r>
            <w:r>
              <w:rPr>
                <w:noProof/>
                <w:webHidden/>
              </w:rPr>
              <w:fldChar w:fldCharType="begin"/>
            </w:r>
            <w:r>
              <w:rPr>
                <w:noProof/>
                <w:webHidden/>
              </w:rPr>
              <w:instrText xml:space="preserve"> PAGEREF _Toc198214503 \h </w:instrText>
            </w:r>
            <w:r>
              <w:rPr>
                <w:noProof/>
                <w:webHidden/>
              </w:rPr>
            </w:r>
            <w:r>
              <w:rPr>
                <w:noProof/>
                <w:webHidden/>
              </w:rPr>
              <w:fldChar w:fldCharType="separate"/>
            </w:r>
            <w:r w:rsidR="003F195E">
              <w:rPr>
                <w:noProof/>
                <w:webHidden/>
              </w:rPr>
              <w:t>30</w:t>
            </w:r>
            <w:r>
              <w:rPr>
                <w:noProof/>
                <w:webHidden/>
              </w:rPr>
              <w:fldChar w:fldCharType="end"/>
            </w:r>
          </w:hyperlink>
        </w:p>
        <w:p w14:paraId="4394A343" w14:textId="496C9A1C"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4" w:history="1">
            <w:r w:rsidRPr="009872B9">
              <w:rPr>
                <w:rStyle w:val="Hyperlink"/>
                <w:noProof/>
                <w14:scene3d>
                  <w14:camera w14:prst="orthographicFront"/>
                  <w14:lightRig w14:rig="threePt" w14:dir="t">
                    <w14:rot w14:lat="0" w14:lon="0" w14:rev="0"/>
                  </w14:lightRig>
                </w14:scene3d>
              </w:rPr>
              <w:t>3.6.1</w:t>
            </w:r>
            <w:r w:rsidRPr="009872B9">
              <w:rPr>
                <w:rStyle w:val="Hyperlink"/>
                <w:noProof/>
              </w:rPr>
              <w:t xml:space="preserve"> Sign Up:</w:t>
            </w:r>
            <w:r>
              <w:rPr>
                <w:noProof/>
                <w:webHidden/>
              </w:rPr>
              <w:tab/>
            </w:r>
            <w:r>
              <w:rPr>
                <w:noProof/>
                <w:webHidden/>
              </w:rPr>
              <w:fldChar w:fldCharType="begin"/>
            </w:r>
            <w:r>
              <w:rPr>
                <w:noProof/>
                <w:webHidden/>
              </w:rPr>
              <w:instrText xml:space="preserve"> PAGEREF _Toc198214504 \h </w:instrText>
            </w:r>
            <w:r>
              <w:rPr>
                <w:noProof/>
                <w:webHidden/>
              </w:rPr>
            </w:r>
            <w:r>
              <w:rPr>
                <w:noProof/>
                <w:webHidden/>
              </w:rPr>
              <w:fldChar w:fldCharType="separate"/>
            </w:r>
            <w:r w:rsidR="003F195E">
              <w:rPr>
                <w:noProof/>
                <w:webHidden/>
              </w:rPr>
              <w:t>30</w:t>
            </w:r>
            <w:r>
              <w:rPr>
                <w:noProof/>
                <w:webHidden/>
              </w:rPr>
              <w:fldChar w:fldCharType="end"/>
            </w:r>
          </w:hyperlink>
        </w:p>
        <w:p w14:paraId="38480D65" w14:textId="31D26CB4"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5" w:history="1">
            <w:r w:rsidRPr="009872B9">
              <w:rPr>
                <w:rStyle w:val="Hyperlink"/>
                <w:noProof/>
                <w14:scene3d>
                  <w14:camera w14:prst="orthographicFront"/>
                  <w14:lightRig w14:rig="threePt" w14:dir="t">
                    <w14:rot w14:lat="0" w14:lon="0" w14:rev="0"/>
                  </w14:lightRig>
                </w14:scene3d>
              </w:rPr>
              <w:t>3.6.2</w:t>
            </w:r>
            <w:r w:rsidRPr="009872B9">
              <w:rPr>
                <w:rStyle w:val="Hyperlink"/>
                <w:noProof/>
              </w:rPr>
              <w:t xml:space="preserve"> Login</w:t>
            </w:r>
            <w:r>
              <w:rPr>
                <w:noProof/>
                <w:webHidden/>
              </w:rPr>
              <w:tab/>
            </w:r>
            <w:r>
              <w:rPr>
                <w:noProof/>
                <w:webHidden/>
              </w:rPr>
              <w:fldChar w:fldCharType="begin"/>
            </w:r>
            <w:r>
              <w:rPr>
                <w:noProof/>
                <w:webHidden/>
              </w:rPr>
              <w:instrText xml:space="preserve"> PAGEREF _Toc198214505 \h </w:instrText>
            </w:r>
            <w:r>
              <w:rPr>
                <w:noProof/>
                <w:webHidden/>
              </w:rPr>
            </w:r>
            <w:r>
              <w:rPr>
                <w:noProof/>
                <w:webHidden/>
              </w:rPr>
              <w:fldChar w:fldCharType="separate"/>
            </w:r>
            <w:r w:rsidR="003F195E">
              <w:rPr>
                <w:noProof/>
                <w:webHidden/>
              </w:rPr>
              <w:t>30</w:t>
            </w:r>
            <w:r>
              <w:rPr>
                <w:noProof/>
                <w:webHidden/>
              </w:rPr>
              <w:fldChar w:fldCharType="end"/>
            </w:r>
          </w:hyperlink>
        </w:p>
        <w:p w14:paraId="3F369D2E" w14:textId="6B84D69D"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6" w:history="1">
            <w:r w:rsidRPr="009872B9">
              <w:rPr>
                <w:rStyle w:val="Hyperlink"/>
                <w:noProof/>
                <w14:scene3d>
                  <w14:camera w14:prst="orthographicFront"/>
                  <w14:lightRig w14:rig="threePt" w14:dir="t">
                    <w14:rot w14:lat="0" w14:lon="0" w14:rev="0"/>
                  </w14:lightRig>
                </w14:scene3d>
              </w:rPr>
              <w:t>3.6.3</w:t>
            </w:r>
            <w:r w:rsidRPr="009872B9">
              <w:rPr>
                <w:rStyle w:val="Hyperlink"/>
                <w:noProof/>
              </w:rPr>
              <w:t xml:space="preserve"> Recover password:</w:t>
            </w:r>
            <w:r>
              <w:rPr>
                <w:noProof/>
                <w:webHidden/>
              </w:rPr>
              <w:tab/>
            </w:r>
            <w:r>
              <w:rPr>
                <w:noProof/>
                <w:webHidden/>
              </w:rPr>
              <w:fldChar w:fldCharType="begin"/>
            </w:r>
            <w:r>
              <w:rPr>
                <w:noProof/>
                <w:webHidden/>
              </w:rPr>
              <w:instrText xml:space="preserve"> PAGEREF _Toc198214506 \h </w:instrText>
            </w:r>
            <w:r>
              <w:rPr>
                <w:noProof/>
                <w:webHidden/>
              </w:rPr>
            </w:r>
            <w:r>
              <w:rPr>
                <w:noProof/>
                <w:webHidden/>
              </w:rPr>
              <w:fldChar w:fldCharType="separate"/>
            </w:r>
            <w:r w:rsidR="003F195E">
              <w:rPr>
                <w:noProof/>
                <w:webHidden/>
              </w:rPr>
              <w:t>31</w:t>
            </w:r>
            <w:r>
              <w:rPr>
                <w:noProof/>
                <w:webHidden/>
              </w:rPr>
              <w:fldChar w:fldCharType="end"/>
            </w:r>
          </w:hyperlink>
        </w:p>
        <w:p w14:paraId="2D38BE1C" w14:textId="0AC04622"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7" w:history="1">
            <w:r w:rsidRPr="009872B9">
              <w:rPr>
                <w:rStyle w:val="Hyperlink"/>
                <w:noProof/>
                <w14:scene3d>
                  <w14:camera w14:prst="orthographicFront"/>
                  <w14:lightRig w14:rig="threePt" w14:dir="t">
                    <w14:rot w14:lat="0" w14:lon="0" w14:rev="0"/>
                  </w14:lightRig>
                </w14:scene3d>
              </w:rPr>
              <w:t>3.6.4</w:t>
            </w:r>
            <w:r w:rsidRPr="009872B9">
              <w:rPr>
                <w:rStyle w:val="Hyperlink"/>
                <w:noProof/>
              </w:rPr>
              <w:t xml:space="preserve"> Edit Profile:</w:t>
            </w:r>
            <w:r>
              <w:rPr>
                <w:noProof/>
                <w:webHidden/>
              </w:rPr>
              <w:tab/>
            </w:r>
            <w:r>
              <w:rPr>
                <w:noProof/>
                <w:webHidden/>
              </w:rPr>
              <w:fldChar w:fldCharType="begin"/>
            </w:r>
            <w:r>
              <w:rPr>
                <w:noProof/>
                <w:webHidden/>
              </w:rPr>
              <w:instrText xml:space="preserve"> PAGEREF _Toc198214507 \h </w:instrText>
            </w:r>
            <w:r>
              <w:rPr>
                <w:noProof/>
                <w:webHidden/>
              </w:rPr>
            </w:r>
            <w:r>
              <w:rPr>
                <w:noProof/>
                <w:webHidden/>
              </w:rPr>
              <w:fldChar w:fldCharType="separate"/>
            </w:r>
            <w:r w:rsidR="003F195E">
              <w:rPr>
                <w:noProof/>
                <w:webHidden/>
              </w:rPr>
              <w:t>31</w:t>
            </w:r>
            <w:r>
              <w:rPr>
                <w:noProof/>
                <w:webHidden/>
              </w:rPr>
              <w:fldChar w:fldCharType="end"/>
            </w:r>
          </w:hyperlink>
        </w:p>
        <w:p w14:paraId="74E20E30" w14:textId="366F88E6"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8" w:history="1">
            <w:r w:rsidRPr="009872B9">
              <w:rPr>
                <w:rStyle w:val="Hyperlink"/>
                <w:noProof/>
                <w14:scene3d>
                  <w14:camera w14:prst="orthographicFront"/>
                  <w14:lightRig w14:rig="threePt" w14:dir="t">
                    <w14:rot w14:lat="0" w14:lon="0" w14:rev="0"/>
                  </w14:lightRig>
                </w14:scene3d>
              </w:rPr>
              <w:t>3.6.5</w:t>
            </w:r>
            <w:r w:rsidRPr="009872B9">
              <w:rPr>
                <w:rStyle w:val="Hyperlink"/>
                <w:noProof/>
              </w:rPr>
              <w:t xml:space="preserve"> Donate Books:</w:t>
            </w:r>
            <w:r>
              <w:rPr>
                <w:noProof/>
                <w:webHidden/>
              </w:rPr>
              <w:tab/>
            </w:r>
            <w:r>
              <w:rPr>
                <w:noProof/>
                <w:webHidden/>
              </w:rPr>
              <w:fldChar w:fldCharType="begin"/>
            </w:r>
            <w:r>
              <w:rPr>
                <w:noProof/>
                <w:webHidden/>
              </w:rPr>
              <w:instrText xml:space="preserve"> PAGEREF _Toc198214508 \h </w:instrText>
            </w:r>
            <w:r>
              <w:rPr>
                <w:noProof/>
                <w:webHidden/>
              </w:rPr>
            </w:r>
            <w:r>
              <w:rPr>
                <w:noProof/>
                <w:webHidden/>
              </w:rPr>
              <w:fldChar w:fldCharType="separate"/>
            </w:r>
            <w:r w:rsidR="003F195E">
              <w:rPr>
                <w:noProof/>
                <w:webHidden/>
              </w:rPr>
              <w:t>32</w:t>
            </w:r>
            <w:r>
              <w:rPr>
                <w:noProof/>
                <w:webHidden/>
              </w:rPr>
              <w:fldChar w:fldCharType="end"/>
            </w:r>
          </w:hyperlink>
        </w:p>
        <w:p w14:paraId="1F47355C" w14:textId="0ED3434A"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09" w:history="1">
            <w:r w:rsidRPr="009872B9">
              <w:rPr>
                <w:rStyle w:val="Hyperlink"/>
                <w:noProof/>
                <w14:scene3d>
                  <w14:camera w14:prst="orthographicFront"/>
                  <w14:lightRig w14:rig="threePt" w14:dir="t">
                    <w14:rot w14:lat="0" w14:lon="0" w14:rev="0"/>
                  </w14:lightRig>
                </w14:scene3d>
              </w:rPr>
              <w:t>3.6.6</w:t>
            </w:r>
            <w:r w:rsidRPr="009872B9">
              <w:rPr>
                <w:rStyle w:val="Hyperlink"/>
                <w:noProof/>
              </w:rPr>
              <w:t xml:space="preserve"> Request Book:</w:t>
            </w:r>
            <w:r>
              <w:rPr>
                <w:noProof/>
                <w:webHidden/>
              </w:rPr>
              <w:tab/>
            </w:r>
            <w:r>
              <w:rPr>
                <w:noProof/>
                <w:webHidden/>
              </w:rPr>
              <w:fldChar w:fldCharType="begin"/>
            </w:r>
            <w:r>
              <w:rPr>
                <w:noProof/>
                <w:webHidden/>
              </w:rPr>
              <w:instrText xml:space="preserve"> PAGEREF _Toc198214509 \h </w:instrText>
            </w:r>
            <w:r>
              <w:rPr>
                <w:noProof/>
                <w:webHidden/>
              </w:rPr>
            </w:r>
            <w:r>
              <w:rPr>
                <w:noProof/>
                <w:webHidden/>
              </w:rPr>
              <w:fldChar w:fldCharType="separate"/>
            </w:r>
            <w:r w:rsidR="003F195E">
              <w:rPr>
                <w:noProof/>
                <w:webHidden/>
              </w:rPr>
              <w:t>32</w:t>
            </w:r>
            <w:r>
              <w:rPr>
                <w:noProof/>
                <w:webHidden/>
              </w:rPr>
              <w:fldChar w:fldCharType="end"/>
            </w:r>
          </w:hyperlink>
        </w:p>
        <w:p w14:paraId="09D6CFE2" w14:textId="13BB5BFA"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0" w:history="1">
            <w:r w:rsidRPr="009872B9">
              <w:rPr>
                <w:rStyle w:val="Hyperlink"/>
                <w:noProof/>
                <w14:scene3d>
                  <w14:camera w14:prst="orthographicFront"/>
                  <w14:lightRig w14:rig="threePt" w14:dir="t">
                    <w14:rot w14:lat="0" w14:lon="0" w14:rev="0"/>
                  </w14:lightRig>
                </w14:scene3d>
              </w:rPr>
              <w:t>3.6.7</w:t>
            </w:r>
            <w:r w:rsidRPr="009872B9">
              <w:rPr>
                <w:rStyle w:val="Hyperlink"/>
                <w:noProof/>
              </w:rPr>
              <w:t xml:space="preserve"> Manage Donor Request:</w:t>
            </w:r>
            <w:r>
              <w:rPr>
                <w:noProof/>
                <w:webHidden/>
              </w:rPr>
              <w:tab/>
            </w:r>
            <w:r>
              <w:rPr>
                <w:noProof/>
                <w:webHidden/>
              </w:rPr>
              <w:fldChar w:fldCharType="begin"/>
            </w:r>
            <w:r>
              <w:rPr>
                <w:noProof/>
                <w:webHidden/>
              </w:rPr>
              <w:instrText xml:space="preserve"> PAGEREF _Toc198214510 \h </w:instrText>
            </w:r>
            <w:r>
              <w:rPr>
                <w:noProof/>
                <w:webHidden/>
              </w:rPr>
            </w:r>
            <w:r>
              <w:rPr>
                <w:noProof/>
                <w:webHidden/>
              </w:rPr>
              <w:fldChar w:fldCharType="separate"/>
            </w:r>
            <w:r w:rsidR="003F195E">
              <w:rPr>
                <w:noProof/>
                <w:webHidden/>
              </w:rPr>
              <w:t>33</w:t>
            </w:r>
            <w:r>
              <w:rPr>
                <w:noProof/>
                <w:webHidden/>
              </w:rPr>
              <w:fldChar w:fldCharType="end"/>
            </w:r>
          </w:hyperlink>
        </w:p>
        <w:p w14:paraId="10F1D331" w14:textId="250D5C51"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1" w:history="1">
            <w:r w:rsidRPr="009872B9">
              <w:rPr>
                <w:rStyle w:val="Hyperlink"/>
                <w:noProof/>
                <w14:scene3d>
                  <w14:camera w14:prst="orthographicFront"/>
                  <w14:lightRig w14:rig="threePt" w14:dir="t">
                    <w14:rot w14:lat="0" w14:lon="0" w14:rev="0"/>
                  </w14:lightRig>
                </w14:scene3d>
              </w:rPr>
              <w:t>3.6.8</w:t>
            </w:r>
            <w:r w:rsidRPr="009872B9">
              <w:rPr>
                <w:rStyle w:val="Hyperlink"/>
                <w:noProof/>
              </w:rPr>
              <w:t xml:space="preserve"> Manage Account:</w:t>
            </w:r>
            <w:r>
              <w:rPr>
                <w:noProof/>
                <w:webHidden/>
              </w:rPr>
              <w:tab/>
            </w:r>
            <w:r>
              <w:rPr>
                <w:noProof/>
                <w:webHidden/>
              </w:rPr>
              <w:fldChar w:fldCharType="begin"/>
            </w:r>
            <w:r>
              <w:rPr>
                <w:noProof/>
                <w:webHidden/>
              </w:rPr>
              <w:instrText xml:space="preserve"> PAGEREF _Toc198214511 \h </w:instrText>
            </w:r>
            <w:r>
              <w:rPr>
                <w:noProof/>
                <w:webHidden/>
              </w:rPr>
            </w:r>
            <w:r>
              <w:rPr>
                <w:noProof/>
                <w:webHidden/>
              </w:rPr>
              <w:fldChar w:fldCharType="separate"/>
            </w:r>
            <w:r w:rsidR="003F195E">
              <w:rPr>
                <w:noProof/>
                <w:webHidden/>
              </w:rPr>
              <w:t>33</w:t>
            </w:r>
            <w:r>
              <w:rPr>
                <w:noProof/>
                <w:webHidden/>
              </w:rPr>
              <w:fldChar w:fldCharType="end"/>
            </w:r>
          </w:hyperlink>
        </w:p>
        <w:p w14:paraId="283FBA38" w14:textId="3D9B8FFC"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2" w:history="1">
            <w:r w:rsidRPr="009872B9">
              <w:rPr>
                <w:rStyle w:val="Hyperlink"/>
                <w:noProof/>
                <w14:scene3d>
                  <w14:camera w14:prst="orthographicFront"/>
                  <w14:lightRig w14:rig="threePt" w14:dir="t">
                    <w14:rot w14:lat="0" w14:lon="0" w14:rev="0"/>
                  </w14:lightRig>
                </w14:scene3d>
              </w:rPr>
              <w:t>3.6.9</w:t>
            </w:r>
            <w:r w:rsidRPr="009872B9">
              <w:rPr>
                <w:rStyle w:val="Hyperlink"/>
                <w:noProof/>
              </w:rPr>
              <w:t xml:space="preserve"> Manage Listing:</w:t>
            </w:r>
            <w:r>
              <w:rPr>
                <w:noProof/>
                <w:webHidden/>
              </w:rPr>
              <w:tab/>
            </w:r>
            <w:r>
              <w:rPr>
                <w:noProof/>
                <w:webHidden/>
              </w:rPr>
              <w:fldChar w:fldCharType="begin"/>
            </w:r>
            <w:r>
              <w:rPr>
                <w:noProof/>
                <w:webHidden/>
              </w:rPr>
              <w:instrText xml:space="preserve"> PAGEREF _Toc198214512 \h </w:instrText>
            </w:r>
            <w:r>
              <w:rPr>
                <w:noProof/>
                <w:webHidden/>
              </w:rPr>
            </w:r>
            <w:r>
              <w:rPr>
                <w:noProof/>
                <w:webHidden/>
              </w:rPr>
              <w:fldChar w:fldCharType="separate"/>
            </w:r>
            <w:r w:rsidR="003F195E">
              <w:rPr>
                <w:noProof/>
                <w:webHidden/>
              </w:rPr>
              <w:t>34</w:t>
            </w:r>
            <w:r>
              <w:rPr>
                <w:noProof/>
                <w:webHidden/>
              </w:rPr>
              <w:fldChar w:fldCharType="end"/>
            </w:r>
          </w:hyperlink>
        </w:p>
        <w:p w14:paraId="2FD7D1C2" w14:textId="66E50A42"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3" w:history="1">
            <w:r w:rsidRPr="009872B9">
              <w:rPr>
                <w:rStyle w:val="Hyperlink"/>
                <w:noProof/>
                <w14:scene3d>
                  <w14:camera w14:prst="orthographicFront"/>
                  <w14:lightRig w14:rig="threePt" w14:dir="t">
                    <w14:rot w14:lat="0" w14:lon="0" w14:rev="0"/>
                  </w14:lightRig>
                </w14:scene3d>
              </w:rPr>
              <w:t>3.6.10</w:t>
            </w:r>
            <w:r w:rsidRPr="009872B9">
              <w:rPr>
                <w:rStyle w:val="Hyperlink"/>
                <w:noProof/>
              </w:rPr>
              <w:t xml:space="preserve"> Feedback:</w:t>
            </w:r>
            <w:r>
              <w:rPr>
                <w:noProof/>
                <w:webHidden/>
              </w:rPr>
              <w:tab/>
            </w:r>
            <w:r>
              <w:rPr>
                <w:noProof/>
                <w:webHidden/>
              </w:rPr>
              <w:fldChar w:fldCharType="begin"/>
            </w:r>
            <w:r>
              <w:rPr>
                <w:noProof/>
                <w:webHidden/>
              </w:rPr>
              <w:instrText xml:space="preserve"> PAGEREF _Toc198214513 \h </w:instrText>
            </w:r>
            <w:r>
              <w:rPr>
                <w:noProof/>
                <w:webHidden/>
              </w:rPr>
            </w:r>
            <w:r>
              <w:rPr>
                <w:noProof/>
                <w:webHidden/>
              </w:rPr>
              <w:fldChar w:fldCharType="separate"/>
            </w:r>
            <w:r w:rsidR="003F195E">
              <w:rPr>
                <w:noProof/>
                <w:webHidden/>
              </w:rPr>
              <w:t>34</w:t>
            </w:r>
            <w:r>
              <w:rPr>
                <w:noProof/>
                <w:webHidden/>
              </w:rPr>
              <w:fldChar w:fldCharType="end"/>
            </w:r>
          </w:hyperlink>
        </w:p>
        <w:p w14:paraId="0596CA09" w14:textId="2D544856"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4" w:history="1">
            <w:r w:rsidRPr="009872B9">
              <w:rPr>
                <w:rStyle w:val="Hyperlink"/>
                <w:noProof/>
                <w14:scene3d>
                  <w14:camera w14:prst="orthographicFront"/>
                  <w14:lightRig w14:rig="threePt" w14:dir="t">
                    <w14:rot w14:lat="0" w14:lon="0" w14:rev="0"/>
                  </w14:lightRig>
                </w14:scene3d>
              </w:rPr>
              <w:t>3.6.11</w:t>
            </w:r>
            <w:r w:rsidRPr="009872B9">
              <w:rPr>
                <w:rStyle w:val="Hyperlink"/>
                <w:noProof/>
              </w:rPr>
              <w:t xml:space="preserve"> Recommended Books:</w:t>
            </w:r>
            <w:r>
              <w:rPr>
                <w:noProof/>
                <w:webHidden/>
              </w:rPr>
              <w:tab/>
            </w:r>
            <w:r>
              <w:rPr>
                <w:noProof/>
                <w:webHidden/>
              </w:rPr>
              <w:fldChar w:fldCharType="begin"/>
            </w:r>
            <w:r>
              <w:rPr>
                <w:noProof/>
                <w:webHidden/>
              </w:rPr>
              <w:instrText xml:space="preserve"> PAGEREF _Toc198214514 \h </w:instrText>
            </w:r>
            <w:r>
              <w:rPr>
                <w:noProof/>
                <w:webHidden/>
              </w:rPr>
            </w:r>
            <w:r>
              <w:rPr>
                <w:noProof/>
                <w:webHidden/>
              </w:rPr>
              <w:fldChar w:fldCharType="separate"/>
            </w:r>
            <w:r w:rsidR="003F195E">
              <w:rPr>
                <w:noProof/>
                <w:webHidden/>
              </w:rPr>
              <w:t>35</w:t>
            </w:r>
            <w:r>
              <w:rPr>
                <w:noProof/>
                <w:webHidden/>
              </w:rPr>
              <w:fldChar w:fldCharType="end"/>
            </w:r>
          </w:hyperlink>
        </w:p>
        <w:p w14:paraId="04D1647C" w14:textId="4CF1B221"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5" w:history="1">
            <w:r w:rsidRPr="009872B9">
              <w:rPr>
                <w:rStyle w:val="Hyperlink"/>
                <w:noProof/>
                <w14:scene3d>
                  <w14:camera w14:prst="orthographicFront"/>
                  <w14:lightRig w14:rig="threePt" w14:dir="t">
                    <w14:rot w14:lat="0" w14:lon="0" w14:rev="0"/>
                  </w14:lightRig>
                </w14:scene3d>
              </w:rPr>
              <w:t>3.6.12</w:t>
            </w:r>
            <w:r w:rsidRPr="009872B9">
              <w:rPr>
                <w:rStyle w:val="Hyperlink"/>
                <w:noProof/>
              </w:rPr>
              <w:t xml:space="preserve"> Add to Favorites:</w:t>
            </w:r>
            <w:r>
              <w:rPr>
                <w:noProof/>
                <w:webHidden/>
              </w:rPr>
              <w:tab/>
            </w:r>
            <w:r>
              <w:rPr>
                <w:noProof/>
                <w:webHidden/>
              </w:rPr>
              <w:fldChar w:fldCharType="begin"/>
            </w:r>
            <w:r>
              <w:rPr>
                <w:noProof/>
                <w:webHidden/>
              </w:rPr>
              <w:instrText xml:space="preserve"> PAGEREF _Toc198214515 \h </w:instrText>
            </w:r>
            <w:r>
              <w:rPr>
                <w:noProof/>
                <w:webHidden/>
              </w:rPr>
            </w:r>
            <w:r>
              <w:rPr>
                <w:noProof/>
                <w:webHidden/>
              </w:rPr>
              <w:fldChar w:fldCharType="separate"/>
            </w:r>
            <w:r w:rsidR="003F195E">
              <w:rPr>
                <w:noProof/>
                <w:webHidden/>
              </w:rPr>
              <w:t>35</w:t>
            </w:r>
            <w:r>
              <w:rPr>
                <w:noProof/>
                <w:webHidden/>
              </w:rPr>
              <w:fldChar w:fldCharType="end"/>
            </w:r>
          </w:hyperlink>
        </w:p>
        <w:p w14:paraId="700898C6" w14:textId="3DD44D9A"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6" w:history="1">
            <w:r w:rsidRPr="009872B9">
              <w:rPr>
                <w:rStyle w:val="Hyperlink"/>
                <w:noProof/>
                <w14:scene3d>
                  <w14:camera w14:prst="orthographicFront"/>
                  <w14:lightRig w14:rig="threePt" w14:dir="t">
                    <w14:rot w14:lat="0" w14:lon="0" w14:rev="0"/>
                  </w14:lightRig>
                </w14:scene3d>
              </w:rPr>
              <w:t>3.6.13</w:t>
            </w:r>
            <w:r w:rsidRPr="009872B9">
              <w:rPr>
                <w:rStyle w:val="Hyperlink"/>
                <w:noProof/>
              </w:rPr>
              <w:t xml:space="preserve"> Requested Book Statistics:</w:t>
            </w:r>
            <w:r>
              <w:rPr>
                <w:noProof/>
                <w:webHidden/>
              </w:rPr>
              <w:tab/>
            </w:r>
            <w:r>
              <w:rPr>
                <w:noProof/>
                <w:webHidden/>
              </w:rPr>
              <w:fldChar w:fldCharType="begin"/>
            </w:r>
            <w:r>
              <w:rPr>
                <w:noProof/>
                <w:webHidden/>
              </w:rPr>
              <w:instrText xml:space="preserve"> PAGEREF _Toc198214516 \h </w:instrText>
            </w:r>
            <w:r>
              <w:rPr>
                <w:noProof/>
                <w:webHidden/>
              </w:rPr>
            </w:r>
            <w:r>
              <w:rPr>
                <w:noProof/>
                <w:webHidden/>
              </w:rPr>
              <w:fldChar w:fldCharType="separate"/>
            </w:r>
            <w:r w:rsidR="003F195E">
              <w:rPr>
                <w:noProof/>
                <w:webHidden/>
              </w:rPr>
              <w:t>36</w:t>
            </w:r>
            <w:r>
              <w:rPr>
                <w:noProof/>
                <w:webHidden/>
              </w:rPr>
              <w:fldChar w:fldCharType="end"/>
            </w:r>
          </w:hyperlink>
        </w:p>
        <w:p w14:paraId="14D9D8D2" w14:textId="05B0988F"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7" w:history="1">
            <w:r w:rsidRPr="009872B9">
              <w:rPr>
                <w:rStyle w:val="Hyperlink"/>
                <w:noProof/>
                <w14:scene3d>
                  <w14:camera w14:prst="orthographicFront"/>
                  <w14:lightRig w14:rig="threePt" w14:dir="t">
                    <w14:rot w14:lat="0" w14:lon="0" w14:rev="0"/>
                  </w14:lightRig>
                </w14:scene3d>
              </w:rPr>
              <w:t>3.6.14</w:t>
            </w:r>
            <w:r w:rsidRPr="009872B9">
              <w:rPr>
                <w:rStyle w:val="Hyperlink"/>
                <w:noProof/>
              </w:rPr>
              <w:t xml:space="preserve"> Search Book:</w:t>
            </w:r>
            <w:r>
              <w:rPr>
                <w:noProof/>
                <w:webHidden/>
              </w:rPr>
              <w:tab/>
            </w:r>
            <w:r>
              <w:rPr>
                <w:noProof/>
                <w:webHidden/>
              </w:rPr>
              <w:fldChar w:fldCharType="begin"/>
            </w:r>
            <w:r>
              <w:rPr>
                <w:noProof/>
                <w:webHidden/>
              </w:rPr>
              <w:instrText xml:space="preserve"> PAGEREF _Toc198214517 \h </w:instrText>
            </w:r>
            <w:r>
              <w:rPr>
                <w:noProof/>
                <w:webHidden/>
              </w:rPr>
            </w:r>
            <w:r>
              <w:rPr>
                <w:noProof/>
                <w:webHidden/>
              </w:rPr>
              <w:fldChar w:fldCharType="separate"/>
            </w:r>
            <w:r w:rsidR="003F195E">
              <w:rPr>
                <w:noProof/>
                <w:webHidden/>
              </w:rPr>
              <w:t>36</w:t>
            </w:r>
            <w:r>
              <w:rPr>
                <w:noProof/>
                <w:webHidden/>
              </w:rPr>
              <w:fldChar w:fldCharType="end"/>
            </w:r>
          </w:hyperlink>
        </w:p>
        <w:p w14:paraId="045FB18E" w14:textId="4A001CF9"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8" w:history="1">
            <w:r w:rsidRPr="009872B9">
              <w:rPr>
                <w:rStyle w:val="Hyperlink"/>
                <w:noProof/>
                <w14:scene3d>
                  <w14:camera w14:prst="orthographicFront"/>
                  <w14:lightRig w14:rig="threePt" w14:dir="t">
                    <w14:rot w14:lat="0" w14:lon="0" w14:rev="0"/>
                  </w14:lightRig>
                </w14:scene3d>
              </w:rPr>
              <w:t>3.6.15</w:t>
            </w:r>
            <w:r w:rsidRPr="009872B9">
              <w:rPr>
                <w:rStyle w:val="Hyperlink"/>
                <w:noProof/>
              </w:rPr>
              <w:t xml:space="preserve"> Donated Book Statistics:</w:t>
            </w:r>
            <w:r>
              <w:rPr>
                <w:noProof/>
                <w:webHidden/>
              </w:rPr>
              <w:tab/>
            </w:r>
            <w:r>
              <w:rPr>
                <w:noProof/>
                <w:webHidden/>
              </w:rPr>
              <w:fldChar w:fldCharType="begin"/>
            </w:r>
            <w:r>
              <w:rPr>
                <w:noProof/>
                <w:webHidden/>
              </w:rPr>
              <w:instrText xml:space="preserve"> PAGEREF _Toc198214518 \h </w:instrText>
            </w:r>
            <w:r>
              <w:rPr>
                <w:noProof/>
                <w:webHidden/>
              </w:rPr>
            </w:r>
            <w:r>
              <w:rPr>
                <w:noProof/>
                <w:webHidden/>
              </w:rPr>
              <w:fldChar w:fldCharType="separate"/>
            </w:r>
            <w:r w:rsidR="003F195E">
              <w:rPr>
                <w:noProof/>
                <w:webHidden/>
              </w:rPr>
              <w:t>37</w:t>
            </w:r>
            <w:r>
              <w:rPr>
                <w:noProof/>
                <w:webHidden/>
              </w:rPr>
              <w:fldChar w:fldCharType="end"/>
            </w:r>
          </w:hyperlink>
        </w:p>
        <w:p w14:paraId="662B5014" w14:textId="0143F3CD"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19" w:history="1">
            <w:r w:rsidRPr="009872B9">
              <w:rPr>
                <w:rStyle w:val="Hyperlink"/>
                <w:noProof/>
                <w14:scene3d>
                  <w14:camera w14:prst="orthographicFront"/>
                  <w14:lightRig w14:rig="threePt" w14:dir="t">
                    <w14:rot w14:lat="0" w14:lon="0" w14:rev="0"/>
                  </w14:lightRig>
                </w14:scene3d>
              </w:rPr>
              <w:t>3.6.16</w:t>
            </w:r>
            <w:r w:rsidRPr="009872B9">
              <w:rPr>
                <w:rStyle w:val="Hyperlink"/>
                <w:noProof/>
              </w:rPr>
              <w:t xml:space="preserve"> Manage Request:</w:t>
            </w:r>
            <w:r>
              <w:rPr>
                <w:noProof/>
                <w:webHidden/>
              </w:rPr>
              <w:tab/>
            </w:r>
            <w:r>
              <w:rPr>
                <w:noProof/>
                <w:webHidden/>
              </w:rPr>
              <w:fldChar w:fldCharType="begin"/>
            </w:r>
            <w:r>
              <w:rPr>
                <w:noProof/>
                <w:webHidden/>
              </w:rPr>
              <w:instrText xml:space="preserve"> PAGEREF _Toc198214519 \h </w:instrText>
            </w:r>
            <w:r>
              <w:rPr>
                <w:noProof/>
                <w:webHidden/>
              </w:rPr>
            </w:r>
            <w:r>
              <w:rPr>
                <w:noProof/>
                <w:webHidden/>
              </w:rPr>
              <w:fldChar w:fldCharType="separate"/>
            </w:r>
            <w:r w:rsidR="003F195E">
              <w:rPr>
                <w:noProof/>
                <w:webHidden/>
              </w:rPr>
              <w:t>37</w:t>
            </w:r>
            <w:r>
              <w:rPr>
                <w:noProof/>
                <w:webHidden/>
              </w:rPr>
              <w:fldChar w:fldCharType="end"/>
            </w:r>
          </w:hyperlink>
        </w:p>
        <w:p w14:paraId="26ABF1A6" w14:textId="640115C5"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20" w:history="1">
            <w:r w:rsidRPr="009872B9">
              <w:rPr>
                <w:rStyle w:val="Hyperlink"/>
                <w:noProof/>
                <w14:scene3d>
                  <w14:camera w14:prst="orthographicFront"/>
                  <w14:lightRig w14:rig="threePt" w14:dir="t">
                    <w14:rot w14:lat="0" w14:lon="0" w14:rev="0"/>
                  </w14:lightRig>
                </w14:scene3d>
              </w:rPr>
              <w:t>3.6.17</w:t>
            </w:r>
            <w:r w:rsidRPr="009872B9">
              <w:rPr>
                <w:rStyle w:val="Hyperlink"/>
                <w:noProof/>
              </w:rPr>
              <w:t xml:space="preserve"> Logout:</w:t>
            </w:r>
            <w:r>
              <w:rPr>
                <w:noProof/>
                <w:webHidden/>
              </w:rPr>
              <w:tab/>
            </w:r>
            <w:r>
              <w:rPr>
                <w:noProof/>
                <w:webHidden/>
              </w:rPr>
              <w:fldChar w:fldCharType="begin"/>
            </w:r>
            <w:r>
              <w:rPr>
                <w:noProof/>
                <w:webHidden/>
              </w:rPr>
              <w:instrText xml:space="preserve"> PAGEREF _Toc198214520 \h </w:instrText>
            </w:r>
            <w:r>
              <w:rPr>
                <w:noProof/>
                <w:webHidden/>
              </w:rPr>
            </w:r>
            <w:r>
              <w:rPr>
                <w:noProof/>
                <w:webHidden/>
              </w:rPr>
              <w:fldChar w:fldCharType="separate"/>
            </w:r>
            <w:r w:rsidR="003F195E">
              <w:rPr>
                <w:noProof/>
                <w:webHidden/>
              </w:rPr>
              <w:t>38</w:t>
            </w:r>
            <w:r>
              <w:rPr>
                <w:noProof/>
                <w:webHidden/>
              </w:rPr>
              <w:fldChar w:fldCharType="end"/>
            </w:r>
          </w:hyperlink>
        </w:p>
        <w:p w14:paraId="2D6233BD" w14:textId="4474A39F"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21" w:history="1">
            <w:r w:rsidRPr="009872B9">
              <w:rPr>
                <w:rStyle w:val="Hyperlink"/>
                <w:noProof/>
                <w14:scene3d>
                  <w14:camera w14:prst="orthographicFront"/>
                  <w14:lightRig w14:rig="threePt" w14:dir="t">
                    <w14:rot w14:lat="0" w14:lon="0" w14:rev="0"/>
                  </w14:lightRig>
                </w14:scene3d>
              </w:rPr>
              <w:t>3.7</w:t>
            </w:r>
            <w:r w:rsidRPr="009872B9">
              <w:rPr>
                <w:rStyle w:val="Hyperlink"/>
                <w:noProof/>
              </w:rPr>
              <w:t xml:space="preserve"> Entity Relationship diagram</w:t>
            </w:r>
            <w:r>
              <w:rPr>
                <w:noProof/>
                <w:webHidden/>
              </w:rPr>
              <w:tab/>
            </w:r>
            <w:r>
              <w:rPr>
                <w:noProof/>
                <w:webHidden/>
              </w:rPr>
              <w:fldChar w:fldCharType="begin"/>
            </w:r>
            <w:r>
              <w:rPr>
                <w:noProof/>
                <w:webHidden/>
              </w:rPr>
              <w:instrText xml:space="preserve"> PAGEREF _Toc198214521 \h </w:instrText>
            </w:r>
            <w:r>
              <w:rPr>
                <w:noProof/>
                <w:webHidden/>
              </w:rPr>
            </w:r>
            <w:r>
              <w:rPr>
                <w:noProof/>
                <w:webHidden/>
              </w:rPr>
              <w:fldChar w:fldCharType="separate"/>
            </w:r>
            <w:r w:rsidR="003F195E">
              <w:rPr>
                <w:noProof/>
                <w:webHidden/>
              </w:rPr>
              <w:t>39</w:t>
            </w:r>
            <w:r>
              <w:rPr>
                <w:noProof/>
                <w:webHidden/>
              </w:rPr>
              <w:fldChar w:fldCharType="end"/>
            </w:r>
          </w:hyperlink>
        </w:p>
        <w:p w14:paraId="2B67A99C" w14:textId="6157C1E4"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22" w:history="1">
            <w:r w:rsidRPr="009872B9">
              <w:rPr>
                <w:rStyle w:val="Hyperlink"/>
                <w:noProof/>
                <w14:scene3d>
                  <w14:camera w14:prst="orthographicFront"/>
                  <w14:lightRig w14:rig="threePt" w14:dir="t">
                    <w14:rot w14:lat="0" w14:lon="0" w14:rev="0"/>
                  </w14:lightRig>
                </w14:scene3d>
              </w:rPr>
              <w:t>3.8</w:t>
            </w:r>
            <w:r w:rsidRPr="009872B9">
              <w:rPr>
                <w:rStyle w:val="Hyperlink"/>
                <w:noProof/>
              </w:rPr>
              <w:t xml:space="preserve"> Activity Diagram</w:t>
            </w:r>
            <w:r>
              <w:rPr>
                <w:noProof/>
                <w:webHidden/>
              </w:rPr>
              <w:tab/>
            </w:r>
            <w:r>
              <w:rPr>
                <w:noProof/>
                <w:webHidden/>
              </w:rPr>
              <w:fldChar w:fldCharType="begin"/>
            </w:r>
            <w:r>
              <w:rPr>
                <w:noProof/>
                <w:webHidden/>
              </w:rPr>
              <w:instrText xml:space="preserve"> PAGEREF _Toc198214522 \h </w:instrText>
            </w:r>
            <w:r>
              <w:rPr>
                <w:noProof/>
                <w:webHidden/>
              </w:rPr>
            </w:r>
            <w:r>
              <w:rPr>
                <w:noProof/>
                <w:webHidden/>
              </w:rPr>
              <w:fldChar w:fldCharType="separate"/>
            </w:r>
            <w:r w:rsidR="003F195E">
              <w:rPr>
                <w:noProof/>
                <w:webHidden/>
              </w:rPr>
              <w:t>40</w:t>
            </w:r>
            <w:r>
              <w:rPr>
                <w:noProof/>
                <w:webHidden/>
              </w:rPr>
              <w:fldChar w:fldCharType="end"/>
            </w:r>
          </w:hyperlink>
        </w:p>
        <w:p w14:paraId="42E2983E" w14:textId="312CF5A2"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23" w:history="1">
            <w:r w:rsidRPr="009872B9">
              <w:rPr>
                <w:rStyle w:val="Hyperlink"/>
                <w:noProof/>
                <w14:scene3d>
                  <w14:camera w14:prst="orthographicFront"/>
                  <w14:lightRig w14:rig="threePt" w14:dir="t">
                    <w14:rot w14:lat="0" w14:lon="0" w14:rev="0"/>
                  </w14:lightRig>
                </w14:scene3d>
              </w:rPr>
              <w:t>3.9</w:t>
            </w:r>
            <w:r w:rsidRPr="009872B9">
              <w:rPr>
                <w:rStyle w:val="Hyperlink"/>
                <w:noProof/>
              </w:rPr>
              <w:t xml:space="preserve"> GUI Graphical User Interfaces</w:t>
            </w:r>
            <w:r>
              <w:rPr>
                <w:noProof/>
                <w:webHidden/>
              </w:rPr>
              <w:tab/>
            </w:r>
            <w:r>
              <w:rPr>
                <w:noProof/>
                <w:webHidden/>
              </w:rPr>
              <w:fldChar w:fldCharType="begin"/>
            </w:r>
            <w:r>
              <w:rPr>
                <w:noProof/>
                <w:webHidden/>
              </w:rPr>
              <w:instrText xml:space="preserve"> PAGEREF _Toc198214523 \h </w:instrText>
            </w:r>
            <w:r>
              <w:rPr>
                <w:noProof/>
                <w:webHidden/>
              </w:rPr>
            </w:r>
            <w:r>
              <w:rPr>
                <w:noProof/>
                <w:webHidden/>
              </w:rPr>
              <w:fldChar w:fldCharType="separate"/>
            </w:r>
            <w:r w:rsidR="003F195E">
              <w:rPr>
                <w:noProof/>
                <w:webHidden/>
              </w:rPr>
              <w:t>41</w:t>
            </w:r>
            <w:r>
              <w:rPr>
                <w:noProof/>
                <w:webHidden/>
              </w:rPr>
              <w:fldChar w:fldCharType="end"/>
            </w:r>
          </w:hyperlink>
        </w:p>
        <w:p w14:paraId="09F762CF" w14:textId="0FBCF591"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24" w:history="1">
            <w:r w:rsidRPr="009872B9">
              <w:rPr>
                <w:rStyle w:val="Hyperlink"/>
                <w:noProof/>
                <w14:scene3d>
                  <w14:camera w14:prst="orthographicFront"/>
                  <w14:lightRig w14:rig="threePt" w14:dir="t">
                    <w14:rot w14:lat="0" w14:lon="0" w14:rev="0"/>
                  </w14:lightRig>
                </w14:scene3d>
              </w:rPr>
              <w:t>3.9.1</w:t>
            </w:r>
            <w:r w:rsidRPr="009872B9">
              <w:rPr>
                <w:rStyle w:val="Hyperlink"/>
                <w:noProof/>
              </w:rPr>
              <w:t xml:space="preserve"> User Role GUI:</w:t>
            </w:r>
            <w:r>
              <w:rPr>
                <w:noProof/>
                <w:webHidden/>
              </w:rPr>
              <w:tab/>
            </w:r>
            <w:r>
              <w:rPr>
                <w:noProof/>
                <w:webHidden/>
              </w:rPr>
              <w:fldChar w:fldCharType="begin"/>
            </w:r>
            <w:r>
              <w:rPr>
                <w:noProof/>
                <w:webHidden/>
              </w:rPr>
              <w:instrText xml:space="preserve"> PAGEREF _Toc198214524 \h </w:instrText>
            </w:r>
            <w:r>
              <w:rPr>
                <w:noProof/>
                <w:webHidden/>
              </w:rPr>
            </w:r>
            <w:r>
              <w:rPr>
                <w:noProof/>
                <w:webHidden/>
              </w:rPr>
              <w:fldChar w:fldCharType="separate"/>
            </w:r>
            <w:r w:rsidR="003F195E">
              <w:rPr>
                <w:noProof/>
                <w:webHidden/>
              </w:rPr>
              <w:t>41</w:t>
            </w:r>
            <w:r>
              <w:rPr>
                <w:noProof/>
                <w:webHidden/>
              </w:rPr>
              <w:fldChar w:fldCharType="end"/>
            </w:r>
          </w:hyperlink>
        </w:p>
        <w:p w14:paraId="72966255" w14:textId="3A7C38F6"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25" w:history="1">
            <w:r w:rsidRPr="009872B9">
              <w:rPr>
                <w:rStyle w:val="Hyperlink"/>
                <w:noProof/>
                <w14:scene3d>
                  <w14:camera w14:prst="orthographicFront"/>
                  <w14:lightRig w14:rig="threePt" w14:dir="t">
                    <w14:rot w14:lat="0" w14:lon="0" w14:rev="0"/>
                  </w14:lightRig>
                </w14:scene3d>
              </w:rPr>
              <w:t>3.9.2</w:t>
            </w:r>
            <w:r w:rsidRPr="009872B9">
              <w:rPr>
                <w:rStyle w:val="Hyperlink"/>
                <w:noProof/>
              </w:rPr>
              <w:t xml:space="preserve"> Admin Role GUI:</w:t>
            </w:r>
            <w:r>
              <w:rPr>
                <w:noProof/>
                <w:webHidden/>
              </w:rPr>
              <w:tab/>
            </w:r>
            <w:r>
              <w:rPr>
                <w:noProof/>
                <w:webHidden/>
              </w:rPr>
              <w:fldChar w:fldCharType="begin"/>
            </w:r>
            <w:r>
              <w:rPr>
                <w:noProof/>
                <w:webHidden/>
              </w:rPr>
              <w:instrText xml:space="preserve"> PAGEREF _Toc198214525 \h </w:instrText>
            </w:r>
            <w:r>
              <w:rPr>
                <w:noProof/>
                <w:webHidden/>
              </w:rPr>
            </w:r>
            <w:r>
              <w:rPr>
                <w:noProof/>
                <w:webHidden/>
              </w:rPr>
              <w:fldChar w:fldCharType="separate"/>
            </w:r>
            <w:r w:rsidR="003F195E">
              <w:rPr>
                <w:noProof/>
                <w:webHidden/>
              </w:rPr>
              <w:t>46</w:t>
            </w:r>
            <w:r>
              <w:rPr>
                <w:noProof/>
                <w:webHidden/>
              </w:rPr>
              <w:fldChar w:fldCharType="end"/>
            </w:r>
          </w:hyperlink>
        </w:p>
        <w:p w14:paraId="0E474D7E" w14:textId="44D54572"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26" w:history="1">
            <w:r w:rsidRPr="009872B9">
              <w:rPr>
                <w:rStyle w:val="Hyperlink"/>
                <w:noProof/>
                <w14:scene3d>
                  <w14:camera w14:prst="orthographicFront"/>
                  <w14:lightRig w14:rig="threePt" w14:dir="t">
                    <w14:rot w14:lat="0" w14:lon="0" w14:rev="0"/>
                  </w14:lightRig>
                </w14:scene3d>
              </w:rPr>
              <w:t>3.9.3</w:t>
            </w:r>
            <w:r w:rsidRPr="009872B9">
              <w:rPr>
                <w:rStyle w:val="Hyperlink"/>
                <w:noProof/>
              </w:rPr>
              <w:t xml:space="preserve"> Volunteer Role GUI:</w:t>
            </w:r>
            <w:r>
              <w:rPr>
                <w:noProof/>
                <w:webHidden/>
              </w:rPr>
              <w:tab/>
            </w:r>
            <w:r>
              <w:rPr>
                <w:noProof/>
                <w:webHidden/>
              </w:rPr>
              <w:fldChar w:fldCharType="begin"/>
            </w:r>
            <w:r>
              <w:rPr>
                <w:noProof/>
                <w:webHidden/>
              </w:rPr>
              <w:instrText xml:space="preserve"> PAGEREF _Toc198214526 \h </w:instrText>
            </w:r>
            <w:r>
              <w:rPr>
                <w:noProof/>
                <w:webHidden/>
              </w:rPr>
            </w:r>
            <w:r>
              <w:rPr>
                <w:noProof/>
                <w:webHidden/>
              </w:rPr>
              <w:fldChar w:fldCharType="separate"/>
            </w:r>
            <w:r w:rsidR="003F195E">
              <w:rPr>
                <w:noProof/>
                <w:webHidden/>
              </w:rPr>
              <w:t>51</w:t>
            </w:r>
            <w:r>
              <w:rPr>
                <w:noProof/>
                <w:webHidden/>
              </w:rPr>
              <w:fldChar w:fldCharType="end"/>
            </w:r>
          </w:hyperlink>
        </w:p>
        <w:p w14:paraId="6074A2ED" w14:textId="6022574D" w:rsidR="00235FFA" w:rsidRDefault="00235FFA">
          <w:pPr>
            <w:pStyle w:val="TOC1"/>
            <w:tabs>
              <w:tab w:val="right" w:leader="dot" w:pos="9019"/>
            </w:tabs>
            <w:rPr>
              <w:rFonts w:asciiTheme="minorHAnsi" w:eastAsiaTheme="minorEastAsia" w:hAnsiTheme="minorHAnsi" w:cstheme="minorBidi"/>
              <w:noProof/>
              <w:sz w:val="22"/>
              <w:szCs w:val="22"/>
            </w:rPr>
          </w:pPr>
          <w:hyperlink w:anchor="_Toc198214527" w:history="1">
            <w:r w:rsidRPr="009872B9">
              <w:rPr>
                <w:rStyle w:val="Hyperlink"/>
                <w:noProof/>
                <w14:scene3d>
                  <w14:camera w14:prst="orthographicFront"/>
                  <w14:lightRig w14:rig="threePt" w14:dir="t">
                    <w14:rot w14:lat="0" w14:lon="0" w14:rev="0"/>
                  </w14:lightRig>
                </w14:scene3d>
              </w:rPr>
              <w:t>Chapter 4:</w:t>
            </w:r>
            <w:r w:rsidRPr="009872B9">
              <w:rPr>
                <w:rStyle w:val="Hyperlink"/>
                <w:noProof/>
              </w:rPr>
              <w:t xml:space="preserve"> Implementation and Test Cases</w:t>
            </w:r>
            <w:r>
              <w:rPr>
                <w:noProof/>
                <w:webHidden/>
              </w:rPr>
              <w:tab/>
            </w:r>
            <w:r>
              <w:rPr>
                <w:noProof/>
                <w:webHidden/>
              </w:rPr>
              <w:fldChar w:fldCharType="begin"/>
            </w:r>
            <w:r>
              <w:rPr>
                <w:noProof/>
                <w:webHidden/>
              </w:rPr>
              <w:instrText xml:space="preserve"> PAGEREF _Toc198214527 \h </w:instrText>
            </w:r>
            <w:r>
              <w:rPr>
                <w:noProof/>
                <w:webHidden/>
              </w:rPr>
            </w:r>
            <w:r>
              <w:rPr>
                <w:noProof/>
                <w:webHidden/>
              </w:rPr>
              <w:fldChar w:fldCharType="separate"/>
            </w:r>
            <w:r w:rsidR="003F195E">
              <w:rPr>
                <w:noProof/>
                <w:webHidden/>
              </w:rPr>
              <w:t>56</w:t>
            </w:r>
            <w:r>
              <w:rPr>
                <w:noProof/>
                <w:webHidden/>
              </w:rPr>
              <w:fldChar w:fldCharType="end"/>
            </w:r>
          </w:hyperlink>
        </w:p>
        <w:p w14:paraId="759B5B3A" w14:textId="53A5984C"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28" w:history="1">
            <w:r w:rsidRPr="009872B9">
              <w:rPr>
                <w:rStyle w:val="Hyperlink"/>
                <w:noProof/>
                <w14:scene3d>
                  <w14:camera w14:prst="orthographicFront"/>
                  <w14:lightRig w14:rig="threePt" w14:dir="t">
                    <w14:rot w14:lat="0" w14:lon="0" w14:rev="0"/>
                  </w14:lightRig>
                </w14:scene3d>
              </w:rPr>
              <w:t>4.1</w:t>
            </w:r>
            <w:r w:rsidRPr="009872B9">
              <w:rPr>
                <w:rStyle w:val="Hyperlink"/>
                <w:noProof/>
              </w:rPr>
              <w:t xml:space="preserve"> Implementation</w:t>
            </w:r>
            <w:r>
              <w:rPr>
                <w:noProof/>
                <w:webHidden/>
              </w:rPr>
              <w:tab/>
            </w:r>
            <w:r>
              <w:rPr>
                <w:noProof/>
                <w:webHidden/>
              </w:rPr>
              <w:fldChar w:fldCharType="begin"/>
            </w:r>
            <w:r>
              <w:rPr>
                <w:noProof/>
                <w:webHidden/>
              </w:rPr>
              <w:instrText xml:space="preserve"> PAGEREF _Toc198214528 \h </w:instrText>
            </w:r>
            <w:r>
              <w:rPr>
                <w:noProof/>
                <w:webHidden/>
              </w:rPr>
            </w:r>
            <w:r>
              <w:rPr>
                <w:noProof/>
                <w:webHidden/>
              </w:rPr>
              <w:fldChar w:fldCharType="separate"/>
            </w:r>
            <w:r w:rsidR="003F195E">
              <w:rPr>
                <w:noProof/>
                <w:webHidden/>
              </w:rPr>
              <w:t>56</w:t>
            </w:r>
            <w:r>
              <w:rPr>
                <w:noProof/>
                <w:webHidden/>
              </w:rPr>
              <w:fldChar w:fldCharType="end"/>
            </w:r>
          </w:hyperlink>
        </w:p>
        <w:p w14:paraId="6407A6F2" w14:textId="6413B8FB"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29" w:history="1">
            <w:r w:rsidRPr="009872B9">
              <w:rPr>
                <w:rStyle w:val="Hyperlink"/>
                <w:noProof/>
                <w14:scene3d>
                  <w14:camera w14:prst="orthographicFront"/>
                  <w14:lightRig w14:rig="threePt" w14:dir="t">
                    <w14:rot w14:lat="0" w14:lon="0" w14:rev="0"/>
                  </w14:lightRig>
                </w14:scene3d>
              </w:rPr>
              <w:t>4.1.1</w:t>
            </w:r>
            <w:r w:rsidRPr="009872B9">
              <w:rPr>
                <w:rStyle w:val="Hyperlink"/>
                <w:noProof/>
              </w:rPr>
              <w:t xml:space="preserve"> Implementation Overview</w:t>
            </w:r>
            <w:r>
              <w:rPr>
                <w:noProof/>
                <w:webHidden/>
              </w:rPr>
              <w:tab/>
            </w:r>
            <w:r>
              <w:rPr>
                <w:noProof/>
                <w:webHidden/>
              </w:rPr>
              <w:fldChar w:fldCharType="begin"/>
            </w:r>
            <w:r>
              <w:rPr>
                <w:noProof/>
                <w:webHidden/>
              </w:rPr>
              <w:instrText xml:space="preserve"> PAGEREF _Toc198214529 \h </w:instrText>
            </w:r>
            <w:r>
              <w:rPr>
                <w:noProof/>
                <w:webHidden/>
              </w:rPr>
            </w:r>
            <w:r>
              <w:rPr>
                <w:noProof/>
                <w:webHidden/>
              </w:rPr>
              <w:fldChar w:fldCharType="separate"/>
            </w:r>
            <w:r w:rsidR="003F195E">
              <w:rPr>
                <w:noProof/>
                <w:webHidden/>
              </w:rPr>
              <w:t>56</w:t>
            </w:r>
            <w:r>
              <w:rPr>
                <w:noProof/>
                <w:webHidden/>
              </w:rPr>
              <w:fldChar w:fldCharType="end"/>
            </w:r>
          </w:hyperlink>
        </w:p>
        <w:p w14:paraId="149C7AE4" w14:textId="65466081"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30" w:history="1">
            <w:r w:rsidRPr="009872B9">
              <w:rPr>
                <w:rStyle w:val="Hyperlink"/>
                <w:noProof/>
                <w14:scene3d>
                  <w14:camera w14:prst="orthographicFront"/>
                  <w14:lightRig w14:rig="threePt" w14:dir="t">
                    <w14:rot w14:lat="0" w14:lon="0" w14:rev="0"/>
                  </w14:lightRig>
                </w14:scene3d>
              </w:rPr>
              <w:t>4.1.2</w:t>
            </w:r>
            <w:r w:rsidRPr="009872B9">
              <w:rPr>
                <w:rStyle w:val="Hyperlink"/>
                <w:noProof/>
              </w:rPr>
              <w:t xml:space="preserve"> Introduction</w:t>
            </w:r>
            <w:r>
              <w:rPr>
                <w:noProof/>
                <w:webHidden/>
              </w:rPr>
              <w:tab/>
            </w:r>
            <w:r>
              <w:rPr>
                <w:noProof/>
                <w:webHidden/>
              </w:rPr>
              <w:fldChar w:fldCharType="begin"/>
            </w:r>
            <w:r>
              <w:rPr>
                <w:noProof/>
                <w:webHidden/>
              </w:rPr>
              <w:instrText xml:space="preserve"> PAGEREF _Toc198214530 \h </w:instrText>
            </w:r>
            <w:r>
              <w:rPr>
                <w:noProof/>
                <w:webHidden/>
              </w:rPr>
            </w:r>
            <w:r>
              <w:rPr>
                <w:noProof/>
                <w:webHidden/>
              </w:rPr>
              <w:fldChar w:fldCharType="separate"/>
            </w:r>
            <w:r w:rsidR="003F195E">
              <w:rPr>
                <w:noProof/>
                <w:webHidden/>
              </w:rPr>
              <w:t>56</w:t>
            </w:r>
            <w:r>
              <w:rPr>
                <w:noProof/>
                <w:webHidden/>
              </w:rPr>
              <w:fldChar w:fldCharType="end"/>
            </w:r>
          </w:hyperlink>
        </w:p>
        <w:p w14:paraId="522342A9" w14:textId="581286F0"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31" w:history="1">
            <w:r w:rsidRPr="009872B9">
              <w:rPr>
                <w:rStyle w:val="Hyperlink"/>
                <w:noProof/>
                <w14:scene3d>
                  <w14:camera w14:prst="orthographicFront"/>
                  <w14:lightRig w14:rig="threePt" w14:dir="t">
                    <w14:rot w14:lat="0" w14:lon="0" w14:rev="0"/>
                  </w14:lightRig>
                </w14:scene3d>
              </w:rPr>
              <w:t>4.1.3</w:t>
            </w:r>
            <w:r w:rsidRPr="009872B9">
              <w:rPr>
                <w:rStyle w:val="Hyperlink"/>
                <w:noProof/>
              </w:rPr>
              <w:t xml:space="preserve"> Prototype</w:t>
            </w:r>
            <w:r>
              <w:rPr>
                <w:noProof/>
                <w:webHidden/>
              </w:rPr>
              <w:tab/>
            </w:r>
            <w:r>
              <w:rPr>
                <w:noProof/>
                <w:webHidden/>
              </w:rPr>
              <w:fldChar w:fldCharType="begin"/>
            </w:r>
            <w:r>
              <w:rPr>
                <w:noProof/>
                <w:webHidden/>
              </w:rPr>
              <w:instrText xml:space="preserve"> PAGEREF _Toc198214531 \h </w:instrText>
            </w:r>
            <w:r>
              <w:rPr>
                <w:noProof/>
                <w:webHidden/>
              </w:rPr>
            </w:r>
            <w:r>
              <w:rPr>
                <w:noProof/>
                <w:webHidden/>
              </w:rPr>
              <w:fldChar w:fldCharType="separate"/>
            </w:r>
            <w:r w:rsidR="003F195E">
              <w:rPr>
                <w:noProof/>
                <w:webHidden/>
              </w:rPr>
              <w:t>56</w:t>
            </w:r>
            <w:r>
              <w:rPr>
                <w:noProof/>
                <w:webHidden/>
              </w:rPr>
              <w:fldChar w:fldCharType="end"/>
            </w:r>
          </w:hyperlink>
        </w:p>
        <w:p w14:paraId="2DC13253" w14:textId="09F26E14"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32" w:history="1">
            <w:r w:rsidRPr="009872B9">
              <w:rPr>
                <w:rStyle w:val="Hyperlink"/>
                <w:noProof/>
                <w14:scene3d>
                  <w14:camera w14:prst="orthographicFront"/>
                  <w14:lightRig w14:rig="threePt" w14:dir="t">
                    <w14:rot w14:lat="0" w14:lon="0" w14:rev="0"/>
                  </w14:lightRig>
                </w14:scene3d>
              </w:rPr>
              <w:t>4.1.4</w:t>
            </w:r>
            <w:r w:rsidRPr="009872B9">
              <w:rPr>
                <w:rStyle w:val="Hyperlink"/>
                <w:noProof/>
              </w:rPr>
              <w:t xml:space="preserve"> Key Implementation Components</w:t>
            </w:r>
            <w:r>
              <w:rPr>
                <w:noProof/>
                <w:webHidden/>
              </w:rPr>
              <w:tab/>
            </w:r>
            <w:r>
              <w:rPr>
                <w:noProof/>
                <w:webHidden/>
              </w:rPr>
              <w:fldChar w:fldCharType="begin"/>
            </w:r>
            <w:r>
              <w:rPr>
                <w:noProof/>
                <w:webHidden/>
              </w:rPr>
              <w:instrText xml:space="preserve"> PAGEREF _Toc198214532 \h </w:instrText>
            </w:r>
            <w:r>
              <w:rPr>
                <w:noProof/>
                <w:webHidden/>
              </w:rPr>
            </w:r>
            <w:r>
              <w:rPr>
                <w:noProof/>
                <w:webHidden/>
              </w:rPr>
              <w:fldChar w:fldCharType="separate"/>
            </w:r>
            <w:r w:rsidR="003F195E">
              <w:rPr>
                <w:noProof/>
                <w:webHidden/>
              </w:rPr>
              <w:t>57</w:t>
            </w:r>
            <w:r>
              <w:rPr>
                <w:noProof/>
                <w:webHidden/>
              </w:rPr>
              <w:fldChar w:fldCharType="end"/>
            </w:r>
          </w:hyperlink>
        </w:p>
        <w:p w14:paraId="67B46754" w14:textId="215B8CC0"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33" w:history="1">
            <w:r w:rsidRPr="009872B9">
              <w:rPr>
                <w:rStyle w:val="Hyperlink"/>
                <w:noProof/>
                <w14:scene3d>
                  <w14:camera w14:prst="orthographicFront"/>
                  <w14:lightRig w14:rig="threePt" w14:dir="t">
                    <w14:rot w14:lat="0" w14:lon="0" w14:rev="0"/>
                  </w14:lightRig>
                </w14:scene3d>
              </w:rPr>
              <w:t>4.2</w:t>
            </w:r>
            <w:r w:rsidRPr="009872B9">
              <w:rPr>
                <w:rStyle w:val="Hyperlink"/>
                <w:noProof/>
              </w:rPr>
              <w:t xml:space="preserve"> Test Cases</w:t>
            </w:r>
            <w:r>
              <w:rPr>
                <w:noProof/>
                <w:webHidden/>
              </w:rPr>
              <w:tab/>
            </w:r>
            <w:r>
              <w:rPr>
                <w:noProof/>
                <w:webHidden/>
              </w:rPr>
              <w:fldChar w:fldCharType="begin"/>
            </w:r>
            <w:r>
              <w:rPr>
                <w:noProof/>
                <w:webHidden/>
              </w:rPr>
              <w:instrText xml:space="preserve"> PAGEREF _Toc198214533 \h </w:instrText>
            </w:r>
            <w:r>
              <w:rPr>
                <w:noProof/>
                <w:webHidden/>
              </w:rPr>
            </w:r>
            <w:r>
              <w:rPr>
                <w:noProof/>
                <w:webHidden/>
              </w:rPr>
              <w:fldChar w:fldCharType="separate"/>
            </w:r>
            <w:r w:rsidR="003F195E">
              <w:rPr>
                <w:noProof/>
                <w:webHidden/>
              </w:rPr>
              <w:t>61</w:t>
            </w:r>
            <w:r>
              <w:rPr>
                <w:noProof/>
                <w:webHidden/>
              </w:rPr>
              <w:fldChar w:fldCharType="end"/>
            </w:r>
          </w:hyperlink>
        </w:p>
        <w:p w14:paraId="0EECDECE" w14:textId="5C9E60A3"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34" w:history="1">
            <w:r w:rsidRPr="009872B9">
              <w:rPr>
                <w:rStyle w:val="Hyperlink"/>
                <w:noProof/>
                <w14:scene3d>
                  <w14:camera w14:prst="orthographicFront"/>
                  <w14:lightRig w14:rig="threePt" w14:dir="t">
                    <w14:rot w14:lat="0" w14:lon="0" w14:rev="0"/>
                  </w14:lightRig>
                </w14:scene3d>
              </w:rPr>
              <w:t>4.2.1</w:t>
            </w:r>
            <w:r w:rsidRPr="009872B9">
              <w:rPr>
                <w:rStyle w:val="Hyperlink"/>
                <w:noProof/>
              </w:rPr>
              <w:t xml:space="preserve"> Admin Test Cases</w:t>
            </w:r>
            <w:r>
              <w:rPr>
                <w:noProof/>
                <w:webHidden/>
              </w:rPr>
              <w:tab/>
            </w:r>
            <w:r>
              <w:rPr>
                <w:noProof/>
                <w:webHidden/>
              </w:rPr>
              <w:fldChar w:fldCharType="begin"/>
            </w:r>
            <w:r>
              <w:rPr>
                <w:noProof/>
                <w:webHidden/>
              </w:rPr>
              <w:instrText xml:space="preserve"> PAGEREF _Toc198214534 \h </w:instrText>
            </w:r>
            <w:r>
              <w:rPr>
                <w:noProof/>
                <w:webHidden/>
              </w:rPr>
            </w:r>
            <w:r>
              <w:rPr>
                <w:noProof/>
                <w:webHidden/>
              </w:rPr>
              <w:fldChar w:fldCharType="separate"/>
            </w:r>
            <w:r w:rsidR="003F195E">
              <w:rPr>
                <w:noProof/>
                <w:webHidden/>
              </w:rPr>
              <w:t>61</w:t>
            </w:r>
            <w:r>
              <w:rPr>
                <w:noProof/>
                <w:webHidden/>
              </w:rPr>
              <w:fldChar w:fldCharType="end"/>
            </w:r>
          </w:hyperlink>
        </w:p>
        <w:p w14:paraId="302C3DC8" w14:textId="47B8BA99"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35" w:history="1">
            <w:r w:rsidRPr="009872B9">
              <w:rPr>
                <w:rStyle w:val="Hyperlink"/>
                <w:noProof/>
                <w14:scene3d>
                  <w14:camera w14:prst="orthographicFront"/>
                  <w14:lightRig w14:rig="threePt" w14:dir="t">
                    <w14:rot w14:lat="0" w14:lon="0" w14:rev="0"/>
                  </w14:lightRig>
                </w14:scene3d>
              </w:rPr>
              <w:t>4.2.2</w:t>
            </w:r>
            <w:r w:rsidRPr="009872B9">
              <w:rPr>
                <w:rStyle w:val="Hyperlink"/>
                <w:noProof/>
              </w:rPr>
              <w:t xml:space="preserve"> Needy Test Case</w:t>
            </w:r>
            <w:r>
              <w:rPr>
                <w:noProof/>
                <w:webHidden/>
              </w:rPr>
              <w:tab/>
            </w:r>
            <w:r>
              <w:rPr>
                <w:noProof/>
                <w:webHidden/>
              </w:rPr>
              <w:fldChar w:fldCharType="begin"/>
            </w:r>
            <w:r>
              <w:rPr>
                <w:noProof/>
                <w:webHidden/>
              </w:rPr>
              <w:instrText xml:space="preserve"> PAGEREF _Toc198214535 \h </w:instrText>
            </w:r>
            <w:r>
              <w:rPr>
                <w:noProof/>
                <w:webHidden/>
              </w:rPr>
            </w:r>
            <w:r>
              <w:rPr>
                <w:noProof/>
                <w:webHidden/>
              </w:rPr>
              <w:fldChar w:fldCharType="separate"/>
            </w:r>
            <w:r w:rsidR="003F195E">
              <w:rPr>
                <w:noProof/>
                <w:webHidden/>
              </w:rPr>
              <w:t>62</w:t>
            </w:r>
            <w:r>
              <w:rPr>
                <w:noProof/>
                <w:webHidden/>
              </w:rPr>
              <w:fldChar w:fldCharType="end"/>
            </w:r>
          </w:hyperlink>
        </w:p>
        <w:p w14:paraId="2C4AFD4C" w14:textId="407AB974"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36" w:history="1">
            <w:r w:rsidRPr="009872B9">
              <w:rPr>
                <w:rStyle w:val="Hyperlink"/>
                <w:noProof/>
                <w14:scene3d>
                  <w14:camera w14:prst="orthographicFront"/>
                  <w14:lightRig w14:rig="threePt" w14:dir="t">
                    <w14:rot w14:lat="0" w14:lon="0" w14:rev="0"/>
                  </w14:lightRig>
                </w14:scene3d>
              </w:rPr>
              <w:t>4.2.3</w:t>
            </w:r>
            <w:r w:rsidRPr="009872B9">
              <w:rPr>
                <w:rStyle w:val="Hyperlink"/>
                <w:noProof/>
              </w:rPr>
              <w:t xml:space="preserve"> Volunteer Test Case</w:t>
            </w:r>
            <w:r>
              <w:rPr>
                <w:noProof/>
                <w:webHidden/>
              </w:rPr>
              <w:tab/>
            </w:r>
            <w:r>
              <w:rPr>
                <w:noProof/>
                <w:webHidden/>
              </w:rPr>
              <w:fldChar w:fldCharType="begin"/>
            </w:r>
            <w:r>
              <w:rPr>
                <w:noProof/>
                <w:webHidden/>
              </w:rPr>
              <w:instrText xml:space="preserve"> PAGEREF _Toc198214536 \h </w:instrText>
            </w:r>
            <w:r>
              <w:rPr>
                <w:noProof/>
                <w:webHidden/>
              </w:rPr>
            </w:r>
            <w:r>
              <w:rPr>
                <w:noProof/>
                <w:webHidden/>
              </w:rPr>
              <w:fldChar w:fldCharType="separate"/>
            </w:r>
            <w:r w:rsidR="003F195E">
              <w:rPr>
                <w:noProof/>
                <w:webHidden/>
              </w:rPr>
              <w:t>63</w:t>
            </w:r>
            <w:r>
              <w:rPr>
                <w:noProof/>
                <w:webHidden/>
              </w:rPr>
              <w:fldChar w:fldCharType="end"/>
            </w:r>
          </w:hyperlink>
        </w:p>
        <w:p w14:paraId="53E405B4" w14:textId="35EB4752"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37" w:history="1">
            <w:r w:rsidRPr="009872B9">
              <w:rPr>
                <w:rStyle w:val="Hyperlink"/>
                <w:noProof/>
                <w14:scene3d>
                  <w14:camera w14:prst="orthographicFront"/>
                  <w14:lightRig w14:rig="threePt" w14:dir="t">
                    <w14:rot w14:lat="0" w14:lon="0" w14:rev="0"/>
                  </w14:lightRig>
                </w14:scene3d>
              </w:rPr>
              <w:t>4.2.4</w:t>
            </w:r>
            <w:r w:rsidRPr="009872B9">
              <w:rPr>
                <w:rStyle w:val="Hyperlink"/>
                <w:noProof/>
              </w:rPr>
              <w:t xml:space="preserve"> Donor Test Case</w:t>
            </w:r>
            <w:r>
              <w:rPr>
                <w:noProof/>
                <w:webHidden/>
              </w:rPr>
              <w:tab/>
            </w:r>
            <w:r>
              <w:rPr>
                <w:noProof/>
                <w:webHidden/>
              </w:rPr>
              <w:fldChar w:fldCharType="begin"/>
            </w:r>
            <w:r>
              <w:rPr>
                <w:noProof/>
                <w:webHidden/>
              </w:rPr>
              <w:instrText xml:space="preserve"> PAGEREF _Toc198214537 \h </w:instrText>
            </w:r>
            <w:r>
              <w:rPr>
                <w:noProof/>
                <w:webHidden/>
              </w:rPr>
            </w:r>
            <w:r>
              <w:rPr>
                <w:noProof/>
                <w:webHidden/>
              </w:rPr>
              <w:fldChar w:fldCharType="separate"/>
            </w:r>
            <w:r w:rsidR="003F195E">
              <w:rPr>
                <w:noProof/>
                <w:webHidden/>
              </w:rPr>
              <w:t>64</w:t>
            </w:r>
            <w:r>
              <w:rPr>
                <w:noProof/>
                <w:webHidden/>
              </w:rPr>
              <w:fldChar w:fldCharType="end"/>
            </w:r>
          </w:hyperlink>
        </w:p>
        <w:p w14:paraId="6DBBB3F6" w14:textId="2D628D68"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38" w:history="1">
            <w:r w:rsidRPr="009872B9">
              <w:rPr>
                <w:rStyle w:val="Hyperlink"/>
                <w:noProof/>
                <w14:scene3d>
                  <w14:camera w14:prst="orthographicFront"/>
                  <w14:lightRig w14:rig="threePt" w14:dir="t">
                    <w14:rot w14:lat="0" w14:lon="0" w14:rev="0"/>
                  </w14:lightRig>
                </w14:scene3d>
              </w:rPr>
              <w:t>4.3</w:t>
            </w:r>
            <w:r w:rsidRPr="009872B9">
              <w:rPr>
                <w:rStyle w:val="Hyperlink"/>
                <w:noProof/>
              </w:rPr>
              <w:t xml:space="preserve"> Test Metrics</w:t>
            </w:r>
            <w:r>
              <w:rPr>
                <w:noProof/>
                <w:webHidden/>
              </w:rPr>
              <w:tab/>
            </w:r>
            <w:r>
              <w:rPr>
                <w:noProof/>
                <w:webHidden/>
              </w:rPr>
              <w:fldChar w:fldCharType="begin"/>
            </w:r>
            <w:r>
              <w:rPr>
                <w:noProof/>
                <w:webHidden/>
              </w:rPr>
              <w:instrText xml:space="preserve"> PAGEREF _Toc198214538 \h </w:instrText>
            </w:r>
            <w:r>
              <w:rPr>
                <w:noProof/>
                <w:webHidden/>
              </w:rPr>
            </w:r>
            <w:r>
              <w:rPr>
                <w:noProof/>
                <w:webHidden/>
              </w:rPr>
              <w:fldChar w:fldCharType="separate"/>
            </w:r>
            <w:r w:rsidR="003F195E">
              <w:rPr>
                <w:noProof/>
                <w:webHidden/>
              </w:rPr>
              <w:t>65</w:t>
            </w:r>
            <w:r>
              <w:rPr>
                <w:noProof/>
                <w:webHidden/>
              </w:rPr>
              <w:fldChar w:fldCharType="end"/>
            </w:r>
          </w:hyperlink>
        </w:p>
        <w:p w14:paraId="54F3E1F2" w14:textId="43FF7259"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39" w:history="1">
            <w:r w:rsidRPr="009872B9">
              <w:rPr>
                <w:rStyle w:val="Hyperlink"/>
                <w:noProof/>
                <w14:scene3d>
                  <w14:camera w14:prst="orthographicFront"/>
                  <w14:lightRig w14:rig="threePt" w14:dir="t">
                    <w14:rot w14:lat="0" w14:lon="0" w14:rev="0"/>
                  </w14:lightRig>
                </w14:scene3d>
              </w:rPr>
              <w:t>4.3.1</w:t>
            </w:r>
            <w:r w:rsidRPr="009872B9">
              <w:rPr>
                <w:rStyle w:val="Hyperlink"/>
                <w:noProof/>
              </w:rPr>
              <w:t xml:space="preserve"> Common Attributes of Test Case Metrics</w:t>
            </w:r>
            <w:r>
              <w:rPr>
                <w:noProof/>
                <w:webHidden/>
              </w:rPr>
              <w:tab/>
            </w:r>
            <w:r>
              <w:rPr>
                <w:noProof/>
                <w:webHidden/>
              </w:rPr>
              <w:fldChar w:fldCharType="begin"/>
            </w:r>
            <w:r>
              <w:rPr>
                <w:noProof/>
                <w:webHidden/>
              </w:rPr>
              <w:instrText xml:space="preserve"> PAGEREF _Toc198214539 \h </w:instrText>
            </w:r>
            <w:r>
              <w:rPr>
                <w:noProof/>
                <w:webHidden/>
              </w:rPr>
            </w:r>
            <w:r>
              <w:rPr>
                <w:noProof/>
                <w:webHidden/>
              </w:rPr>
              <w:fldChar w:fldCharType="separate"/>
            </w:r>
            <w:r w:rsidR="003F195E">
              <w:rPr>
                <w:noProof/>
                <w:webHidden/>
              </w:rPr>
              <w:t>65</w:t>
            </w:r>
            <w:r>
              <w:rPr>
                <w:noProof/>
                <w:webHidden/>
              </w:rPr>
              <w:fldChar w:fldCharType="end"/>
            </w:r>
          </w:hyperlink>
        </w:p>
        <w:p w14:paraId="2B2FEB3D" w14:textId="5FD8D700"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40" w:history="1">
            <w:r w:rsidRPr="009872B9">
              <w:rPr>
                <w:rStyle w:val="Hyperlink"/>
                <w:noProof/>
                <w14:scene3d>
                  <w14:camera w14:prst="orthographicFront"/>
                  <w14:lightRig w14:rig="threePt" w14:dir="t">
                    <w14:rot w14:lat="0" w14:lon="0" w14:rev="0"/>
                  </w14:lightRig>
                </w14:scene3d>
              </w:rPr>
              <w:t>4.3.2</w:t>
            </w:r>
            <w:r w:rsidRPr="009872B9">
              <w:rPr>
                <w:rStyle w:val="Hyperlink"/>
                <w:noProof/>
              </w:rPr>
              <w:t xml:space="preserve"> Test Summary Table</w:t>
            </w:r>
            <w:r>
              <w:rPr>
                <w:noProof/>
                <w:webHidden/>
              </w:rPr>
              <w:tab/>
            </w:r>
            <w:r>
              <w:rPr>
                <w:noProof/>
                <w:webHidden/>
              </w:rPr>
              <w:fldChar w:fldCharType="begin"/>
            </w:r>
            <w:r>
              <w:rPr>
                <w:noProof/>
                <w:webHidden/>
              </w:rPr>
              <w:instrText xml:space="preserve"> PAGEREF _Toc198214540 \h </w:instrText>
            </w:r>
            <w:r>
              <w:rPr>
                <w:noProof/>
                <w:webHidden/>
              </w:rPr>
            </w:r>
            <w:r>
              <w:rPr>
                <w:noProof/>
                <w:webHidden/>
              </w:rPr>
              <w:fldChar w:fldCharType="separate"/>
            </w:r>
            <w:r w:rsidR="003F195E">
              <w:rPr>
                <w:noProof/>
                <w:webHidden/>
              </w:rPr>
              <w:t>66</w:t>
            </w:r>
            <w:r>
              <w:rPr>
                <w:noProof/>
                <w:webHidden/>
              </w:rPr>
              <w:fldChar w:fldCharType="end"/>
            </w:r>
          </w:hyperlink>
        </w:p>
        <w:p w14:paraId="68605355" w14:textId="18BBE5C3"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41" w:history="1">
            <w:r w:rsidRPr="009872B9">
              <w:rPr>
                <w:rStyle w:val="Hyperlink"/>
                <w:noProof/>
                <w14:scene3d>
                  <w14:camera w14:prst="orthographicFront"/>
                  <w14:lightRig w14:rig="threePt" w14:dir="t">
                    <w14:rot w14:lat="0" w14:lon="0" w14:rev="0"/>
                  </w14:lightRig>
                </w14:scene3d>
              </w:rPr>
              <w:t>4.4</w:t>
            </w:r>
            <w:r w:rsidRPr="009872B9">
              <w:rPr>
                <w:rStyle w:val="Hyperlink"/>
                <w:noProof/>
              </w:rPr>
              <w:t xml:space="preserve"> Conclusion</w:t>
            </w:r>
            <w:r>
              <w:rPr>
                <w:noProof/>
                <w:webHidden/>
              </w:rPr>
              <w:tab/>
            </w:r>
            <w:r>
              <w:rPr>
                <w:noProof/>
                <w:webHidden/>
              </w:rPr>
              <w:fldChar w:fldCharType="begin"/>
            </w:r>
            <w:r>
              <w:rPr>
                <w:noProof/>
                <w:webHidden/>
              </w:rPr>
              <w:instrText xml:space="preserve"> PAGEREF _Toc198214541 \h </w:instrText>
            </w:r>
            <w:r>
              <w:rPr>
                <w:noProof/>
                <w:webHidden/>
              </w:rPr>
            </w:r>
            <w:r>
              <w:rPr>
                <w:noProof/>
                <w:webHidden/>
              </w:rPr>
              <w:fldChar w:fldCharType="separate"/>
            </w:r>
            <w:r w:rsidR="003F195E">
              <w:rPr>
                <w:noProof/>
                <w:webHidden/>
              </w:rPr>
              <w:t>66</w:t>
            </w:r>
            <w:r>
              <w:rPr>
                <w:noProof/>
                <w:webHidden/>
              </w:rPr>
              <w:fldChar w:fldCharType="end"/>
            </w:r>
          </w:hyperlink>
        </w:p>
        <w:p w14:paraId="5269CB5B" w14:textId="32D6685F" w:rsidR="00235FFA" w:rsidRDefault="00235FFA">
          <w:pPr>
            <w:pStyle w:val="TOC1"/>
            <w:tabs>
              <w:tab w:val="right" w:leader="dot" w:pos="9019"/>
            </w:tabs>
            <w:rPr>
              <w:rFonts w:asciiTheme="minorHAnsi" w:eastAsiaTheme="minorEastAsia" w:hAnsiTheme="minorHAnsi" w:cstheme="minorBidi"/>
              <w:noProof/>
              <w:sz w:val="22"/>
              <w:szCs w:val="22"/>
            </w:rPr>
          </w:pPr>
          <w:hyperlink w:anchor="_Toc198214542" w:history="1">
            <w:r w:rsidRPr="009872B9">
              <w:rPr>
                <w:rStyle w:val="Hyperlink"/>
                <w:noProof/>
                <w14:scene3d>
                  <w14:camera w14:prst="orthographicFront"/>
                  <w14:lightRig w14:rig="threePt" w14:dir="t">
                    <w14:rot w14:lat="0" w14:lon="0" w14:rev="0"/>
                  </w14:lightRig>
                </w14:scene3d>
              </w:rPr>
              <w:t>Chapter 5:</w:t>
            </w:r>
            <w:r w:rsidRPr="009872B9">
              <w:rPr>
                <w:rStyle w:val="Hyperlink"/>
                <w:noProof/>
              </w:rPr>
              <w:t xml:space="preserve"> Experimental Results and Analysis</w:t>
            </w:r>
            <w:r>
              <w:rPr>
                <w:noProof/>
                <w:webHidden/>
              </w:rPr>
              <w:tab/>
            </w:r>
            <w:r>
              <w:rPr>
                <w:noProof/>
                <w:webHidden/>
              </w:rPr>
              <w:fldChar w:fldCharType="begin"/>
            </w:r>
            <w:r>
              <w:rPr>
                <w:noProof/>
                <w:webHidden/>
              </w:rPr>
              <w:instrText xml:space="preserve"> PAGEREF _Toc198214542 \h </w:instrText>
            </w:r>
            <w:r>
              <w:rPr>
                <w:noProof/>
                <w:webHidden/>
              </w:rPr>
            </w:r>
            <w:r>
              <w:rPr>
                <w:noProof/>
                <w:webHidden/>
              </w:rPr>
              <w:fldChar w:fldCharType="separate"/>
            </w:r>
            <w:r w:rsidR="003F195E">
              <w:rPr>
                <w:noProof/>
                <w:webHidden/>
              </w:rPr>
              <w:t>68</w:t>
            </w:r>
            <w:r>
              <w:rPr>
                <w:noProof/>
                <w:webHidden/>
              </w:rPr>
              <w:fldChar w:fldCharType="end"/>
            </w:r>
          </w:hyperlink>
        </w:p>
        <w:p w14:paraId="3FAB35FB" w14:textId="460477FD"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43" w:history="1">
            <w:r w:rsidRPr="009872B9">
              <w:rPr>
                <w:rStyle w:val="Hyperlink"/>
                <w:noProof/>
                <w14:scene3d>
                  <w14:camera w14:prst="orthographicFront"/>
                  <w14:lightRig w14:rig="threePt" w14:dir="t">
                    <w14:rot w14:lat="0" w14:lon="0" w14:rev="0"/>
                  </w14:lightRig>
                </w14:scene3d>
              </w:rPr>
              <w:t>5.1</w:t>
            </w:r>
            <w:r w:rsidRPr="009872B9">
              <w:rPr>
                <w:rStyle w:val="Hyperlink"/>
                <w:noProof/>
              </w:rPr>
              <w:t xml:space="preserve"> Introduction</w:t>
            </w:r>
            <w:r>
              <w:rPr>
                <w:noProof/>
                <w:webHidden/>
              </w:rPr>
              <w:tab/>
            </w:r>
            <w:r>
              <w:rPr>
                <w:noProof/>
                <w:webHidden/>
              </w:rPr>
              <w:fldChar w:fldCharType="begin"/>
            </w:r>
            <w:r>
              <w:rPr>
                <w:noProof/>
                <w:webHidden/>
              </w:rPr>
              <w:instrText xml:space="preserve"> PAGEREF _Toc198214543 \h </w:instrText>
            </w:r>
            <w:r>
              <w:rPr>
                <w:noProof/>
                <w:webHidden/>
              </w:rPr>
            </w:r>
            <w:r>
              <w:rPr>
                <w:noProof/>
                <w:webHidden/>
              </w:rPr>
              <w:fldChar w:fldCharType="separate"/>
            </w:r>
            <w:r w:rsidR="003F195E">
              <w:rPr>
                <w:noProof/>
                <w:webHidden/>
              </w:rPr>
              <w:t>68</w:t>
            </w:r>
            <w:r>
              <w:rPr>
                <w:noProof/>
                <w:webHidden/>
              </w:rPr>
              <w:fldChar w:fldCharType="end"/>
            </w:r>
          </w:hyperlink>
        </w:p>
        <w:p w14:paraId="2642A272" w14:textId="13E31DAF"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44" w:history="1">
            <w:r w:rsidRPr="009872B9">
              <w:rPr>
                <w:rStyle w:val="Hyperlink"/>
                <w:noProof/>
                <w14:scene3d>
                  <w14:camera w14:prst="orthographicFront"/>
                  <w14:lightRig w14:rig="threePt" w14:dir="t">
                    <w14:rot w14:lat="0" w14:lon="0" w14:rev="0"/>
                  </w14:lightRig>
                </w14:scene3d>
              </w:rPr>
              <w:t>5.2</w:t>
            </w:r>
            <w:r w:rsidRPr="009872B9">
              <w:rPr>
                <w:rStyle w:val="Hyperlink"/>
                <w:noProof/>
              </w:rPr>
              <w:t xml:space="preserve"> Experimental Setup</w:t>
            </w:r>
            <w:r>
              <w:rPr>
                <w:noProof/>
                <w:webHidden/>
              </w:rPr>
              <w:tab/>
            </w:r>
            <w:r>
              <w:rPr>
                <w:noProof/>
                <w:webHidden/>
              </w:rPr>
              <w:fldChar w:fldCharType="begin"/>
            </w:r>
            <w:r>
              <w:rPr>
                <w:noProof/>
                <w:webHidden/>
              </w:rPr>
              <w:instrText xml:space="preserve"> PAGEREF _Toc198214544 \h </w:instrText>
            </w:r>
            <w:r>
              <w:rPr>
                <w:noProof/>
                <w:webHidden/>
              </w:rPr>
            </w:r>
            <w:r>
              <w:rPr>
                <w:noProof/>
                <w:webHidden/>
              </w:rPr>
              <w:fldChar w:fldCharType="separate"/>
            </w:r>
            <w:r w:rsidR="003F195E">
              <w:rPr>
                <w:noProof/>
                <w:webHidden/>
              </w:rPr>
              <w:t>68</w:t>
            </w:r>
            <w:r>
              <w:rPr>
                <w:noProof/>
                <w:webHidden/>
              </w:rPr>
              <w:fldChar w:fldCharType="end"/>
            </w:r>
          </w:hyperlink>
        </w:p>
        <w:p w14:paraId="655EB518" w14:textId="2D4694F2"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45" w:history="1">
            <w:r w:rsidRPr="009872B9">
              <w:rPr>
                <w:rStyle w:val="Hyperlink"/>
                <w:noProof/>
                <w14:scene3d>
                  <w14:camera w14:prst="orthographicFront"/>
                  <w14:lightRig w14:rig="threePt" w14:dir="t">
                    <w14:rot w14:lat="0" w14:lon="0" w14:rev="0"/>
                  </w14:lightRig>
                </w14:scene3d>
              </w:rPr>
              <w:t>5.2.1</w:t>
            </w:r>
            <w:r w:rsidRPr="009872B9">
              <w:rPr>
                <w:rStyle w:val="Hyperlink"/>
                <w:noProof/>
              </w:rPr>
              <w:t xml:space="preserve"> Platform Performance Evaluation</w:t>
            </w:r>
            <w:r>
              <w:rPr>
                <w:noProof/>
                <w:webHidden/>
              </w:rPr>
              <w:tab/>
            </w:r>
            <w:r>
              <w:rPr>
                <w:noProof/>
                <w:webHidden/>
              </w:rPr>
              <w:fldChar w:fldCharType="begin"/>
            </w:r>
            <w:r>
              <w:rPr>
                <w:noProof/>
                <w:webHidden/>
              </w:rPr>
              <w:instrText xml:space="preserve"> PAGEREF _Toc198214545 \h </w:instrText>
            </w:r>
            <w:r>
              <w:rPr>
                <w:noProof/>
                <w:webHidden/>
              </w:rPr>
            </w:r>
            <w:r>
              <w:rPr>
                <w:noProof/>
                <w:webHidden/>
              </w:rPr>
              <w:fldChar w:fldCharType="separate"/>
            </w:r>
            <w:r w:rsidR="003F195E">
              <w:rPr>
                <w:noProof/>
                <w:webHidden/>
              </w:rPr>
              <w:t>68</w:t>
            </w:r>
            <w:r>
              <w:rPr>
                <w:noProof/>
                <w:webHidden/>
              </w:rPr>
              <w:fldChar w:fldCharType="end"/>
            </w:r>
          </w:hyperlink>
        </w:p>
        <w:p w14:paraId="7D565712" w14:textId="58EF46F1"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46" w:history="1">
            <w:r w:rsidRPr="009872B9">
              <w:rPr>
                <w:rStyle w:val="Hyperlink"/>
                <w:noProof/>
                <w14:scene3d>
                  <w14:camera w14:prst="orthographicFront"/>
                  <w14:lightRig w14:rig="threePt" w14:dir="t">
                    <w14:rot w14:lat="0" w14:lon="0" w14:rev="0"/>
                  </w14:lightRig>
                </w14:scene3d>
              </w:rPr>
              <w:t>5.2.2</w:t>
            </w:r>
            <w:r w:rsidRPr="009872B9">
              <w:rPr>
                <w:rStyle w:val="Hyperlink"/>
                <w:noProof/>
              </w:rPr>
              <w:t xml:space="preserve"> Recommendation System Effectiveness</w:t>
            </w:r>
            <w:r>
              <w:rPr>
                <w:noProof/>
                <w:webHidden/>
              </w:rPr>
              <w:tab/>
            </w:r>
            <w:r>
              <w:rPr>
                <w:noProof/>
                <w:webHidden/>
              </w:rPr>
              <w:fldChar w:fldCharType="begin"/>
            </w:r>
            <w:r>
              <w:rPr>
                <w:noProof/>
                <w:webHidden/>
              </w:rPr>
              <w:instrText xml:space="preserve"> PAGEREF _Toc198214546 \h </w:instrText>
            </w:r>
            <w:r>
              <w:rPr>
                <w:noProof/>
                <w:webHidden/>
              </w:rPr>
            </w:r>
            <w:r>
              <w:rPr>
                <w:noProof/>
                <w:webHidden/>
              </w:rPr>
              <w:fldChar w:fldCharType="separate"/>
            </w:r>
            <w:r w:rsidR="003F195E">
              <w:rPr>
                <w:noProof/>
                <w:webHidden/>
              </w:rPr>
              <w:t>70</w:t>
            </w:r>
            <w:r>
              <w:rPr>
                <w:noProof/>
                <w:webHidden/>
              </w:rPr>
              <w:fldChar w:fldCharType="end"/>
            </w:r>
          </w:hyperlink>
        </w:p>
        <w:p w14:paraId="74574951" w14:textId="7599F94F"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47" w:history="1">
            <w:r w:rsidRPr="009872B9">
              <w:rPr>
                <w:rStyle w:val="Hyperlink"/>
                <w:noProof/>
                <w14:scene3d>
                  <w14:camera w14:prst="orthographicFront"/>
                  <w14:lightRig w14:rig="threePt" w14:dir="t">
                    <w14:rot w14:lat="0" w14:lon="0" w14:rev="0"/>
                  </w14:lightRig>
                </w14:scene3d>
              </w:rPr>
              <w:t>5.2.3</w:t>
            </w:r>
            <w:r w:rsidRPr="009872B9">
              <w:rPr>
                <w:rStyle w:val="Hyperlink"/>
                <w:noProof/>
              </w:rPr>
              <w:t xml:space="preserve"> Authentication and Security</w:t>
            </w:r>
            <w:r>
              <w:rPr>
                <w:noProof/>
                <w:webHidden/>
              </w:rPr>
              <w:tab/>
            </w:r>
            <w:r>
              <w:rPr>
                <w:noProof/>
                <w:webHidden/>
              </w:rPr>
              <w:fldChar w:fldCharType="begin"/>
            </w:r>
            <w:r>
              <w:rPr>
                <w:noProof/>
                <w:webHidden/>
              </w:rPr>
              <w:instrText xml:space="preserve"> PAGEREF _Toc198214547 \h </w:instrText>
            </w:r>
            <w:r>
              <w:rPr>
                <w:noProof/>
                <w:webHidden/>
              </w:rPr>
            </w:r>
            <w:r>
              <w:rPr>
                <w:noProof/>
                <w:webHidden/>
              </w:rPr>
              <w:fldChar w:fldCharType="separate"/>
            </w:r>
            <w:r w:rsidR="003F195E">
              <w:rPr>
                <w:noProof/>
                <w:webHidden/>
              </w:rPr>
              <w:t>71</w:t>
            </w:r>
            <w:r>
              <w:rPr>
                <w:noProof/>
                <w:webHidden/>
              </w:rPr>
              <w:fldChar w:fldCharType="end"/>
            </w:r>
          </w:hyperlink>
        </w:p>
        <w:p w14:paraId="53A4AB53" w14:textId="6879DF4A"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48" w:history="1">
            <w:r w:rsidRPr="009872B9">
              <w:rPr>
                <w:rStyle w:val="Hyperlink"/>
                <w:noProof/>
                <w14:scene3d>
                  <w14:camera w14:prst="orthographicFront"/>
                  <w14:lightRig w14:rig="threePt" w14:dir="t">
                    <w14:rot w14:lat="0" w14:lon="0" w14:rev="0"/>
                  </w14:lightRig>
                </w14:scene3d>
              </w:rPr>
              <w:t>5.3</w:t>
            </w:r>
            <w:r w:rsidRPr="009872B9">
              <w:rPr>
                <w:rStyle w:val="Hyperlink"/>
                <w:noProof/>
              </w:rPr>
              <w:t xml:space="preserve"> Conclusion</w:t>
            </w:r>
            <w:r>
              <w:rPr>
                <w:noProof/>
                <w:webHidden/>
              </w:rPr>
              <w:tab/>
            </w:r>
            <w:r>
              <w:rPr>
                <w:noProof/>
                <w:webHidden/>
              </w:rPr>
              <w:fldChar w:fldCharType="begin"/>
            </w:r>
            <w:r>
              <w:rPr>
                <w:noProof/>
                <w:webHidden/>
              </w:rPr>
              <w:instrText xml:space="preserve"> PAGEREF _Toc198214548 \h </w:instrText>
            </w:r>
            <w:r>
              <w:rPr>
                <w:noProof/>
                <w:webHidden/>
              </w:rPr>
            </w:r>
            <w:r>
              <w:rPr>
                <w:noProof/>
                <w:webHidden/>
              </w:rPr>
              <w:fldChar w:fldCharType="separate"/>
            </w:r>
            <w:r w:rsidR="003F195E">
              <w:rPr>
                <w:noProof/>
                <w:webHidden/>
              </w:rPr>
              <w:t>72</w:t>
            </w:r>
            <w:r>
              <w:rPr>
                <w:noProof/>
                <w:webHidden/>
              </w:rPr>
              <w:fldChar w:fldCharType="end"/>
            </w:r>
          </w:hyperlink>
        </w:p>
        <w:p w14:paraId="6F4D7594" w14:textId="6606CCC3" w:rsidR="00235FFA" w:rsidRDefault="00235FFA">
          <w:pPr>
            <w:pStyle w:val="TOC1"/>
            <w:tabs>
              <w:tab w:val="right" w:leader="dot" w:pos="9019"/>
            </w:tabs>
            <w:rPr>
              <w:rFonts w:asciiTheme="minorHAnsi" w:eastAsiaTheme="minorEastAsia" w:hAnsiTheme="minorHAnsi" w:cstheme="minorBidi"/>
              <w:noProof/>
              <w:sz w:val="22"/>
              <w:szCs w:val="22"/>
            </w:rPr>
          </w:pPr>
          <w:hyperlink w:anchor="_Toc198214549" w:history="1">
            <w:r w:rsidRPr="009872B9">
              <w:rPr>
                <w:rStyle w:val="Hyperlink"/>
                <w:noProof/>
                <w14:scene3d>
                  <w14:camera w14:prst="orthographicFront"/>
                  <w14:lightRig w14:rig="threePt" w14:dir="t">
                    <w14:rot w14:lat="0" w14:lon="0" w14:rev="0"/>
                  </w14:lightRig>
                </w14:scene3d>
              </w:rPr>
              <w:t>Chapter 6:</w:t>
            </w:r>
            <w:r w:rsidRPr="009872B9">
              <w:rPr>
                <w:rStyle w:val="Hyperlink"/>
                <w:noProof/>
              </w:rPr>
              <w:t xml:space="preserve"> Conclusion and Future Directions</w:t>
            </w:r>
            <w:r>
              <w:rPr>
                <w:noProof/>
                <w:webHidden/>
              </w:rPr>
              <w:tab/>
            </w:r>
            <w:r>
              <w:rPr>
                <w:noProof/>
                <w:webHidden/>
              </w:rPr>
              <w:fldChar w:fldCharType="begin"/>
            </w:r>
            <w:r>
              <w:rPr>
                <w:noProof/>
                <w:webHidden/>
              </w:rPr>
              <w:instrText xml:space="preserve"> PAGEREF _Toc198214549 \h </w:instrText>
            </w:r>
            <w:r>
              <w:rPr>
                <w:noProof/>
                <w:webHidden/>
              </w:rPr>
            </w:r>
            <w:r>
              <w:rPr>
                <w:noProof/>
                <w:webHidden/>
              </w:rPr>
              <w:fldChar w:fldCharType="separate"/>
            </w:r>
            <w:r w:rsidR="003F195E">
              <w:rPr>
                <w:noProof/>
                <w:webHidden/>
              </w:rPr>
              <w:t>74</w:t>
            </w:r>
            <w:r>
              <w:rPr>
                <w:noProof/>
                <w:webHidden/>
              </w:rPr>
              <w:fldChar w:fldCharType="end"/>
            </w:r>
          </w:hyperlink>
        </w:p>
        <w:p w14:paraId="09A49439" w14:textId="0CF67069"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50" w:history="1">
            <w:r w:rsidRPr="009872B9">
              <w:rPr>
                <w:rStyle w:val="Hyperlink"/>
                <w:noProof/>
                <w14:scene3d>
                  <w14:camera w14:prst="orthographicFront"/>
                  <w14:lightRig w14:rig="threePt" w14:dir="t">
                    <w14:rot w14:lat="0" w14:lon="0" w14:rev="0"/>
                  </w14:lightRig>
                </w14:scene3d>
              </w:rPr>
              <w:t>6.1</w:t>
            </w:r>
            <w:r w:rsidRPr="009872B9">
              <w:rPr>
                <w:rStyle w:val="Hyperlink"/>
                <w:noProof/>
              </w:rPr>
              <w:t xml:space="preserve"> Introduction</w:t>
            </w:r>
            <w:r>
              <w:rPr>
                <w:noProof/>
                <w:webHidden/>
              </w:rPr>
              <w:tab/>
            </w:r>
            <w:r>
              <w:rPr>
                <w:noProof/>
                <w:webHidden/>
              </w:rPr>
              <w:fldChar w:fldCharType="begin"/>
            </w:r>
            <w:r>
              <w:rPr>
                <w:noProof/>
                <w:webHidden/>
              </w:rPr>
              <w:instrText xml:space="preserve"> PAGEREF _Toc198214550 \h </w:instrText>
            </w:r>
            <w:r>
              <w:rPr>
                <w:noProof/>
                <w:webHidden/>
              </w:rPr>
            </w:r>
            <w:r>
              <w:rPr>
                <w:noProof/>
                <w:webHidden/>
              </w:rPr>
              <w:fldChar w:fldCharType="separate"/>
            </w:r>
            <w:r w:rsidR="003F195E">
              <w:rPr>
                <w:noProof/>
                <w:webHidden/>
              </w:rPr>
              <w:t>74</w:t>
            </w:r>
            <w:r>
              <w:rPr>
                <w:noProof/>
                <w:webHidden/>
              </w:rPr>
              <w:fldChar w:fldCharType="end"/>
            </w:r>
          </w:hyperlink>
        </w:p>
        <w:p w14:paraId="09D70017" w14:textId="5CC7756C"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51" w:history="1">
            <w:r w:rsidRPr="009872B9">
              <w:rPr>
                <w:rStyle w:val="Hyperlink"/>
                <w:noProof/>
                <w14:scene3d>
                  <w14:camera w14:prst="orthographicFront"/>
                  <w14:lightRig w14:rig="threePt" w14:dir="t">
                    <w14:rot w14:lat="0" w14:lon="0" w14:rev="0"/>
                  </w14:lightRig>
                </w14:scene3d>
              </w:rPr>
              <w:t>6.2</w:t>
            </w:r>
            <w:r w:rsidRPr="009872B9">
              <w:rPr>
                <w:rStyle w:val="Hyperlink"/>
                <w:noProof/>
              </w:rPr>
              <w:t xml:space="preserve"> Achievements and Improvements</w:t>
            </w:r>
            <w:r>
              <w:rPr>
                <w:noProof/>
                <w:webHidden/>
              </w:rPr>
              <w:tab/>
            </w:r>
            <w:r>
              <w:rPr>
                <w:noProof/>
                <w:webHidden/>
              </w:rPr>
              <w:fldChar w:fldCharType="begin"/>
            </w:r>
            <w:r>
              <w:rPr>
                <w:noProof/>
                <w:webHidden/>
              </w:rPr>
              <w:instrText xml:space="preserve"> PAGEREF _Toc198214551 \h </w:instrText>
            </w:r>
            <w:r>
              <w:rPr>
                <w:noProof/>
                <w:webHidden/>
              </w:rPr>
            </w:r>
            <w:r>
              <w:rPr>
                <w:noProof/>
                <w:webHidden/>
              </w:rPr>
              <w:fldChar w:fldCharType="separate"/>
            </w:r>
            <w:r w:rsidR="003F195E">
              <w:rPr>
                <w:noProof/>
                <w:webHidden/>
              </w:rPr>
              <w:t>74</w:t>
            </w:r>
            <w:r>
              <w:rPr>
                <w:noProof/>
                <w:webHidden/>
              </w:rPr>
              <w:fldChar w:fldCharType="end"/>
            </w:r>
          </w:hyperlink>
        </w:p>
        <w:p w14:paraId="182B1A5F" w14:textId="2A101F84"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52" w:history="1">
            <w:r w:rsidRPr="009872B9">
              <w:rPr>
                <w:rStyle w:val="Hyperlink"/>
                <w:noProof/>
                <w14:scene3d>
                  <w14:camera w14:prst="orthographicFront"/>
                  <w14:lightRig w14:rig="threePt" w14:dir="t">
                    <w14:rot w14:lat="0" w14:lon="0" w14:rev="0"/>
                  </w14:lightRig>
                </w14:scene3d>
              </w:rPr>
              <w:t>6.2.1</w:t>
            </w:r>
            <w:r w:rsidRPr="009872B9">
              <w:rPr>
                <w:rStyle w:val="Hyperlink"/>
                <w:noProof/>
              </w:rPr>
              <w:t xml:space="preserve"> Front-End Achievements:</w:t>
            </w:r>
            <w:r>
              <w:rPr>
                <w:noProof/>
                <w:webHidden/>
              </w:rPr>
              <w:tab/>
            </w:r>
            <w:r>
              <w:rPr>
                <w:noProof/>
                <w:webHidden/>
              </w:rPr>
              <w:fldChar w:fldCharType="begin"/>
            </w:r>
            <w:r>
              <w:rPr>
                <w:noProof/>
                <w:webHidden/>
              </w:rPr>
              <w:instrText xml:space="preserve"> PAGEREF _Toc198214552 \h </w:instrText>
            </w:r>
            <w:r>
              <w:rPr>
                <w:noProof/>
                <w:webHidden/>
              </w:rPr>
            </w:r>
            <w:r>
              <w:rPr>
                <w:noProof/>
                <w:webHidden/>
              </w:rPr>
              <w:fldChar w:fldCharType="separate"/>
            </w:r>
            <w:r w:rsidR="003F195E">
              <w:rPr>
                <w:noProof/>
                <w:webHidden/>
              </w:rPr>
              <w:t>74</w:t>
            </w:r>
            <w:r>
              <w:rPr>
                <w:noProof/>
                <w:webHidden/>
              </w:rPr>
              <w:fldChar w:fldCharType="end"/>
            </w:r>
          </w:hyperlink>
        </w:p>
        <w:p w14:paraId="489F61D6" w14:textId="57864A52"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53" w:history="1">
            <w:r w:rsidRPr="009872B9">
              <w:rPr>
                <w:rStyle w:val="Hyperlink"/>
                <w:noProof/>
                <w14:scene3d>
                  <w14:camera w14:prst="orthographicFront"/>
                  <w14:lightRig w14:rig="threePt" w14:dir="t">
                    <w14:rot w14:lat="0" w14:lon="0" w14:rev="0"/>
                  </w14:lightRig>
                </w14:scene3d>
              </w:rPr>
              <w:t>6.2.2</w:t>
            </w:r>
            <w:r w:rsidRPr="009872B9">
              <w:rPr>
                <w:rStyle w:val="Hyperlink"/>
                <w:noProof/>
              </w:rPr>
              <w:t xml:space="preserve"> Backend Achievement’s</w:t>
            </w:r>
            <w:r>
              <w:rPr>
                <w:noProof/>
                <w:webHidden/>
              </w:rPr>
              <w:tab/>
            </w:r>
            <w:r>
              <w:rPr>
                <w:noProof/>
                <w:webHidden/>
              </w:rPr>
              <w:fldChar w:fldCharType="begin"/>
            </w:r>
            <w:r>
              <w:rPr>
                <w:noProof/>
                <w:webHidden/>
              </w:rPr>
              <w:instrText xml:space="preserve"> PAGEREF _Toc198214553 \h </w:instrText>
            </w:r>
            <w:r>
              <w:rPr>
                <w:noProof/>
                <w:webHidden/>
              </w:rPr>
            </w:r>
            <w:r>
              <w:rPr>
                <w:noProof/>
                <w:webHidden/>
              </w:rPr>
              <w:fldChar w:fldCharType="separate"/>
            </w:r>
            <w:r w:rsidR="003F195E">
              <w:rPr>
                <w:noProof/>
                <w:webHidden/>
              </w:rPr>
              <w:t>74</w:t>
            </w:r>
            <w:r>
              <w:rPr>
                <w:noProof/>
                <w:webHidden/>
              </w:rPr>
              <w:fldChar w:fldCharType="end"/>
            </w:r>
          </w:hyperlink>
        </w:p>
        <w:p w14:paraId="257938D8" w14:textId="43007259"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54" w:history="1">
            <w:r w:rsidRPr="009872B9">
              <w:rPr>
                <w:rStyle w:val="Hyperlink"/>
                <w:noProof/>
                <w14:scene3d>
                  <w14:camera w14:prst="orthographicFront"/>
                  <w14:lightRig w14:rig="threePt" w14:dir="t">
                    <w14:rot w14:lat="0" w14:lon="0" w14:rev="0"/>
                  </w14:lightRig>
                </w14:scene3d>
              </w:rPr>
              <w:t>6.2.3</w:t>
            </w:r>
            <w:r w:rsidRPr="009872B9">
              <w:rPr>
                <w:rStyle w:val="Hyperlink"/>
                <w:noProof/>
              </w:rPr>
              <w:t xml:space="preserve"> Recommendation Engine:</w:t>
            </w:r>
            <w:r>
              <w:rPr>
                <w:noProof/>
                <w:webHidden/>
              </w:rPr>
              <w:tab/>
            </w:r>
            <w:r>
              <w:rPr>
                <w:noProof/>
                <w:webHidden/>
              </w:rPr>
              <w:fldChar w:fldCharType="begin"/>
            </w:r>
            <w:r>
              <w:rPr>
                <w:noProof/>
                <w:webHidden/>
              </w:rPr>
              <w:instrText xml:space="preserve"> PAGEREF _Toc198214554 \h </w:instrText>
            </w:r>
            <w:r>
              <w:rPr>
                <w:noProof/>
                <w:webHidden/>
              </w:rPr>
            </w:r>
            <w:r>
              <w:rPr>
                <w:noProof/>
                <w:webHidden/>
              </w:rPr>
              <w:fldChar w:fldCharType="separate"/>
            </w:r>
            <w:r w:rsidR="003F195E">
              <w:rPr>
                <w:noProof/>
                <w:webHidden/>
              </w:rPr>
              <w:t>75</w:t>
            </w:r>
            <w:r>
              <w:rPr>
                <w:noProof/>
                <w:webHidden/>
              </w:rPr>
              <w:fldChar w:fldCharType="end"/>
            </w:r>
          </w:hyperlink>
        </w:p>
        <w:p w14:paraId="368671BD" w14:textId="545CDA1A"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55" w:history="1">
            <w:r w:rsidRPr="009872B9">
              <w:rPr>
                <w:rStyle w:val="Hyperlink"/>
                <w:noProof/>
                <w14:scene3d>
                  <w14:camera w14:prst="orthographicFront"/>
                  <w14:lightRig w14:rig="threePt" w14:dir="t">
                    <w14:rot w14:lat="0" w14:lon="0" w14:rev="0"/>
                  </w14:lightRig>
                </w14:scene3d>
              </w:rPr>
              <w:t>6.2.4</w:t>
            </w:r>
            <w:r w:rsidRPr="009872B9">
              <w:rPr>
                <w:rStyle w:val="Hyperlink"/>
                <w:noProof/>
              </w:rPr>
              <w:t xml:space="preserve"> Database Enhancements:</w:t>
            </w:r>
            <w:r>
              <w:rPr>
                <w:noProof/>
                <w:webHidden/>
              </w:rPr>
              <w:tab/>
            </w:r>
            <w:r>
              <w:rPr>
                <w:noProof/>
                <w:webHidden/>
              </w:rPr>
              <w:fldChar w:fldCharType="begin"/>
            </w:r>
            <w:r>
              <w:rPr>
                <w:noProof/>
                <w:webHidden/>
              </w:rPr>
              <w:instrText xml:space="preserve"> PAGEREF _Toc198214555 \h </w:instrText>
            </w:r>
            <w:r>
              <w:rPr>
                <w:noProof/>
                <w:webHidden/>
              </w:rPr>
            </w:r>
            <w:r>
              <w:rPr>
                <w:noProof/>
                <w:webHidden/>
              </w:rPr>
              <w:fldChar w:fldCharType="separate"/>
            </w:r>
            <w:r w:rsidR="003F195E">
              <w:rPr>
                <w:noProof/>
                <w:webHidden/>
              </w:rPr>
              <w:t>75</w:t>
            </w:r>
            <w:r>
              <w:rPr>
                <w:noProof/>
                <w:webHidden/>
              </w:rPr>
              <w:fldChar w:fldCharType="end"/>
            </w:r>
          </w:hyperlink>
        </w:p>
        <w:p w14:paraId="5EC62D22" w14:textId="606577E5"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56" w:history="1">
            <w:r w:rsidRPr="009872B9">
              <w:rPr>
                <w:rStyle w:val="Hyperlink"/>
                <w:noProof/>
                <w14:scene3d>
                  <w14:camera w14:prst="orthographicFront"/>
                  <w14:lightRig w14:rig="threePt" w14:dir="t">
                    <w14:rot w14:lat="0" w14:lon="0" w14:rev="0"/>
                  </w14:lightRig>
                </w14:scene3d>
              </w:rPr>
              <w:t>6.3</w:t>
            </w:r>
            <w:r w:rsidRPr="009872B9">
              <w:rPr>
                <w:rStyle w:val="Hyperlink"/>
                <w:noProof/>
              </w:rPr>
              <w:t xml:space="preserve"> Critical Review</w:t>
            </w:r>
            <w:r>
              <w:rPr>
                <w:noProof/>
                <w:webHidden/>
              </w:rPr>
              <w:tab/>
            </w:r>
            <w:r>
              <w:rPr>
                <w:noProof/>
                <w:webHidden/>
              </w:rPr>
              <w:fldChar w:fldCharType="begin"/>
            </w:r>
            <w:r>
              <w:rPr>
                <w:noProof/>
                <w:webHidden/>
              </w:rPr>
              <w:instrText xml:space="preserve"> PAGEREF _Toc198214556 \h </w:instrText>
            </w:r>
            <w:r>
              <w:rPr>
                <w:noProof/>
                <w:webHidden/>
              </w:rPr>
            </w:r>
            <w:r>
              <w:rPr>
                <w:noProof/>
                <w:webHidden/>
              </w:rPr>
              <w:fldChar w:fldCharType="separate"/>
            </w:r>
            <w:r w:rsidR="003F195E">
              <w:rPr>
                <w:noProof/>
                <w:webHidden/>
              </w:rPr>
              <w:t>75</w:t>
            </w:r>
            <w:r>
              <w:rPr>
                <w:noProof/>
                <w:webHidden/>
              </w:rPr>
              <w:fldChar w:fldCharType="end"/>
            </w:r>
          </w:hyperlink>
        </w:p>
        <w:p w14:paraId="73BE6A82" w14:textId="5ECA1F0C"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57" w:history="1">
            <w:r w:rsidRPr="009872B9">
              <w:rPr>
                <w:rStyle w:val="Hyperlink"/>
                <w:noProof/>
                <w14:scene3d>
                  <w14:camera w14:prst="orthographicFront"/>
                  <w14:lightRig w14:rig="threePt" w14:dir="t">
                    <w14:rot w14:lat="0" w14:lon="0" w14:rev="0"/>
                  </w14:lightRig>
                </w14:scene3d>
              </w:rPr>
              <w:t>6.3.1</w:t>
            </w:r>
            <w:r w:rsidRPr="009872B9">
              <w:rPr>
                <w:rStyle w:val="Hyperlink"/>
                <w:noProof/>
              </w:rPr>
              <w:t xml:space="preserve"> Strengths</w:t>
            </w:r>
            <w:r>
              <w:rPr>
                <w:noProof/>
                <w:webHidden/>
              </w:rPr>
              <w:tab/>
            </w:r>
            <w:r>
              <w:rPr>
                <w:noProof/>
                <w:webHidden/>
              </w:rPr>
              <w:fldChar w:fldCharType="begin"/>
            </w:r>
            <w:r>
              <w:rPr>
                <w:noProof/>
                <w:webHidden/>
              </w:rPr>
              <w:instrText xml:space="preserve"> PAGEREF _Toc198214557 \h </w:instrText>
            </w:r>
            <w:r>
              <w:rPr>
                <w:noProof/>
                <w:webHidden/>
              </w:rPr>
            </w:r>
            <w:r>
              <w:rPr>
                <w:noProof/>
                <w:webHidden/>
              </w:rPr>
              <w:fldChar w:fldCharType="separate"/>
            </w:r>
            <w:r w:rsidR="003F195E">
              <w:rPr>
                <w:noProof/>
                <w:webHidden/>
              </w:rPr>
              <w:t>75</w:t>
            </w:r>
            <w:r>
              <w:rPr>
                <w:noProof/>
                <w:webHidden/>
              </w:rPr>
              <w:fldChar w:fldCharType="end"/>
            </w:r>
          </w:hyperlink>
        </w:p>
        <w:p w14:paraId="6B08F269" w14:textId="6709C85F"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58" w:history="1">
            <w:r w:rsidRPr="009872B9">
              <w:rPr>
                <w:rStyle w:val="Hyperlink"/>
                <w:noProof/>
                <w14:scene3d>
                  <w14:camera w14:prst="orthographicFront"/>
                  <w14:lightRig w14:rig="threePt" w14:dir="t">
                    <w14:rot w14:lat="0" w14:lon="0" w14:rev="0"/>
                  </w14:lightRig>
                </w14:scene3d>
              </w:rPr>
              <w:t>6.3.2</w:t>
            </w:r>
            <w:r w:rsidRPr="009872B9">
              <w:rPr>
                <w:rStyle w:val="Hyperlink"/>
                <w:noProof/>
              </w:rPr>
              <w:t xml:space="preserve"> Weaknesses:</w:t>
            </w:r>
            <w:r>
              <w:rPr>
                <w:noProof/>
                <w:webHidden/>
              </w:rPr>
              <w:tab/>
            </w:r>
            <w:r>
              <w:rPr>
                <w:noProof/>
                <w:webHidden/>
              </w:rPr>
              <w:fldChar w:fldCharType="begin"/>
            </w:r>
            <w:r>
              <w:rPr>
                <w:noProof/>
                <w:webHidden/>
              </w:rPr>
              <w:instrText xml:space="preserve"> PAGEREF _Toc198214558 \h </w:instrText>
            </w:r>
            <w:r>
              <w:rPr>
                <w:noProof/>
                <w:webHidden/>
              </w:rPr>
            </w:r>
            <w:r>
              <w:rPr>
                <w:noProof/>
                <w:webHidden/>
              </w:rPr>
              <w:fldChar w:fldCharType="separate"/>
            </w:r>
            <w:r w:rsidR="003F195E">
              <w:rPr>
                <w:noProof/>
                <w:webHidden/>
              </w:rPr>
              <w:t>75</w:t>
            </w:r>
            <w:r>
              <w:rPr>
                <w:noProof/>
                <w:webHidden/>
              </w:rPr>
              <w:fldChar w:fldCharType="end"/>
            </w:r>
          </w:hyperlink>
        </w:p>
        <w:p w14:paraId="5148A9A5" w14:textId="54FAC148"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59" w:history="1">
            <w:r w:rsidRPr="009872B9">
              <w:rPr>
                <w:rStyle w:val="Hyperlink"/>
                <w:noProof/>
                <w14:scene3d>
                  <w14:camera w14:prst="orthographicFront"/>
                  <w14:lightRig w14:rig="threePt" w14:dir="t">
                    <w14:rot w14:lat="0" w14:lon="0" w14:rev="0"/>
                  </w14:lightRig>
                </w14:scene3d>
              </w:rPr>
              <w:t>6.4</w:t>
            </w:r>
            <w:r w:rsidRPr="009872B9">
              <w:rPr>
                <w:rStyle w:val="Hyperlink"/>
                <w:noProof/>
              </w:rPr>
              <w:t xml:space="preserve"> Future Recommendations</w:t>
            </w:r>
            <w:r>
              <w:rPr>
                <w:noProof/>
                <w:webHidden/>
              </w:rPr>
              <w:tab/>
            </w:r>
            <w:r>
              <w:rPr>
                <w:noProof/>
                <w:webHidden/>
              </w:rPr>
              <w:fldChar w:fldCharType="begin"/>
            </w:r>
            <w:r>
              <w:rPr>
                <w:noProof/>
                <w:webHidden/>
              </w:rPr>
              <w:instrText xml:space="preserve"> PAGEREF _Toc198214559 \h </w:instrText>
            </w:r>
            <w:r>
              <w:rPr>
                <w:noProof/>
                <w:webHidden/>
              </w:rPr>
            </w:r>
            <w:r>
              <w:rPr>
                <w:noProof/>
                <w:webHidden/>
              </w:rPr>
              <w:fldChar w:fldCharType="separate"/>
            </w:r>
            <w:r w:rsidR="003F195E">
              <w:rPr>
                <w:noProof/>
                <w:webHidden/>
              </w:rPr>
              <w:t>76</w:t>
            </w:r>
            <w:r>
              <w:rPr>
                <w:noProof/>
                <w:webHidden/>
              </w:rPr>
              <w:fldChar w:fldCharType="end"/>
            </w:r>
          </w:hyperlink>
        </w:p>
        <w:p w14:paraId="6BA0F063" w14:textId="508FE352"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60" w:history="1">
            <w:r w:rsidRPr="009872B9">
              <w:rPr>
                <w:rStyle w:val="Hyperlink"/>
                <w:noProof/>
                <w14:scene3d>
                  <w14:camera w14:prst="orthographicFront"/>
                  <w14:lightRig w14:rig="threePt" w14:dir="t">
                    <w14:rot w14:lat="0" w14:lon="0" w14:rev="0"/>
                  </w14:lightRig>
                </w14:scene3d>
              </w:rPr>
              <w:t>6.4.1</w:t>
            </w:r>
            <w:r w:rsidRPr="009872B9">
              <w:rPr>
                <w:rStyle w:val="Hyperlink"/>
                <w:noProof/>
              </w:rPr>
              <w:t xml:space="preserve"> Enhancements to Current Modules:</w:t>
            </w:r>
            <w:r>
              <w:rPr>
                <w:noProof/>
                <w:webHidden/>
              </w:rPr>
              <w:tab/>
            </w:r>
            <w:r>
              <w:rPr>
                <w:noProof/>
                <w:webHidden/>
              </w:rPr>
              <w:fldChar w:fldCharType="begin"/>
            </w:r>
            <w:r>
              <w:rPr>
                <w:noProof/>
                <w:webHidden/>
              </w:rPr>
              <w:instrText xml:space="preserve"> PAGEREF _Toc198214560 \h </w:instrText>
            </w:r>
            <w:r>
              <w:rPr>
                <w:noProof/>
                <w:webHidden/>
              </w:rPr>
            </w:r>
            <w:r>
              <w:rPr>
                <w:noProof/>
                <w:webHidden/>
              </w:rPr>
              <w:fldChar w:fldCharType="separate"/>
            </w:r>
            <w:r w:rsidR="003F195E">
              <w:rPr>
                <w:noProof/>
                <w:webHidden/>
              </w:rPr>
              <w:t>76</w:t>
            </w:r>
            <w:r>
              <w:rPr>
                <w:noProof/>
                <w:webHidden/>
              </w:rPr>
              <w:fldChar w:fldCharType="end"/>
            </w:r>
          </w:hyperlink>
        </w:p>
        <w:p w14:paraId="1832F0D1" w14:textId="088FD293"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61" w:history="1">
            <w:r w:rsidRPr="009872B9">
              <w:rPr>
                <w:rStyle w:val="Hyperlink"/>
                <w:noProof/>
                <w14:scene3d>
                  <w14:camera w14:prst="orthographicFront"/>
                  <w14:lightRig w14:rig="threePt" w14:dir="t">
                    <w14:rot w14:lat="0" w14:lon="0" w14:rev="0"/>
                  </w14:lightRig>
                </w14:scene3d>
              </w:rPr>
              <w:t>6.4.2</w:t>
            </w:r>
            <w:r w:rsidRPr="009872B9">
              <w:rPr>
                <w:rStyle w:val="Hyperlink"/>
                <w:noProof/>
              </w:rPr>
              <w:t xml:space="preserve"> Additional Features:</w:t>
            </w:r>
            <w:r>
              <w:rPr>
                <w:noProof/>
                <w:webHidden/>
              </w:rPr>
              <w:tab/>
            </w:r>
            <w:r>
              <w:rPr>
                <w:noProof/>
                <w:webHidden/>
              </w:rPr>
              <w:fldChar w:fldCharType="begin"/>
            </w:r>
            <w:r>
              <w:rPr>
                <w:noProof/>
                <w:webHidden/>
              </w:rPr>
              <w:instrText xml:space="preserve"> PAGEREF _Toc198214561 \h </w:instrText>
            </w:r>
            <w:r>
              <w:rPr>
                <w:noProof/>
                <w:webHidden/>
              </w:rPr>
            </w:r>
            <w:r>
              <w:rPr>
                <w:noProof/>
                <w:webHidden/>
              </w:rPr>
              <w:fldChar w:fldCharType="separate"/>
            </w:r>
            <w:r w:rsidR="003F195E">
              <w:rPr>
                <w:noProof/>
                <w:webHidden/>
              </w:rPr>
              <w:t>76</w:t>
            </w:r>
            <w:r>
              <w:rPr>
                <w:noProof/>
                <w:webHidden/>
              </w:rPr>
              <w:fldChar w:fldCharType="end"/>
            </w:r>
          </w:hyperlink>
        </w:p>
        <w:p w14:paraId="754D364C" w14:textId="358BA452" w:rsidR="00235FFA" w:rsidRDefault="00235FFA">
          <w:pPr>
            <w:pStyle w:val="TOC3"/>
            <w:tabs>
              <w:tab w:val="right" w:leader="dot" w:pos="9019"/>
            </w:tabs>
            <w:rPr>
              <w:rFonts w:asciiTheme="minorHAnsi" w:eastAsiaTheme="minorEastAsia" w:hAnsiTheme="minorHAnsi" w:cstheme="minorBidi"/>
              <w:noProof/>
              <w:sz w:val="22"/>
              <w:szCs w:val="22"/>
            </w:rPr>
          </w:pPr>
          <w:hyperlink w:anchor="_Toc198214562" w:history="1">
            <w:r w:rsidRPr="009872B9">
              <w:rPr>
                <w:rStyle w:val="Hyperlink"/>
                <w:noProof/>
                <w14:scene3d>
                  <w14:camera w14:prst="orthographicFront"/>
                  <w14:lightRig w14:rig="threePt" w14:dir="t">
                    <w14:rot w14:lat="0" w14:lon="0" w14:rev="0"/>
                  </w14:lightRig>
                </w14:scene3d>
              </w:rPr>
              <w:t>6.4.3</w:t>
            </w:r>
            <w:r w:rsidRPr="009872B9">
              <w:rPr>
                <w:rStyle w:val="Hyperlink"/>
                <w:noProof/>
              </w:rPr>
              <w:t xml:space="preserve"> Future Specific Work Plan:</w:t>
            </w:r>
            <w:r>
              <w:rPr>
                <w:noProof/>
                <w:webHidden/>
              </w:rPr>
              <w:tab/>
            </w:r>
            <w:r>
              <w:rPr>
                <w:noProof/>
                <w:webHidden/>
              </w:rPr>
              <w:fldChar w:fldCharType="begin"/>
            </w:r>
            <w:r>
              <w:rPr>
                <w:noProof/>
                <w:webHidden/>
              </w:rPr>
              <w:instrText xml:space="preserve"> PAGEREF _Toc198214562 \h </w:instrText>
            </w:r>
            <w:r>
              <w:rPr>
                <w:noProof/>
                <w:webHidden/>
              </w:rPr>
            </w:r>
            <w:r>
              <w:rPr>
                <w:noProof/>
                <w:webHidden/>
              </w:rPr>
              <w:fldChar w:fldCharType="separate"/>
            </w:r>
            <w:r w:rsidR="003F195E">
              <w:rPr>
                <w:noProof/>
                <w:webHidden/>
              </w:rPr>
              <w:t>76</w:t>
            </w:r>
            <w:r>
              <w:rPr>
                <w:noProof/>
                <w:webHidden/>
              </w:rPr>
              <w:fldChar w:fldCharType="end"/>
            </w:r>
          </w:hyperlink>
        </w:p>
        <w:p w14:paraId="2E29008A" w14:textId="2E0AE355" w:rsidR="00235FFA" w:rsidRDefault="00235FFA">
          <w:pPr>
            <w:pStyle w:val="TOC2"/>
            <w:tabs>
              <w:tab w:val="right" w:leader="dot" w:pos="9019"/>
            </w:tabs>
            <w:rPr>
              <w:rFonts w:asciiTheme="minorHAnsi" w:eastAsiaTheme="minorEastAsia" w:hAnsiTheme="minorHAnsi" w:cstheme="minorBidi"/>
              <w:noProof/>
              <w:sz w:val="22"/>
              <w:szCs w:val="22"/>
            </w:rPr>
          </w:pPr>
          <w:hyperlink w:anchor="_Toc198214563" w:history="1">
            <w:r w:rsidRPr="009872B9">
              <w:rPr>
                <w:rStyle w:val="Hyperlink"/>
                <w:noProof/>
                <w14:scene3d>
                  <w14:camera w14:prst="orthographicFront"/>
                  <w14:lightRig w14:rig="threePt" w14:dir="t">
                    <w14:rot w14:lat="0" w14:lon="0" w14:rev="0"/>
                  </w14:lightRig>
                </w14:scene3d>
              </w:rPr>
              <w:t>6.5</w:t>
            </w:r>
            <w:r w:rsidRPr="009872B9">
              <w:rPr>
                <w:rStyle w:val="Hyperlink"/>
                <w:noProof/>
              </w:rPr>
              <w:t xml:space="preserve"> Conclusion</w:t>
            </w:r>
            <w:r>
              <w:rPr>
                <w:noProof/>
                <w:webHidden/>
              </w:rPr>
              <w:tab/>
            </w:r>
            <w:r>
              <w:rPr>
                <w:noProof/>
                <w:webHidden/>
              </w:rPr>
              <w:fldChar w:fldCharType="begin"/>
            </w:r>
            <w:r>
              <w:rPr>
                <w:noProof/>
                <w:webHidden/>
              </w:rPr>
              <w:instrText xml:space="preserve"> PAGEREF _Toc198214563 \h </w:instrText>
            </w:r>
            <w:r>
              <w:rPr>
                <w:noProof/>
                <w:webHidden/>
              </w:rPr>
            </w:r>
            <w:r>
              <w:rPr>
                <w:noProof/>
                <w:webHidden/>
              </w:rPr>
              <w:fldChar w:fldCharType="separate"/>
            </w:r>
            <w:r w:rsidR="003F195E">
              <w:rPr>
                <w:noProof/>
                <w:webHidden/>
              </w:rPr>
              <w:t>76</w:t>
            </w:r>
            <w:r>
              <w:rPr>
                <w:noProof/>
                <w:webHidden/>
              </w:rPr>
              <w:fldChar w:fldCharType="end"/>
            </w:r>
          </w:hyperlink>
        </w:p>
        <w:p w14:paraId="76067C94" w14:textId="4BD86928" w:rsidR="00235FFA" w:rsidRDefault="00235FFA">
          <w:pPr>
            <w:pStyle w:val="TOC1"/>
            <w:tabs>
              <w:tab w:val="right" w:leader="dot" w:pos="9019"/>
            </w:tabs>
            <w:rPr>
              <w:rFonts w:asciiTheme="minorHAnsi" w:eastAsiaTheme="minorEastAsia" w:hAnsiTheme="minorHAnsi" w:cstheme="minorBidi"/>
              <w:noProof/>
              <w:sz w:val="22"/>
              <w:szCs w:val="22"/>
            </w:rPr>
          </w:pPr>
          <w:hyperlink w:anchor="_Toc198214564" w:history="1">
            <w:r w:rsidRPr="009872B9">
              <w:rPr>
                <w:rStyle w:val="Hyperlink"/>
                <w:noProof/>
              </w:rPr>
              <w:t>References</w:t>
            </w:r>
            <w:r>
              <w:rPr>
                <w:noProof/>
                <w:webHidden/>
              </w:rPr>
              <w:tab/>
            </w:r>
            <w:r>
              <w:rPr>
                <w:noProof/>
                <w:webHidden/>
              </w:rPr>
              <w:fldChar w:fldCharType="begin"/>
            </w:r>
            <w:r>
              <w:rPr>
                <w:noProof/>
                <w:webHidden/>
              </w:rPr>
              <w:instrText xml:space="preserve"> PAGEREF _Toc198214564 \h </w:instrText>
            </w:r>
            <w:r>
              <w:rPr>
                <w:noProof/>
                <w:webHidden/>
              </w:rPr>
            </w:r>
            <w:r>
              <w:rPr>
                <w:noProof/>
                <w:webHidden/>
              </w:rPr>
              <w:fldChar w:fldCharType="separate"/>
            </w:r>
            <w:r w:rsidR="003F195E">
              <w:rPr>
                <w:noProof/>
                <w:webHidden/>
              </w:rPr>
              <w:t>77</w:t>
            </w:r>
            <w:r>
              <w:rPr>
                <w:noProof/>
                <w:webHidden/>
              </w:rPr>
              <w:fldChar w:fldCharType="end"/>
            </w:r>
          </w:hyperlink>
        </w:p>
        <w:p w14:paraId="3FD14B29" w14:textId="3E3F1B4E" w:rsidR="00B17408" w:rsidRPr="00236D02" w:rsidRDefault="008E57BE" w:rsidP="00236D02">
          <w:pPr>
            <w:spacing w:line="360" w:lineRule="auto"/>
            <w:rPr>
              <w:bCs/>
              <w:noProof/>
            </w:rPr>
            <w:sectPr w:rsidR="00B17408" w:rsidRPr="00236D02" w:rsidSect="00E65248">
              <w:headerReference w:type="first" r:id="rId11"/>
              <w:pgSz w:w="11909" w:h="16834" w:code="9"/>
              <w:pgMar w:top="1440" w:right="1440" w:bottom="1440" w:left="1440" w:header="720" w:footer="720" w:gutter="0"/>
              <w:pgNumType w:fmt="lowerRoman" w:start="1"/>
              <w:cols w:space="720"/>
              <w:titlePg/>
              <w:docGrid w:linePitch="360"/>
            </w:sectPr>
          </w:pPr>
          <w:r w:rsidRPr="00CC1C0E">
            <w:rPr>
              <w:b/>
              <w:bCs/>
              <w:noProof/>
            </w:rPr>
            <w:fldChar w:fldCharType="end"/>
          </w:r>
        </w:p>
      </w:sdtContent>
    </w:sdt>
    <w:p w14:paraId="40A70B2D" w14:textId="6BCFA099" w:rsidR="00010359" w:rsidRDefault="008F4BAD" w:rsidP="008F4BAD">
      <w:pPr>
        <w:pStyle w:val="Subtitle"/>
        <w:tabs>
          <w:tab w:val="left" w:pos="2654"/>
          <w:tab w:val="center" w:pos="4514"/>
        </w:tabs>
        <w:spacing w:line="360" w:lineRule="auto"/>
        <w:jc w:val="left"/>
        <w:rPr>
          <w:rFonts w:cs="Times New Roman"/>
          <w:sz w:val="24"/>
        </w:rPr>
      </w:pPr>
      <w:bookmarkStart w:id="5" w:name="_Toc19544193"/>
      <w:bookmarkStart w:id="6" w:name="_Toc19544445"/>
      <w:r>
        <w:rPr>
          <w:rFonts w:cs="Times New Roman"/>
          <w:sz w:val="24"/>
        </w:rPr>
        <w:lastRenderedPageBreak/>
        <w:tab/>
      </w:r>
      <w:r>
        <w:rPr>
          <w:rFonts w:cs="Times New Roman"/>
          <w:sz w:val="24"/>
        </w:rPr>
        <w:tab/>
      </w:r>
      <w:bookmarkStart w:id="7" w:name="_Toc198214467"/>
      <w:r w:rsidR="00884C85" w:rsidRPr="00CC1C0E">
        <w:rPr>
          <w:rFonts w:cs="Times New Roman"/>
          <w:sz w:val="24"/>
        </w:rPr>
        <w:t>List of Tables</w:t>
      </w:r>
      <w:bookmarkEnd w:id="5"/>
      <w:bookmarkEnd w:id="6"/>
      <w:bookmarkEnd w:id="7"/>
    </w:p>
    <w:p w14:paraId="3DDF6B16" w14:textId="77B74A47" w:rsidR="00010359" w:rsidRPr="00010359" w:rsidRDefault="00010359" w:rsidP="00D71F30">
      <w:pPr>
        <w:pStyle w:val="Caption"/>
        <w:tabs>
          <w:tab w:val="right" w:pos="9029"/>
        </w:tabs>
        <w:spacing w:line="360" w:lineRule="auto"/>
        <w:jc w:val="righ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_Ref197542028 \h  \* MERGEFORMAT </w:instrText>
      </w:r>
      <w:r w:rsidRPr="00010359">
        <w:rPr>
          <w:b w:val="0"/>
          <w:bCs w:val="0"/>
          <w:sz w:val="24"/>
          <w:szCs w:val="24"/>
        </w:rPr>
      </w:r>
      <w:r w:rsidRPr="00010359">
        <w:rPr>
          <w:b w:val="0"/>
          <w:bCs w:val="0"/>
          <w:sz w:val="24"/>
          <w:szCs w:val="24"/>
        </w:rPr>
        <w:fldChar w:fldCharType="separate"/>
      </w:r>
      <w:r w:rsidR="003F195E" w:rsidRPr="003F195E">
        <w:rPr>
          <w:b w:val="0"/>
          <w:bCs w:val="0"/>
          <w:sz w:val="24"/>
          <w:szCs w:val="24"/>
        </w:rPr>
        <w:t xml:space="preserve">Table </w:t>
      </w:r>
      <w:r w:rsidR="003F195E" w:rsidRPr="003F195E">
        <w:rPr>
          <w:b w:val="0"/>
          <w:bCs w:val="0"/>
          <w:noProof/>
          <w:sz w:val="24"/>
          <w:szCs w:val="24"/>
        </w:rPr>
        <w:t>2.1</w:t>
      </w:r>
      <w:r w:rsidR="003F195E" w:rsidRPr="003F195E">
        <w:rPr>
          <w:b w:val="0"/>
          <w:bCs w:val="0"/>
          <w:sz w:val="24"/>
          <w:szCs w:val="24"/>
        </w:rPr>
        <w:t>: Literature Review Summary Table</w:t>
      </w:r>
      <w:r w:rsidRPr="00010359">
        <w:rPr>
          <w:b w:val="0"/>
          <w:bCs w:val="0"/>
          <w:sz w:val="24"/>
          <w:szCs w:val="24"/>
        </w:rPr>
        <w:fldChar w:fldCharType="end"/>
      </w:r>
      <w:r w:rsidRPr="00010359">
        <w:rPr>
          <w:b w:val="0"/>
          <w:bCs w:val="0"/>
          <w:sz w:val="24"/>
          <w:szCs w:val="24"/>
        </w:rPr>
        <w:t xml:space="preserve"> </w:t>
      </w:r>
      <w:r>
        <w:rPr>
          <w:b w:val="0"/>
          <w:bCs w:val="0"/>
          <w:sz w:val="24"/>
          <w:szCs w:val="24"/>
        </w:rPr>
        <w:tab/>
      </w:r>
      <w:r w:rsidR="00CC4B66">
        <w:rPr>
          <w:b w:val="0"/>
          <w:bCs w:val="0"/>
          <w:sz w:val="24"/>
          <w:szCs w:val="24"/>
        </w:rPr>
        <w:t>14</w:t>
      </w:r>
    </w:p>
    <w:p w14:paraId="674A3A2F" w14:textId="05AD0D34" w:rsidR="00010359" w:rsidRPr="00010359" w:rsidRDefault="00010359" w:rsidP="00D71F30">
      <w:pPr>
        <w:pStyle w:val="Caption"/>
        <w:tabs>
          <w:tab w:val="right" w:pos="9029"/>
        </w:tabs>
        <w:spacing w:line="360" w:lineRule="auto"/>
        <w:jc w:val="righ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_Ref197542048 \h  \* MERGEFORMAT </w:instrText>
      </w:r>
      <w:r w:rsidRPr="00010359">
        <w:rPr>
          <w:b w:val="0"/>
          <w:bCs w:val="0"/>
          <w:sz w:val="24"/>
          <w:szCs w:val="24"/>
        </w:rPr>
      </w:r>
      <w:r w:rsidRPr="00010359">
        <w:rPr>
          <w:b w:val="0"/>
          <w:bCs w:val="0"/>
          <w:sz w:val="24"/>
          <w:szCs w:val="24"/>
        </w:rPr>
        <w:fldChar w:fldCharType="separate"/>
      </w:r>
      <w:r w:rsidR="003F195E" w:rsidRPr="003F195E">
        <w:rPr>
          <w:b w:val="0"/>
          <w:bCs w:val="0"/>
          <w:sz w:val="24"/>
          <w:szCs w:val="24"/>
        </w:rPr>
        <w:t xml:space="preserve">Table </w:t>
      </w:r>
      <w:r w:rsidR="003F195E" w:rsidRPr="003F195E">
        <w:rPr>
          <w:b w:val="0"/>
          <w:bCs w:val="0"/>
          <w:noProof/>
          <w:sz w:val="24"/>
          <w:szCs w:val="24"/>
        </w:rPr>
        <w:t>3.1</w:t>
      </w:r>
      <w:r w:rsidR="003F195E" w:rsidRPr="003F195E">
        <w:rPr>
          <w:b w:val="0"/>
          <w:bCs w:val="0"/>
          <w:sz w:val="24"/>
          <w:szCs w:val="24"/>
        </w:rPr>
        <w:t>: Functional Requirements of Needy</w:t>
      </w:r>
      <w:r w:rsidRPr="00010359">
        <w:rPr>
          <w:b w:val="0"/>
          <w:bCs w:val="0"/>
          <w:sz w:val="24"/>
          <w:szCs w:val="24"/>
        </w:rPr>
        <w:fldChar w:fldCharType="end"/>
      </w:r>
      <w:r>
        <w:rPr>
          <w:b w:val="0"/>
          <w:bCs w:val="0"/>
          <w:sz w:val="24"/>
          <w:szCs w:val="24"/>
        </w:rPr>
        <w:tab/>
      </w:r>
      <w:r w:rsidR="00CC4B66">
        <w:rPr>
          <w:b w:val="0"/>
          <w:bCs w:val="0"/>
          <w:sz w:val="24"/>
          <w:szCs w:val="24"/>
        </w:rPr>
        <w:t>18</w:t>
      </w:r>
    </w:p>
    <w:p w14:paraId="03B385F1" w14:textId="5D9A5986" w:rsidR="002873D6" w:rsidRPr="00010359" w:rsidRDefault="00010359" w:rsidP="00D71F30">
      <w:pPr>
        <w:pStyle w:val="Caption"/>
        <w:tabs>
          <w:tab w:val="right" w:pos="9029"/>
        </w:tabs>
        <w:spacing w:line="360" w:lineRule="auto"/>
        <w:jc w:val="righ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_Ref197542053 \h  \* MERGEFORMAT </w:instrText>
      </w:r>
      <w:r w:rsidRPr="00010359">
        <w:rPr>
          <w:b w:val="0"/>
          <w:bCs w:val="0"/>
          <w:sz w:val="24"/>
          <w:szCs w:val="24"/>
        </w:rPr>
      </w:r>
      <w:r w:rsidRPr="00010359">
        <w:rPr>
          <w:b w:val="0"/>
          <w:bCs w:val="0"/>
          <w:sz w:val="24"/>
          <w:szCs w:val="24"/>
        </w:rPr>
        <w:fldChar w:fldCharType="separate"/>
      </w:r>
      <w:r w:rsidR="003F195E" w:rsidRPr="003F195E">
        <w:rPr>
          <w:b w:val="0"/>
          <w:bCs w:val="0"/>
          <w:sz w:val="24"/>
          <w:szCs w:val="24"/>
        </w:rPr>
        <w:t xml:space="preserve">Table </w:t>
      </w:r>
      <w:r w:rsidR="003F195E" w:rsidRPr="003F195E">
        <w:rPr>
          <w:b w:val="0"/>
          <w:bCs w:val="0"/>
          <w:noProof/>
          <w:sz w:val="24"/>
          <w:szCs w:val="24"/>
        </w:rPr>
        <w:t>3.2</w:t>
      </w:r>
      <w:r w:rsidR="003F195E" w:rsidRPr="003F195E">
        <w:rPr>
          <w:b w:val="0"/>
          <w:bCs w:val="0"/>
          <w:sz w:val="24"/>
          <w:szCs w:val="24"/>
        </w:rPr>
        <w:t>: Functional Requirements of Donor</w:t>
      </w:r>
      <w:r w:rsidRPr="00010359">
        <w:rPr>
          <w:b w:val="0"/>
          <w:bCs w:val="0"/>
          <w:sz w:val="24"/>
          <w:szCs w:val="24"/>
        </w:rPr>
        <w:fldChar w:fldCharType="end"/>
      </w:r>
      <w:r>
        <w:rPr>
          <w:b w:val="0"/>
          <w:bCs w:val="0"/>
          <w:sz w:val="24"/>
          <w:szCs w:val="24"/>
        </w:rPr>
        <w:tab/>
      </w:r>
      <w:r w:rsidR="00CC4B66">
        <w:rPr>
          <w:b w:val="0"/>
          <w:bCs w:val="0"/>
          <w:sz w:val="24"/>
          <w:szCs w:val="24"/>
        </w:rPr>
        <w:t>19</w:t>
      </w:r>
    </w:p>
    <w:p w14:paraId="536AF676" w14:textId="1A7F65CF" w:rsidR="008B1A49" w:rsidRPr="00CC1C0E" w:rsidRDefault="001F6691" w:rsidP="00D71F30">
      <w:pPr>
        <w:pStyle w:val="Captio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jc w:val="right"/>
        <w:rPr>
          <w:b w:val="0"/>
          <w:bCs w:val="0"/>
          <w:sz w:val="24"/>
          <w:szCs w:val="24"/>
        </w:rPr>
      </w:pPr>
      <w:r w:rsidRPr="00D80262">
        <w:rPr>
          <w:b w:val="0"/>
          <w:bCs w:val="0"/>
          <w:sz w:val="24"/>
          <w:szCs w:val="24"/>
        </w:rPr>
        <w:fldChar w:fldCharType="begin"/>
      </w:r>
      <w:r w:rsidRPr="00D80262">
        <w:rPr>
          <w:b w:val="0"/>
          <w:bCs w:val="0"/>
          <w:sz w:val="24"/>
          <w:szCs w:val="24"/>
        </w:rPr>
        <w:instrText xml:space="preserve"> REF _Ref197529967 \h </w:instrText>
      </w:r>
      <w:r w:rsidR="005715FD" w:rsidRPr="00D80262">
        <w:rPr>
          <w:b w:val="0"/>
          <w:bCs w:val="0"/>
          <w:sz w:val="24"/>
          <w:szCs w:val="24"/>
        </w:rPr>
        <w:instrText xml:space="preserve"> \* MERGEFORMAT </w:instrText>
      </w:r>
      <w:r w:rsidRPr="00D80262">
        <w:rPr>
          <w:b w:val="0"/>
          <w:bCs w:val="0"/>
          <w:sz w:val="24"/>
          <w:szCs w:val="24"/>
        </w:rPr>
      </w:r>
      <w:r w:rsidRPr="00D80262">
        <w:rPr>
          <w:b w:val="0"/>
          <w:bCs w:val="0"/>
          <w:sz w:val="24"/>
          <w:szCs w:val="24"/>
        </w:rPr>
        <w:fldChar w:fldCharType="separate"/>
      </w:r>
      <w:r w:rsidR="003F195E" w:rsidRPr="003F195E">
        <w:rPr>
          <w:b w:val="0"/>
          <w:bCs w:val="0"/>
          <w:sz w:val="24"/>
          <w:szCs w:val="24"/>
        </w:rPr>
        <w:t xml:space="preserve">Table </w:t>
      </w:r>
      <w:r w:rsidR="003F195E" w:rsidRPr="003F195E">
        <w:rPr>
          <w:b w:val="0"/>
          <w:bCs w:val="0"/>
          <w:noProof/>
          <w:sz w:val="24"/>
          <w:szCs w:val="24"/>
        </w:rPr>
        <w:t>3.3</w:t>
      </w:r>
      <w:r w:rsidRPr="00D80262">
        <w:rPr>
          <w:b w:val="0"/>
          <w:bCs w:val="0"/>
          <w:sz w:val="24"/>
          <w:szCs w:val="24"/>
        </w:rPr>
        <w:fldChar w:fldCharType="end"/>
      </w:r>
      <w:r w:rsidR="00A6614B" w:rsidRPr="00D80262">
        <w:rPr>
          <w:b w:val="0"/>
          <w:bCs w:val="0"/>
          <w:sz w:val="24"/>
          <w:szCs w:val="24"/>
        </w:rPr>
        <w:t xml:space="preserve">: </w:t>
      </w:r>
      <w:r w:rsidR="00D80262" w:rsidRPr="00D80262">
        <w:rPr>
          <w:b w:val="0"/>
          <w:bCs w:val="0"/>
          <w:sz w:val="24"/>
          <w:szCs w:val="24"/>
        </w:rPr>
        <w:t>Functional Requirements of</w:t>
      </w:r>
      <w:r w:rsidR="00D80262">
        <w:rPr>
          <w:b w:val="0"/>
          <w:bCs w:val="0"/>
          <w:sz w:val="24"/>
          <w:szCs w:val="24"/>
        </w:rPr>
        <w:t xml:space="preserve"> </w:t>
      </w:r>
      <w:r w:rsidR="00D80262" w:rsidRPr="00D80262">
        <w:rPr>
          <w:b w:val="0"/>
          <w:bCs w:val="0"/>
          <w:sz w:val="24"/>
          <w:szCs w:val="24"/>
        </w:rPr>
        <w:t>Volunteer</w:t>
      </w:r>
      <w:r w:rsidR="00A6614B" w:rsidRPr="00D80262">
        <w:rPr>
          <w:b w:val="0"/>
          <w:bCs w:val="0"/>
          <w:webHidden/>
          <w:sz w:val="24"/>
          <w:szCs w:val="24"/>
        </w:rPr>
        <w:tab/>
      </w:r>
      <w:r w:rsidR="005715FD" w:rsidRPr="00D80262">
        <w:rPr>
          <w:b w:val="0"/>
          <w:bCs w:val="0"/>
          <w:webHidden/>
          <w:sz w:val="24"/>
          <w:szCs w:val="24"/>
        </w:rPr>
        <w:t xml:space="preserve">                               </w:t>
      </w:r>
      <w:r w:rsidR="00D80262">
        <w:rPr>
          <w:b w:val="0"/>
          <w:bCs w:val="0"/>
          <w:webHidden/>
          <w:sz w:val="24"/>
          <w:szCs w:val="24"/>
        </w:rPr>
        <w:t xml:space="preserve">         </w:t>
      </w:r>
      <w:r w:rsidR="005715FD" w:rsidRPr="00D80262">
        <w:rPr>
          <w:b w:val="0"/>
          <w:bCs w:val="0"/>
          <w:webHidden/>
          <w:sz w:val="24"/>
          <w:szCs w:val="24"/>
        </w:rPr>
        <w:t xml:space="preserve">                      </w:t>
      </w:r>
      <w:r w:rsidR="00CC4B66">
        <w:rPr>
          <w:b w:val="0"/>
          <w:bCs w:val="0"/>
          <w:webHidden/>
          <w:sz w:val="24"/>
          <w:szCs w:val="24"/>
        </w:rPr>
        <w:tab/>
        <w:t>20</w:t>
      </w:r>
    </w:p>
    <w:p w14:paraId="661DD88E" w14:textId="3817C916" w:rsidR="002873D6" w:rsidRPr="00CC1C0E" w:rsidRDefault="001F6691"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sidRPr="00CC1C0E">
        <w:fldChar w:fldCharType="begin"/>
      </w:r>
      <w:r w:rsidRPr="00CC1C0E">
        <w:instrText xml:space="preserve"> REF _Ref197530163 \h </w:instrText>
      </w:r>
      <w:r w:rsidR="005715FD" w:rsidRPr="00CC1C0E">
        <w:instrText xml:space="preserve"> \* MERGEFORMAT </w:instrText>
      </w:r>
      <w:r w:rsidRPr="00CC1C0E">
        <w:fldChar w:fldCharType="separate"/>
      </w:r>
      <w:r w:rsidR="003F195E" w:rsidRPr="00CC1C0E">
        <w:t xml:space="preserve">Table </w:t>
      </w:r>
      <w:r w:rsidRPr="00CC1C0E">
        <w:fldChar w:fldCharType="end"/>
      </w:r>
      <w:r w:rsidR="00AE1CC5">
        <w:t>3.4</w:t>
      </w:r>
      <w:r w:rsidR="00A6614B" w:rsidRPr="00CC1C0E">
        <w:t xml:space="preserve">: </w:t>
      </w:r>
      <w:r w:rsidR="00D80262" w:rsidRPr="00CC1C0E">
        <w:t xml:space="preserve">Functional Requirements of </w:t>
      </w:r>
      <w:r w:rsidR="00D80262">
        <w:t>Admin</w:t>
      </w:r>
      <w:r w:rsidR="00A6614B" w:rsidRPr="00CC1C0E">
        <w:rPr>
          <w:webHidden/>
        </w:rPr>
        <w:tab/>
      </w:r>
      <w:r w:rsidR="00855D7E" w:rsidRPr="00CC1C0E">
        <w:rPr>
          <w:webHidden/>
        </w:rPr>
        <w:t xml:space="preserve">                       </w:t>
      </w:r>
      <w:r w:rsidR="00D80262">
        <w:rPr>
          <w:webHidden/>
        </w:rPr>
        <w:t xml:space="preserve"> </w:t>
      </w:r>
      <w:r w:rsidR="00855D7E" w:rsidRPr="00CC1C0E">
        <w:rPr>
          <w:webHidden/>
        </w:rPr>
        <w:t xml:space="preserve">                                      </w:t>
      </w:r>
      <w:r w:rsidR="008F4BAD">
        <w:rPr>
          <w:webHidden/>
        </w:rPr>
        <w:t>20</w:t>
      </w:r>
    </w:p>
    <w:p w14:paraId="209D049F" w14:textId="0A8ED887" w:rsidR="002873D6" w:rsidRDefault="001F6691"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rPr>
          <w:webHidden/>
        </w:rPr>
      </w:pPr>
      <w:r w:rsidRPr="00CC1C0E">
        <w:fldChar w:fldCharType="begin"/>
      </w:r>
      <w:r w:rsidRPr="00CC1C0E">
        <w:instrText xml:space="preserve"> REF _Ref197530168 \h </w:instrText>
      </w:r>
      <w:r w:rsidR="005715FD" w:rsidRPr="00CC1C0E">
        <w:instrText xml:space="preserve"> \* MERGEFORMAT </w:instrText>
      </w:r>
      <w:r w:rsidRPr="00CC1C0E">
        <w:fldChar w:fldCharType="separate"/>
      </w:r>
      <w:r w:rsidR="003F195E" w:rsidRPr="00D80262">
        <w:t xml:space="preserve">Table </w:t>
      </w:r>
      <w:r w:rsidRPr="00CC1C0E">
        <w:fldChar w:fldCharType="end"/>
      </w:r>
      <w:r w:rsidR="00AE1CC5">
        <w:t>3.5</w:t>
      </w:r>
      <w:r w:rsidR="00A6614B" w:rsidRPr="00CC1C0E">
        <w:t xml:space="preserve">: </w:t>
      </w:r>
      <w:r w:rsidR="00D97813" w:rsidRPr="00D80262">
        <w:t>Fully Dressed Use Case (Sign Up)</w:t>
      </w:r>
      <w:r w:rsidR="00A6614B" w:rsidRPr="00CC1C0E">
        <w:rPr>
          <w:webHidden/>
        </w:rPr>
        <w:tab/>
      </w:r>
      <w:r w:rsidR="00855D7E" w:rsidRPr="00CC1C0E">
        <w:rPr>
          <w:webHidden/>
        </w:rPr>
        <w:t xml:space="preserve">         </w:t>
      </w:r>
      <w:r w:rsidR="00D97813">
        <w:rPr>
          <w:webHidden/>
        </w:rPr>
        <w:t xml:space="preserve"> </w:t>
      </w:r>
      <w:r w:rsidR="00855D7E" w:rsidRPr="00CC1C0E">
        <w:rPr>
          <w:webHidden/>
        </w:rPr>
        <w:t xml:space="preserve">                                                    </w:t>
      </w:r>
      <w:r w:rsidR="00E55860">
        <w:rPr>
          <w:webHidden/>
        </w:rPr>
        <w:t>30</w:t>
      </w:r>
    </w:p>
    <w:p w14:paraId="34A1B7FB" w14:textId="62C9016A" w:rsidR="001D14CE" w:rsidRPr="00CC1C0E" w:rsidRDefault="001D14CE" w:rsidP="001D14CE">
      <w:pPr>
        <w:tabs>
          <w:tab w:val="left" w:pos="720"/>
          <w:tab w:val="left" w:pos="1440"/>
          <w:tab w:val="left" w:pos="2160"/>
          <w:tab w:val="left" w:pos="2880"/>
          <w:tab w:val="left" w:pos="3600"/>
          <w:tab w:val="right" w:pos="9029"/>
        </w:tabs>
        <w:spacing w:line="360" w:lineRule="auto"/>
      </w:pPr>
      <w:r>
        <w:fldChar w:fldCharType="begin"/>
      </w:r>
      <w:r>
        <w:instrText xml:space="preserve"> REF _Ref197887001 \h  \* MERGEFORMAT </w:instrText>
      </w:r>
      <w:r>
        <w:fldChar w:fldCharType="separate"/>
      </w:r>
      <w:r w:rsidR="003F195E" w:rsidRPr="00CE3675">
        <w:t xml:space="preserve">Table </w:t>
      </w:r>
      <w:r w:rsidR="003F195E">
        <w:rPr>
          <w:noProof/>
        </w:rPr>
        <w:t>3.6</w:t>
      </w:r>
      <w:r w:rsidR="003F195E" w:rsidRPr="00CE3675">
        <w:t>: Fully Dressed Use Case (Login)</w:t>
      </w:r>
      <w:r>
        <w:fldChar w:fldCharType="end"/>
      </w:r>
      <w:r w:rsidR="00E55860">
        <w:tab/>
        <w:t>30</w:t>
      </w:r>
    </w:p>
    <w:p w14:paraId="664E094E" w14:textId="717C432A" w:rsidR="001F6691"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_Ref197530217 \h </w:instrText>
      </w:r>
      <w:r w:rsidR="005715FD" w:rsidRPr="00CC1C0E">
        <w:instrText xml:space="preserve"> \* MERGEFORMAT </w:instrText>
      </w:r>
      <w:r w:rsidRPr="00CC1C0E">
        <w:fldChar w:fldCharType="separate"/>
      </w:r>
      <w:r w:rsidR="003F195E" w:rsidRPr="00D80262">
        <w:t xml:space="preserve">Table </w:t>
      </w:r>
      <w:r w:rsidRPr="00CC1C0E">
        <w:fldChar w:fldCharType="end"/>
      </w:r>
      <w:r w:rsidR="00AE1CC5">
        <w:t>3.7</w:t>
      </w:r>
      <w:r w:rsidRPr="00CC1C0E">
        <w:t xml:space="preserve">: </w:t>
      </w:r>
      <w:r w:rsidR="00D97813" w:rsidRPr="00D80262">
        <w:t>Fully Dressed Use Case (</w:t>
      </w:r>
      <w:r w:rsidR="00D97813">
        <w:t>Recover Password</w:t>
      </w:r>
      <w:r w:rsidR="00D97813" w:rsidRPr="00D80262">
        <w:t>)</w:t>
      </w:r>
      <w:r w:rsidRPr="00CC1C0E">
        <w:rPr>
          <w:webHidden/>
        </w:rPr>
        <w:tab/>
      </w:r>
      <w:r w:rsidR="00855D7E" w:rsidRPr="00CC1C0E">
        <w:rPr>
          <w:webHidden/>
        </w:rPr>
        <w:t xml:space="preserve">    </w:t>
      </w:r>
      <w:r w:rsidR="00D97813">
        <w:rPr>
          <w:webHidden/>
        </w:rPr>
        <w:t xml:space="preserve"> </w:t>
      </w:r>
      <w:r w:rsidR="00855D7E" w:rsidRPr="00CC1C0E">
        <w:rPr>
          <w:webHidden/>
        </w:rPr>
        <w:t xml:space="preserve">                                             </w:t>
      </w:r>
      <w:r w:rsidR="00010359">
        <w:rPr>
          <w:webHidden/>
        </w:rPr>
        <w:tab/>
      </w:r>
      <w:r w:rsidR="00CC4B66">
        <w:rPr>
          <w:webHidden/>
        </w:rPr>
        <w:t>3</w:t>
      </w:r>
      <w:r w:rsidR="00E55860">
        <w:rPr>
          <w:webHidden/>
        </w:rPr>
        <w:t>1</w:t>
      </w:r>
    </w:p>
    <w:p w14:paraId="0520FA79" w14:textId="23CE9D1C"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_Ref197530222 \h </w:instrText>
      </w:r>
      <w:r w:rsidR="005715FD" w:rsidRPr="00CC1C0E">
        <w:instrText xml:space="preserve"> \* MERGEFORMAT </w:instrText>
      </w:r>
      <w:r w:rsidRPr="00CC1C0E">
        <w:fldChar w:fldCharType="separate"/>
      </w:r>
      <w:r w:rsidR="003F195E" w:rsidRPr="00D80262">
        <w:t xml:space="preserve">Table </w:t>
      </w:r>
      <w:r w:rsidRPr="00CC1C0E">
        <w:fldChar w:fldCharType="end"/>
      </w:r>
      <w:r w:rsidR="00AE1CC5">
        <w:t>3.8</w:t>
      </w:r>
      <w:r w:rsidRPr="00CC1C0E">
        <w:t xml:space="preserve">: </w:t>
      </w:r>
      <w:r w:rsidR="00D97813" w:rsidRPr="00D80262">
        <w:t>Fully Dressed Use Case (Edit Profile</w:t>
      </w:r>
      <w:r w:rsidR="008F4BAD">
        <w:t>)</w:t>
      </w:r>
      <w:r w:rsidRPr="00CC1C0E">
        <w:rPr>
          <w:webHidden/>
        </w:rPr>
        <w:tab/>
      </w:r>
      <w:r w:rsidR="00855D7E" w:rsidRPr="00CC1C0E">
        <w:rPr>
          <w:webHidden/>
        </w:rPr>
        <w:t xml:space="preserve">                                                              </w:t>
      </w:r>
      <w:r w:rsidR="00010359">
        <w:rPr>
          <w:webHidden/>
        </w:rPr>
        <w:tab/>
      </w:r>
      <w:r w:rsidR="00CC4B66">
        <w:rPr>
          <w:webHidden/>
        </w:rPr>
        <w:t>3</w:t>
      </w:r>
      <w:r w:rsidR="00E55860">
        <w:rPr>
          <w:webHidden/>
        </w:rPr>
        <w:t>1</w:t>
      </w:r>
    </w:p>
    <w:p w14:paraId="23A91059" w14:textId="3160760F"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pPr>
      <w:r w:rsidRPr="00CC1C0E">
        <w:fldChar w:fldCharType="begin"/>
      </w:r>
      <w:r w:rsidRPr="00CC1C0E">
        <w:instrText xml:space="preserve"> REF _Ref197530227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3.9</w:t>
      </w:r>
      <w:r w:rsidRPr="00CC1C0E">
        <w:t xml:space="preserve">: </w:t>
      </w:r>
      <w:r w:rsidR="00D97813" w:rsidRPr="008B1B62">
        <w:t>Fully Dressed Use Case (Donate Books)</w:t>
      </w:r>
      <w:r w:rsidRPr="00CC1C0E">
        <w:rPr>
          <w:webHidden/>
        </w:rPr>
        <w:tab/>
      </w:r>
      <w:r w:rsidR="00855D7E" w:rsidRPr="00CC1C0E">
        <w:rPr>
          <w:webHidden/>
        </w:rPr>
        <w:t xml:space="preserve">                                                              </w:t>
      </w:r>
      <w:r w:rsidR="00CC4B66">
        <w:rPr>
          <w:webHidden/>
        </w:rPr>
        <w:tab/>
        <w:t>3</w:t>
      </w:r>
      <w:r w:rsidR="00E55860">
        <w:rPr>
          <w:webHidden/>
        </w:rPr>
        <w:t>2</w:t>
      </w:r>
    </w:p>
    <w:p w14:paraId="0BD3238C" w14:textId="62F8088F"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pPr>
      <w:r w:rsidRPr="00CC1C0E">
        <w:fldChar w:fldCharType="begin"/>
      </w:r>
      <w:r w:rsidRPr="00CC1C0E">
        <w:instrText xml:space="preserve"> REF _Ref197530231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3.10</w:t>
      </w:r>
      <w:r w:rsidRPr="00CC1C0E">
        <w:t xml:space="preserve">: </w:t>
      </w:r>
      <w:r w:rsidR="00D97813" w:rsidRPr="008B1B62">
        <w:t>Fully Dressed Use Case (Request Book)</w:t>
      </w:r>
      <w:r w:rsidRPr="00CC1C0E">
        <w:rPr>
          <w:webHidden/>
        </w:rPr>
        <w:tab/>
      </w:r>
      <w:r w:rsidR="00855D7E" w:rsidRPr="00CC1C0E">
        <w:rPr>
          <w:webHidden/>
        </w:rPr>
        <w:t xml:space="preserve">                                                              </w:t>
      </w:r>
      <w:r w:rsidR="00CC4B66">
        <w:rPr>
          <w:webHidden/>
        </w:rPr>
        <w:tab/>
        <w:t>3</w:t>
      </w:r>
      <w:r w:rsidR="00E55860">
        <w:rPr>
          <w:webHidden/>
        </w:rPr>
        <w:t>2</w:t>
      </w:r>
    </w:p>
    <w:p w14:paraId="2AAB8B29" w14:textId="01C7AB40" w:rsidR="00A6614B" w:rsidRPr="00CC1C0E" w:rsidRDefault="00A6614B" w:rsidP="001D14CE">
      <w:pPr>
        <w:tabs>
          <w:tab w:val="right" w:pos="9029"/>
        </w:tabs>
        <w:spacing w:line="360" w:lineRule="auto"/>
      </w:pPr>
      <w:r w:rsidRPr="00CC1C0E">
        <w:fldChar w:fldCharType="begin"/>
      </w:r>
      <w:r w:rsidRPr="00CC1C0E">
        <w:instrText xml:space="preserve"> REF _Ref197530235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3.11</w:t>
      </w:r>
      <w:r w:rsidRPr="00CC1C0E">
        <w:t xml:space="preserve">: </w:t>
      </w:r>
      <w:r w:rsidR="00D97813" w:rsidRPr="008B1B62">
        <w:t xml:space="preserve">Fully Dressed Use Case (Manage Donor </w:t>
      </w:r>
      <w:r w:rsidR="00A17FA3" w:rsidRPr="008B1B62">
        <w:t>Request</w:t>
      </w:r>
      <w:r w:rsidR="00A17FA3">
        <w:t>)</w:t>
      </w:r>
      <w:r w:rsidR="00A17FA3" w:rsidRPr="00CC1C0E">
        <w:rPr>
          <w:webHidden/>
        </w:rPr>
        <w:t xml:space="preserve">  </w:t>
      </w:r>
      <w:r w:rsidR="00855D7E" w:rsidRPr="00CC1C0E">
        <w:rPr>
          <w:webHidden/>
        </w:rPr>
        <w:t xml:space="preserve">                   </w:t>
      </w:r>
      <w:r w:rsidR="00A17FA3">
        <w:rPr>
          <w:webHidden/>
        </w:rPr>
        <w:t xml:space="preserve">   </w:t>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E55860">
        <w:rPr>
          <w:webHidden/>
        </w:rPr>
        <w:t>3</w:t>
      </w:r>
    </w:p>
    <w:p w14:paraId="16EDC973" w14:textId="6975BEAB"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_Ref197530238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3.12</w:t>
      </w:r>
      <w:r w:rsidRPr="00CC1C0E">
        <w:t xml:space="preserve">: </w:t>
      </w:r>
      <w:r w:rsidR="00A17FA3" w:rsidRPr="008B1B62">
        <w:t>Fully Dressed Use Case (Manage Account)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E55860">
        <w:rPr>
          <w:webHidden/>
        </w:rPr>
        <w:t>3</w:t>
      </w:r>
    </w:p>
    <w:p w14:paraId="2BDC9472" w14:textId="23AC924D"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_Ref197530242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3.13</w:t>
      </w:r>
      <w:r w:rsidRPr="00CC1C0E">
        <w:t xml:space="preserve">: </w:t>
      </w:r>
      <w:r w:rsidR="00A17FA3" w:rsidRPr="008B1B62">
        <w:t>Fully Dressed Use Case (Manage Listing)</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D65421">
        <w:rPr>
          <w:webHidden/>
        </w:rPr>
        <w:t>34</w:t>
      </w:r>
    </w:p>
    <w:p w14:paraId="15B96F0C" w14:textId="062C8DFA" w:rsidR="00A6614B" w:rsidRPr="00CC1C0E" w:rsidRDefault="00A6614B"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sidRPr="00CC1C0E">
        <w:fldChar w:fldCharType="begin"/>
      </w:r>
      <w:r w:rsidRPr="00CC1C0E">
        <w:instrText xml:space="preserve"> REF _Ref197530252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3.14</w:t>
      </w:r>
      <w:r w:rsidRPr="00CC1C0E">
        <w:t xml:space="preserve">: </w:t>
      </w:r>
      <w:r w:rsidR="00A17FA3" w:rsidRPr="008B1B62">
        <w:t>Fully Dressed Use Case (Feedback)</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D65421">
        <w:rPr>
          <w:webHidden/>
        </w:rPr>
        <w:t>4</w:t>
      </w:r>
    </w:p>
    <w:p w14:paraId="3D29B870" w14:textId="512680B1" w:rsidR="00A6614B" w:rsidRPr="00CC1C0E" w:rsidRDefault="00A6614B" w:rsidP="00D71F30">
      <w:pPr>
        <w:tabs>
          <w:tab w:val="right" w:pos="9029"/>
        </w:tabs>
        <w:spacing w:line="360" w:lineRule="auto"/>
        <w:jc w:val="right"/>
      </w:pPr>
      <w:r w:rsidRPr="00CC1C0E">
        <w:fldChar w:fldCharType="begin"/>
      </w:r>
      <w:r w:rsidRPr="00CC1C0E">
        <w:instrText xml:space="preserve"> REF _Ref197530260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3.15</w:t>
      </w:r>
      <w:r w:rsidRPr="00CC1C0E">
        <w:t xml:space="preserve">: </w:t>
      </w:r>
      <w:r w:rsidR="00A17FA3" w:rsidRPr="008B1B62">
        <w:t xml:space="preserve">Fully Dressed Use Case (Recommended </w:t>
      </w:r>
      <w:r w:rsidR="00AF247E" w:rsidRPr="008B1B62">
        <w:t>Books)</w:t>
      </w:r>
      <w:r w:rsidR="00AF247E">
        <w:t xml:space="preserve">  </w:t>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D65421">
        <w:rPr>
          <w:webHidden/>
        </w:rPr>
        <w:t>5</w:t>
      </w:r>
    </w:p>
    <w:p w14:paraId="044469C0" w14:textId="20FD392C" w:rsidR="00A6614B" w:rsidRPr="00CC1C0E" w:rsidRDefault="00A6614B"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sidRPr="00CC1C0E">
        <w:fldChar w:fldCharType="begin"/>
      </w:r>
      <w:r w:rsidRPr="00CC1C0E">
        <w:instrText xml:space="preserve"> REF _Ref197530263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3.16</w:t>
      </w:r>
      <w:r w:rsidRPr="00CC1C0E">
        <w:t xml:space="preserve">: </w:t>
      </w:r>
      <w:r w:rsidR="00A17FA3" w:rsidRPr="008B1B62">
        <w:t>Fully Dressed Use Case (Add to Favorites)</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D65421">
        <w:rPr>
          <w:webHidden/>
        </w:rPr>
        <w:t>5</w:t>
      </w:r>
    </w:p>
    <w:p w14:paraId="01749817" w14:textId="42ABBF03" w:rsidR="00A6614B" w:rsidRPr="00CC1C0E" w:rsidRDefault="00A6614B" w:rsidP="00D71F30">
      <w:pPr>
        <w:tabs>
          <w:tab w:val="right" w:pos="9029"/>
        </w:tabs>
        <w:spacing w:line="360" w:lineRule="auto"/>
        <w:jc w:val="right"/>
      </w:pPr>
      <w:r w:rsidRPr="00CC1C0E">
        <w:fldChar w:fldCharType="begin"/>
      </w:r>
      <w:r w:rsidRPr="00CC1C0E">
        <w:instrText xml:space="preserve"> REF _Ref197530267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3.17</w:t>
      </w:r>
      <w:r w:rsidRPr="00CC1C0E">
        <w:t xml:space="preserve">: </w:t>
      </w:r>
      <w:r w:rsidR="00A17FA3" w:rsidRPr="008B1B62">
        <w:t xml:space="preserve">Fully Dressed Use Case (Requested Book </w:t>
      </w:r>
      <w:r w:rsidR="00AF247E" w:rsidRPr="008B1B62">
        <w:t>Statistics)</w:t>
      </w:r>
      <w:r w:rsidR="00AF247E" w:rsidRPr="00CC1C0E">
        <w:rPr>
          <w:webHidden/>
        </w:rPr>
        <w:t xml:space="preserve">  </w:t>
      </w:r>
      <w:r w:rsidR="00855D7E" w:rsidRPr="00CC1C0E">
        <w:rPr>
          <w:webHidden/>
        </w:rPr>
        <w:t xml:space="preserve">                                        </w:t>
      </w:r>
      <w:r w:rsidR="00010359">
        <w:rPr>
          <w:webHidden/>
        </w:rPr>
        <w:tab/>
      </w:r>
      <w:r w:rsidR="00CD7AED">
        <w:rPr>
          <w:webHidden/>
        </w:rPr>
        <w:t>3</w:t>
      </w:r>
      <w:r w:rsidR="00D65421">
        <w:rPr>
          <w:webHidden/>
        </w:rPr>
        <w:t>6</w:t>
      </w:r>
    </w:p>
    <w:p w14:paraId="25771FE8" w14:textId="28A5D254" w:rsidR="00A6614B" w:rsidRPr="00CC1C0E" w:rsidRDefault="00A6614B" w:rsidP="00D71F30">
      <w:pPr>
        <w:spacing w:line="360" w:lineRule="auto"/>
        <w:jc w:val="right"/>
      </w:pPr>
      <w:r w:rsidRPr="00CC1C0E">
        <w:fldChar w:fldCharType="begin"/>
      </w:r>
      <w:r w:rsidRPr="00CC1C0E">
        <w:instrText xml:space="preserve"> REF _Ref197530273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3.18</w:t>
      </w:r>
      <w:r w:rsidRPr="00CC1C0E">
        <w:t xml:space="preserve">: </w:t>
      </w:r>
      <w:r w:rsidR="00A17FA3" w:rsidRPr="008B1B62">
        <w:t>Fully Dressed Use Case (Search Book)</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CD7AED">
        <w:rPr>
          <w:webHidden/>
        </w:rPr>
        <w:t>3</w:t>
      </w:r>
      <w:r w:rsidR="00D65421">
        <w:rPr>
          <w:webHidden/>
        </w:rPr>
        <w:t>6</w:t>
      </w:r>
    </w:p>
    <w:p w14:paraId="7FD946C2" w14:textId="1944150F" w:rsidR="00A6614B" w:rsidRPr="00CC1C0E" w:rsidRDefault="00A6614B" w:rsidP="00D71F30">
      <w:pPr>
        <w:tabs>
          <w:tab w:val="right" w:pos="9029"/>
        </w:tabs>
        <w:spacing w:line="360" w:lineRule="auto"/>
        <w:jc w:val="right"/>
      </w:pPr>
      <w:r w:rsidRPr="00CC1C0E">
        <w:fldChar w:fldCharType="begin"/>
      </w:r>
      <w:r w:rsidRPr="00CC1C0E">
        <w:instrText xml:space="preserve"> REF _Ref197530278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3.19</w:t>
      </w:r>
      <w:r w:rsidRPr="00CC1C0E">
        <w:t xml:space="preserve">: </w:t>
      </w:r>
      <w:r w:rsidR="00A17FA3" w:rsidRPr="008B1B62">
        <w:t xml:space="preserve">Fully Dressed Use Case (Donated Book </w:t>
      </w:r>
      <w:r w:rsidR="00AF247E" w:rsidRPr="008B1B62">
        <w:t>Statistics)</w:t>
      </w:r>
      <w:r w:rsidR="00AF247E">
        <w:t xml:space="preserve">  </w:t>
      </w:r>
      <w:r w:rsidR="00A17FA3">
        <w:t xml:space="preserve">  </w:t>
      </w:r>
      <w:r w:rsidR="00855D7E" w:rsidRPr="00CC1C0E">
        <w:rPr>
          <w:webHidden/>
        </w:rPr>
        <w:t xml:space="preserve">                                         </w:t>
      </w:r>
      <w:r w:rsidR="00010359">
        <w:rPr>
          <w:webHidden/>
        </w:rPr>
        <w:tab/>
      </w:r>
      <w:r w:rsidR="00CD7AED">
        <w:rPr>
          <w:webHidden/>
        </w:rPr>
        <w:t>3</w:t>
      </w:r>
      <w:r w:rsidR="00D65421">
        <w:rPr>
          <w:webHidden/>
        </w:rPr>
        <w:t>7</w:t>
      </w:r>
    </w:p>
    <w:p w14:paraId="02D13352" w14:textId="772E96AD" w:rsidR="00A6614B" w:rsidRPr="00CC1C0E" w:rsidRDefault="00A6614B"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sidRPr="00CC1C0E">
        <w:fldChar w:fldCharType="begin"/>
      </w:r>
      <w:r w:rsidRPr="00CC1C0E">
        <w:instrText xml:space="preserve"> REF _Ref197530282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3.20</w:t>
      </w:r>
      <w:r w:rsidRPr="00CC1C0E">
        <w:t xml:space="preserve">: </w:t>
      </w:r>
      <w:r w:rsidR="00A17FA3" w:rsidRPr="008B1B62">
        <w:t>Fully Dressed Use Case (Manage Request)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D65421">
        <w:rPr>
          <w:webHidden/>
        </w:rPr>
        <w:t>7</w:t>
      </w:r>
    </w:p>
    <w:p w14:paraId="0898D2A2" w14:textId="1552BA4E" w:rsidR="00A6614B" w:rsidRPr="00CC1C0E" w:rsidRDefault="00A6614B"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rPr>
          <w:webHidden/>
        </w:rPr>
      </w:pPr>
      <w:r w:rsidRPr="00CC1C0E">
        <w:fldChar w:fldCharType="begin"/>
      </w:r>
      <w:r w:rsidRPr="00CC1C0E">
        <w:instrText xml:space="preserve"> REF _Ref197530293 \h </w:instrText>
      </w:r>
      <w:r w:rsidR="005715FD" w:rsidRPr="00CC1C0E">
        <w:instrText xml:space="preserve"> \* MERGEFORMAT </w:instrText>
      </w:r>
      <w:r w:rsidRPr="00CC1C0E">
        <w:fldChar w:fldCharType="separate"/>
      </w:r>
      <w:r w:rsidR="003F195E" w:rsidRPr="008B1B62">
        <w:t xml:space="preserve">Table </w:t>
      </w:r>
      <w:r w:rsidRPr="00CC1C0E">
        <w:fldChar w:fldCharType="end"/>
      </w:r>
      <w:r w:rsidR="00AE1CC5">
        <w:t>3.21</w:t>
      </w:r>
      <w:r w:rsidRPr="00CC1C0E">
        <w:t xml:space="preserve">: </w:t>
      </w:r>
      <w:r w:rsidR="00A17FA3" w:rsidRPr="008B1B62">
        <w:t>Fully Dressed Use Case (Logout)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4D6BB3">
        <w:rPr>
          <w:webHidden/>
        </w:rPr>
        <w:tab/>
      </w:r>
      <w:r w:rsidR="00CD7AED">
        <w:rPr>
          <w:webHidden/>
        </w:rPr>
        <w:t>3</w:t>
      </w:r>
      <w:r w:rsidR="00D65421">
        <w:rPr>
          <w:webHidden/>
        </w:rPr>
        <w:t>8</w:t>
      </w:r>
    </w:p>
    <w:p w14:paraId="45C49F48" w14:textId="422BD5B2" w:rsidR="005715FD" w:rsidRPr="00CC1C0E" w:rsidRDefault="005715FD" w:rsidP="00D71F30">
      <w:pPr>
        <w:spacing w:line="360" w:lineRule="auto"/>
        <w:jc w:val="right"/>
        <w:rPr>
          <w:webHidden/>
        </w:rPr>
      </w:pPr>
      <w:r w:rsidRPr="00CC1C0E">
        <w:rPr>
          <w:webHidden/>
        </w:rPr>
        <w:fldChar w:fldCharType="begin"/>
      </w:r>
      <w:r w:rsidRPr="00CC1C0E">
        <w:instrText xml:space="preserve"> REF _Ref197532108 \h </w:instrText>
      </w:r>
      <w:r w:rsidRPr="00CC1C0E">
        <w:rPr>
          <w:webHidden/>
        </w:rPr>
        <w:instrText xml:space="preserve"> \* MERGEFORMAT </w:instrText>
      </w:r>
      <w:r w:rsidRPr="00CC1C0E">
        <w:rPr>
          <w:webHidden/>
        </w:rPr>
      </w:r>
      <w:r w:rsidRPr="00CC1C0E">
        <w:rPr>
          <w:webHidden/>
        </w:rPr>
        <w:fldChar w:fldCharType="separate"/>
      </w:r>
      <w:r w:rsidR="003F195E" w:rsidRPr="008B1B62">
        <w:t xml:space="preserve">Table </w:t>
      </w:r>
      <w:r w:rsidRPr="00CC1C0E">
        <w:rPr>
          <w:webHidden/>
        </w:rPr>
        <w:fldChar w:fldCharType="end"/>
      </w:r>
      <w:r w:rsidR="00AE1CC5">
        <w:rPr>
          <w:webHidden/>
        </w:rPr>
        <w:t>4.1</w:t>
      </w:r>
      <w:r w:rsidRPr="00CC1C0E">
        <w:t xml:space="preserve">: </w:t>
      </w:r>
      <w:r w:rsidR="00A17FA3" w:rsidRPr="008B1B62">
        <w:t>Admin Test Case</w:t>
      </w:r>
      <w:r w:rsidR="00A17FA3">
        <w:t xml:space="preserve">              </w:t>
      </w:r>
      <w:r w:rsidRPr="00CC1C0E">
        <w:rPr>
          <w:webHidden/>
        </w:rPr>
        <w:tab/>
      </w:r>
      <w:r w:rsidR="00855D7E" w:rsidRPr="00CC1C0E">
        <w:rPr>
          <w:webHidden/>
        </w:rPr>
        <w:t xml:space="preserve">                          </w:t>
      </w:r>
      <w:r w:rsidR="00CD7AED">
        <w:rPr>
          <w:webHidden/>
        </w:rPr>
        <w:t xml:space="preserve">                                                            </w:t>
      </w:r>
      <w:r w:rsidR="00D63D39">
        <w:rPr>
          <w:webHidden/>
        </w:rPr>
        <w:t>61</w:t>
      </w:r>
    </w:p>
    <w:p w14:paraId="005CA1F2" w14:textId="7322D952" w:rsidR="005715FD" w:rsidRPr="00CC1C0E" w:rsidRDefault="005715FD" w:rsidP="00D71F30">
      <w:pPr>
        <w:spacing w:line="360" w:lineRule="auto"/>
        <w:jc w:val="right"/>
        <w:rPr>
          <w:webHidden/>
        </w:rPr>
      </w:pPr>
      <w:r w:rsidRPr="00CC1C0E">
        <w:rPr>
          <w:webHidden/>
        </w:rPr>
        <w:fldChar w:fldCharType="begin"/>
      </w:r>
      <w:r w:rsidRPr="00CC1C0E">
        <w:instrText xml:space="preserve"> REF _Ref197532207 \h </w:instrText>
      </w:r>
      <w:r w:rsidRPr="00CC1C0E">
        <w:rPr>
          <w:webHidden/>
        </w:rPr>
        <w:instrText xml:space="preserve"> \* MERGEFORMAT </w:instrText>
      </w:r>
      <w:r w:rsidRPr="00CC1C0E">
        <w:rPr>
          <w:webHidden/>
        </w:rPr>
      </w:r>
      <w:r w:rsidRPr="00CC1C0E">
        <w:rPr>
          <w:webHidden/>
        </w:rPr>
        <w:fldChar w:fldCharType="separate"/>
      </w:r>
      <w:r w:rsidR="003F195E" w:rsidRPr="00646D34">
        <w:t xml:space="preserve">Table </w:t>
      </w:r>
      <w:r w:rsidRPr="00CC1C0E">
        <w:rPr>
          <w:webHidden/>
        </w:rPr>
        <w:fldChar w:fldCharType="end"/>
      </w:r>
      <w:r w:rsidR="00AE1CC5">
        <w:rPr>
          <w:webHidden/>
        </w:rPr>
        <w:t>4.2</w:t>
      </w:r>
      <w:r w:rsidRPr="00CC1C0E">
        <w:t xml:space="preserve">: </w:t>
      </w:r>
      <w:r w:rsidR="00A17FA3">
        <w:t>Needy</w:t>
      </w:r>
      <w:r w:rsidR="00A17FA3" w:rsidRPr="00646D34">
        <w:t xml:space="preserve"> Test Case</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CD7AED">
        <w:rPr>
          <w:webHidden/>
        </w:rPr>
        <w:t>6</w:t>
      </w:r>
      <w:r w:rsidR="00D63D39">
        <w:rPr>
          <w:webHidden/>
        </w:rPr>
        <w:t>2</w:t>
      </w:r>
    </w:p>
    <w:p w14:paraId="5DF08DAF" w14:textId="2188A6EA" w:rsidR="005715FD" w:rsidRPr="00CC1C0E" w:rsidRDefault="005715FD"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rPr>
          <w:webHidden/>
        </w:rPr>
      </w:pPr>
      <w:r w:rsidRPr="00CC1C0E">
        <w:rPr>
          <w:webHidden/>
        </w:rPr>
        <w:fldChar w:fldCharType="begin"/>
      </w:r>
      <w:r w:rsidRPr="00CC1C0E">
        <w:instrText xml:space="preserve"> REF _Ref197532213 \h </w:instrText>
      </w:r>
      <w:r w:rsidRPr="00CC1C0E">
        <w:rPr>
          <w:webHidden/>
        </w:rPr>
        <w:instrText xml:space="preserve"> \* MERGEFORMAT </w:instrText>
      </w:r>
      <w:r w:rsidRPr="00CC1C0E">
        <w:rPr>
          <w:webHidden/>
        </w:rPr>
      </w:r>
      <w:r w:rsidRPr="00CC1C0E">
        <w:rPr>
          <w:webHidden/>
        </w:rPr>
        <w:fldChar w:fldCharType="separate"/>
      </w:r>
      <w:r w:rsidR="003F195E" w:rsidRPr="00646D34">
        <w:t xml:space="preserve">Table </w:t>
      </w:r>
      <w:r w:rsidRPr="00CC1C0E">
        <w:rPr>
          <w:webHidden/>
        </w:rPr>
        <w:fldChar w:fldCharType="end"/>
      </w:r>
      <w:r w:rsidR="00AE1CC5">
        <w:rPr>
          <w:webHidden/>
        </w:rPr>
        <w:t>4.3</w:t>
      </w:r>
      <w:r w:rsidRPr="00CC1C0E">
        <w:t xml:space="preserve">: </w:t>
      </w:r>
      <w:r w:rsidR="00A17FA3">
        <w:t>Volunteer</w:t>
      </w:r>
      <w:r w:rsidR="00A17FA3" w:rsidRPr="00646D34">
        <w:t xml:space="preserve"> Test Case</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4D6BB3">
        <w:rPr>
          <w:webHidden/>
        </w:rPr>
        <w:tab/>
      </w:r>
      <w:r w:rsidR="00CD7AED">
        <w:rPr>
          <w:webHidden/>
        </w:rPr>
        <w:t>6</w:t>
      </w:r>
      <w:r w:rsidR="00D63D39">
        <w:rPr>
          <w:webHidden/>
        </w:rPr>
        <w:t>3</w:t>
      </w:r>
    </w:p>
    <w:p w14:paraId="00E8904D" w14:textId="67775D4F" w:rsidR="005715FD" w:rsidRDefault="005715FD" w:rsidP="00D71F30">
      <w:pPr>
        <w:spacing w:line="360" w:lineRule="auto"/>
        <w:jc w:val="right"/>
        <w:rPr>
          <w:webHidden/>
        </w:rPr>
      </w:pPr>
      <w:r w:rsidRPr="00CC1C0E">
        <w:rPr>
          <w:webHidden/>
        </w:rPr>
        <w:fldChar w:fldCharType="begin"/>
      </w:r>
      <w:r w:rsidRPr="00CC1C0E">
        <w:instrText xml:space="preserve"> REF _Ref197532218 \h </w:instrText>
      </w:r>
      <w:r w:rsidRPr="00CC1C0E">
        <w:rPr>
          <w:webHidden/>
        </w:rPr>
        <w:instrText xml:space="preserve"> \* MERGEFORMAT </w:instrText>
      </w:r>
      <w:r w:rsidRPr="00CC1C0E">
        <w:rPr>
          <w:webHidden/>
        </w:rPr>
      </w:r>
      <w:r w:rsidRPr="00CC1C0E">
        <w:rPr>
          <w:webHidden/>
        </w:rPr>
        <w:fldChar w:fldCharType="separate"/>
      </w:r>
      <w:r w:rsidR="003F195E" w:rsidRPr="00646D34">
        <w:t xml:space="preserve">Table </w:t>
      </w:r>
      <w:r w:rsidRPr="00CC1C0E">
        <w:rPr>
          <w:webHidden/>
        </w:rPr>
        <w:fldChar w:fldCharType="end"/>
      </w:r>
      <w:r w:rsidR="00AE1CC5">
        <w:rPr>
          <w:webHidden/>
        </w:rPr>
        <w:t>4.4</w:t>
      </w:r>
      <w:r w:rsidRPr="00CC1C0E">
        <w:t xml:space="preserve">: </w:t>
      </w:r>
      <w:r w:rsidR="00E856C8">
        <w:t>Donor</w:t>
      </w:r>
      <w:r w:rsidR="00E856C8" w:rsidRPr="00646D34">
        <w:t xml:space="preserve"> Test Case</w:t>
      </w:r>
      <w:r w:rsidRPr="00CC1C0E">
        <w:rPr>
          <w:webHidden/>
        </w:rPr>
        <w:tab/>
      </w:r>
      <w:r w:rsidR="00855D7E" w:rsidRPr="00CC1C0E">
        <w:rPr>
          <w:webHidden/>
        </w:rPr>
        <w:t xml:space="preserve">                                                                      </w:t>
      </w:r>
      <w:r w:rsidR="00E856C8">
        <w:rPr>
          <w:webHidden/>
        </w:rPr>
        <w:t xml:space="preserve">                        </w:t>
      </w:r>
      <w:r w:rsidR="00855D7E" w:rsidRPr="00CC1C0E">
        <w:rPr>
          <w:webHidden/>
        </w:rPr>
        <w:t xml:space="preserve">    </w:t>
      </w:r>
      <w:r w:rsidR="00CD7AED">
        <w:rPr>
          <w:webHidden/>
        </w:rPr>
        <w:t>6</w:t>
      </w:r>
      <w:r w:rsidR="00D63D39">
        <w:rPr>
          <w:webHidden/>
        </w:rPr>
        <w:t>4</w:t>
      </w:r>
    </w:p>
    <w:p w14:paraId="34928F7A" w14:textId="523832B5" w:rsidR="00CC1C0E" w:rsidRPr="00CC1C0E" w:rsidRDefault="00CC1C0E"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Pr>
          <w:webHidden/>
        </w:rPr>
        <w:fldChar w:fldCharType="begin"/>
      </w:r>
      <w:r>
        <w:instrText xml:space="preserve"> REF _Ref197535932 \h </w:instrText>
      </w:r>
      <w:r w:rsidR="00657897">
        <w:rPr>
          <w:webHidden/>
        </w:rPr>
        <w:instrText xml:space="preserve"> \* MERGEFORMAT </w:instrText>
      </w:r>
      <w:r>
        <w:rPr>
          <w:webHidden/>
        </w:rPr>
      </w:r>
      <w:r>
        <w:rPr>
          <w:webHidden/>
        </w:rPr>
        <w:fldChar w:fldCharType="separate"/>
      </w:r>
      <w:r w:rsidR="003F195E" w:rsidRPr="00CC1C0E">
        <w:t xml:space="preserve">Table </w:t>
      </w:r>
      <w:r>
        <w:rPr>
          <w:webHidden/>
        </w:rPr>
        <w:fldChar w:fldCharType="end"/>
      </w:r>
      <w:r w:rsidR="00AE1CC5">
        <w:rPr>
          <w:webHidden/>
        </w:rPr>
        <w:t>4.5</w:t>
      </w:r>
      <w:r w:rsidRPr="00CC1C0E">
        <w:t xml:space="preserve">: </w:t>
      </w:r>
      <w:r w:rsidR="00E856C8" w:rsidRPr="00CC1C0E">
        <w:t>Test Summary Table</w:t>
      </w:r>
      <w:r w:rsidRPr="00CC1C0E">
        <w:rPr>
          <w:webHidden/>
        </w:rPr>
        <w:tab/>
        <w:t xml:space="preserve">                                                                   </w:t>
      </w:r>
      <w:r w:rsidR="00E856C8">
        <w:rPr>
          <w:webHidden/>
        </w:rPr>
        <w:t xml:space="preserve">            </w:t>
      </w:r>
      <w:r w:rsidRPr="00CC1C0E">
        <w:rPr>
          <w:webHidden/>
        </w:rPr>
        <w:t xml:space="preserve">       </w:t>
      </w:r>
      <w:r w:rsidR="004D6BB3">
        <w:rPr>
          <w:webHidden/>
        </w:rPr>
        <w:tab/>
      </w:r>
      <w:r w:rsidR="00CD7AED">
        <w:rPr>
          <w:webHidden/>
        </w:rPr>
        <w:t>6</w:t>
      </w:r>
      <w:r w:rsidR="00D63D39">
        <w:rPr>
          <w:webHidden/>
        </w:rPr>
        <w:t>6</w:t>
      </w:r>
    </w:p>
    <w:p w14:paraId="742C00AB" w14:textId="37353A82" w:rsidR="001F6691" w:rsidRDefault="00D80262" w:rsidP="00D71F30">
      <w:pPr>
        <w:tabs>
          <w:tab w:val="right" w:pos="9029"/>
        </w:tabs>
        <w:spacing w:line="360" w:lineRule="auto"/>
        <w:jc w:val="right"/>
      </w:pPr>
      <w:r>
        <w:fldChar w:fldCharType="begin"/>
      </w:r>
      <w:r>
        <w:instrText xml:space="preserve"> REF _Ref197536271 \h </w:instrText>
      </w:r>
      <w:r w:rsidR="00646D34">
        <w:instrText xml:space="preserve"> \* MERGEFORMAT </w:instrText>
      </w:r>
      <w:r>
        <w:fldChar w:fldCharType="separate"/>
      </w:r>
      <w:r w:rsidR="003F195E" w:rsidRPr="00D80262">
        <w:t xml:space="preserve">Table </w:t>
      </w:r>
      <w:r w:rsidR="003F195E">
        <w:rPr>
          <w:noProof/>
        </w:rPr>
        <w:t>5.1</w:t>
      </w:r>
      <w:r w:rsidR="003F195E" w:rsidRPr="00D80262">
        <w:t xml:space="preserve">: Functional Performance Evaluation </w:t>
      </w:r>
      <w:r>
        <w:fldChar w:fldCharType="end"/>
      </w:r>
      <w:r w:rsidR="00D97813">
        <w:t xml:space="preserve">                                                            </w:t>
      </w:r>
      <w:r w:rsidR="00E856C8">
        <w:t xml:space="preserve"> </w:t>
      </w:r>
      <w:r w:rsidR="00D97813">
        <w:t xml:space="preserve"> </w:t>
      </w:r>
      <w:r w:rsidR="004D6BB3">
        <w:tab/>
      </w:r>
      <w:r w:rsidR="00D63D39">
        <w:t>69</w:t>
      </w:r>
    </w:p>
    <w:p w14:paraId="15A8815D" w14:textId="0003821B" w:rsidR="00646D34" w:rsidRDefault="00646D34" w:rsidP="00D71F30">
      <w:pPr>
        <w:spacing w:line="360" w:lineRule="auto"/>
        <w:jc w:val="right"/>
      </w:pPr>
      <w:r>
        <w:fldChar w:fldCharType="begin"/>
      </w:r>
      <w:r>
        <w:instrText xml:space="preserve"> REF _Ref197537796 \h  \* MERGEFORMAT </w:instrText>
      </w:r>
      <w:r>
        <w:fldChar w:fldCharType="separate"/>
      </w:r>
      <w:r w:rsidR="003F195E" w:rsidRPr="00646D34">
        <w:t xml:space="preserve">Table </w:t>
      </w:r>
      <w:r w:rsidR="003F195E">
        <w:rPr>
          <w:noProof/>
        </w:rPr>
        <w:t>5.2</w:t>
      </w:r>
      <w:r w:rsidR="003F195E" w:rsidRPr="00646D34">
        <w:t>: Recommendation System Evaluation</w:t>
      </w:r>
      <w:r>
        <w:fldChar w:fldCharType="end"/>
      </w:r>
      <w:r w:rsidR="00D97813">
        <w:t xml:space="preserve">                                                                     </w:t>
      </w:r>
      <w:r w:rsidR="00D63D39">
        <w:t>70</w:t>
      </w:r>
    </w:p>
    <w:p w14:paraId="24755D49" w14:textId="6DA05D0A" w:rsidR="00646D34" w:rsidRPr="00CC1C0E" w:rsidRDefault="00646D34" w:rsidP="00D71F30">
      <w:pPr>
        <w:spacing w:line="360" w:lineRule="auto"/>
        <w:jc w:val="right"/>
      </w:pPr>
      <w:r>
        <w:fldChar w:fldCharType="begin"/>
      </w:r>
      <w:r>
        <w:instrText xml:space="preserve"> REF _Ref197538028 \h </w:instrText>
      </w:r>
      <w:r w:rsidR="00657897">
        <w:instrText xml:space="preserve"> \* MERGEFORMAT </w:instrText>
      </w:r>
      <w:r>
        <w:fldChar w:fldCharType="separate"/>
      </w:r>
      <w:r w:rsidR="003F195E" w:rsidRPr="00646D34">
        <w:t xml:space="preserve">Table </w:t>
      </w:r>
      <w:r w:rsidR="003F195E">
        <w:t>5.3</w:t>
      </w:r>
      <w:r w:rsidR="003F195E" w:rsidRPr="00646D34">
        <w:t>: Authentication Metrics</w:t>
      </w:r>
      <w:r>
        <w:fldChar w:fldCharType="end"/>
      </w:r>
      <w:r w:rsidR="00D97813">
        <w:t xml:space="preserve">                                                                                           </w:t>
      </w:r>
      <w:r w:rsidR="00CD7AED">
        <w:t xml:space="preserve"> </w:t>
      </w:r>
      <w:r w:rsidR="00D63D39">
        <w:t>71</w:t>
      </w:r>
    </w:p>
    <w:p w14:paraId="3FDD38DA" w14:textId="77777777" w:rsidR="001F6691" w:rsidRPr="00CC1C0E" w:rsidRDefault="001F6691" w:rsidP="008B1A49"/>
    <w:p w14:paraId="3C91F543" w14:textId="77777777" w:rsidR="001F6691" w:rsidRPr="00CC1C0E" w:rsidRDefault="001F6691" w:rsidP="008B1A49"/>
    <w:p w14:paraId="5E83D613" w14:textId="16E89147" w:rsidR="001F6691" w:rsidRPr="00CC1C0E" w:rsidRDefault="001F6691" w:rsidP="008B1A49">
      <w:pPr>
        <w:sectPr w:rsidR="001F6691" w:rsidRPr="00CC1C0E" w:rsidSect="004C3191">
          <w:headerReference w:type="first" r:id="rId12"/>
          <w:pgSz w:w="11909" w:h="16834" w:code="9"/>
          <w:pgMar w:top="1440" w:right="1440" w:bottom="1440" w:left="1440" w:header="720" w:footer="720" w:gutter="0"/>
          <w:pgNumType w:fmt="lowerRoman"/>
          <w:cols w:space="720"/>
          <w:titlePg/>
          <w:docGrid w:linePitch="360"/>
        </w:sectPr>
      </w:pPr>
    </w:p>
    <w:p w14:paraId="5F3C2CE6" w14:textId="66177294" w:rsidR="003E4003" w:rsidRPr="00E23451" w:rsidRDefault="004C3191" w:rsidP="003213BE">
      <w:pPr>
        <w:pStyle w:val="Subtitle"/>
        <w:spacing w:line="360" w:lineRule="auto"/>
        <w:rPr>
          <w:rFonts w:cs="Times New Roman"/>
          <w:sz w:val="24"/>
        </w:rPr>
      </w:pPr>
      <w:bookmarkStart w:id="8" w:name="_Toc198214468"/>
      <w:r w:rsidRPr="00CC1C0E">
        <w:rPr>
          <w:rFonts w:cs="Times New Roman"/>
          <w:sz w:val="24"/>
        </w:rPr>
        <w:lastRenderedPageBreak/>
        <w:t>List of Figures</w:t>
      </w:r>
      <w:bookmarkEnd w:id="8"/>
      <w:r w:rsidRPr="00CC1C0E">
        <w:rPr>
          <w:rFonts w:cs="Times New Roman"/>
        </w:rPr>
        <w:fldChar w:fldCharType="begin"/>
      </w:r>
      <w:r w:rsidRPr="00CC1C0E">
        <w:rPr>
          <w:rFonts w:cs="Times New Roman"/>
        </w:rPr>
        <w:instrText xml:space="preserve"> TOC \c "Figure" </w:instrText>
      </w:r>
      <w:r w:rsidRPr="00CC1C0E">
        <w:rPr>
          <w:rFonts w:cs="Times New Roman"/>
        </w:rPr>
        <w:fldChar w:fldCharType="separate"/>
      </w:r>
    </w:p>
    <w:p w14:paraId="79F8DCAB" w14:textId="101AC35B" w:rsidR="00E23451" w:rsidRDefault="00E23451" w:rsidP="003213BE">
      <w:pPr>
        <w:spacing w:line="360" w:lineRule="auto"/>
        <w:rPr>
          <w:rFonts w:eastAsiaTheme="minorEastAsia"/>
        </w:rPr>
      </w:pPr>
      <w:r>
        <w:rPr>
          <w:rFonts w:eastAsiaTheme="minorEastAsia"/>
        </w:rPr>
        <w:fldChar w:fldCharType="begin"/>
      </w:r>
      <w:r>
        <w:rPr>
          <w:rFonts w:eastAsiaTheme="minorEastAsia"/>
        </w:rPr>
        <w:instrText xml:space="preserve"> REF _Ref197540924 \h </w:instrText>
      </w:r>
      <w:r w:rsidR="003213BE">
        <w:rPr>
          <w:rFonts w:eastAsiaTheme="minorEastAsia"/>
        </w:rPr>
        <w:instrText xml:space="preserve"> \* MERGEFORMAT </w:instrText>
      </w:r>
      <w:r>
        <w:rPr>
          <w:rFonts w:eastAsiaTheme="minorEastAsia"/>
        </w:rPr>
      </w:r>
      <w:r>
        <w:rPr>
          <w:rFonts w:eastAsiaTheme="minorEastAsia"/>
        </w:rPr>
        <w:fldChar w:fldCharType="separate"/>
      </w:r>
      <w:r w:rsidR="003F195E" w:rsidRPr="00E856C8">
        <w:t xml:space="preserve">Figure </w:t>
      </w:r>
      <w:r w:rsidR="003F195E">
        <w:t>3.1</w:t>
      </w:r>
      <w:r w:rsidR="003F195E" w:rsidRPr="00E856C8">
        <w:t>: System Architecture</w:t>
      </w:r>
      <w:r>
        <w:rPr>
          <w:rFonts w:eastAsiaTheme="minorEastAsia"/>
        </w:rPr>
        <w:fldChar w:fldCharType="end"/>
      </w:r>
      <w:r w:rsidRPr="00E23451">
        <w:rPr>
          <w:rFonts w:eastAsiaTheme="minorEastAsia"/>
        </w:rPr>
        <w:t xml:space="preserve"> </w:t>
      </w:r>
      <w:r>
        <w:rPr>
          <w:rFonts w:eastAsiaTheme="minorEastAsia"/>
        </w:rPr>
        <w:t xml:space="preserve">                                                   </w:t>
      </w:r>
      <w:r w:rsidR="00CD2993">
        <w:rPr>
          <w:rFonts w:eastAsiaTheme="minorEastAsia"/>
        </w:rPr>
        <w:t xml:space="preserve"> </w:t>
      </w:r>
      <w:r>
        <w:rPr>
          <w:rFonts w:eastAsiaTheme="minorEastAsia"/>
        </w:rPr>
        <w:t xml:space="preserve">                               </w:t>
      </w:r>
      <w:r w:rsidR="00CD2993">
        <w:rPr>
          <w:rFonts w:eastAsiaTheme="minorEastAsia"/>
        </w:rPr>
        <w:t xml:space="preserve"> </w:t>
      </w:r>
      <w:r>
        <w:rPr>
          <w:rFonts w:eastAsiaTheme="minorEastAsia"/>
        </w:rPr>
        <w:t xml:space="preserve">          </w:t>
      </w:r>
      <w:r w:rsidR="00016B91">
        <w:rPr>
          <w:rFonts w:eastAsiaTheme="minorEastAsia"/>
        </w:rPr>
        <w:t>24</w:t>
      </w:r>
    </w:p>
    <w:p w14:paraId="265A65D4" w14:textId="6A0A7621"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_Ref197540949 \h  \* MERGEFORMAT </w:instrText>
      </w:r>
      <w:r>
        <w:rPr>
          <w:rFonts w:eastAsiaTheme="minorEastAsia"/>
        </w:rPr>
      </w:r>
      <w:r>
        <w:rPr>
          <w:rFonts w:eastAsiaTheme="minorEastAsia"/>
        </w:rPr>
        <w:fldChar w:fldCharType="separate"/>
      </w:r>
      <w:r w:rsidR="003F195E">
        <w:t xml:space="preserve">Figure </w:t>
      </w:r>
      <w:r w:rsidR="003F195E">
        <w:rPr>
          <w:noProof/>
        </w:rPr>
        <w:t>3.2</w:t>
      </w:r>
      <w:r w:rsidR="003F195E">
        <w:t>: Admin Use-Case Diagram</w:t>
      </w:r>
      <w:r>
        <w:rPr>
          <w:rFonts w:eastAsiaTheme="minorEastAsia"/>
        </w:rPr>
        <w:fldChar w:fldCharType="end"/>
      </w:r>
      <w:r>
        <w:rPr>
          <w:rFonts w:eastAsiaTheme="minorEastAsia"/>
        </w:rPr>
        <w:tab/>
      </w:r>
      <w:r w:rsidR="00016B91">
        <w:rPr>
          <w:rFonts w:eastAsiaTheme="minorEastAsia"/>
        </w:rPr>
        <w:t>25</w:t>
      </w:r>
    </w:p>
    <w:p w14:paraId="2F140176" w14:textId="3AC212F0"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_Ref197540953 \h  \* MERGEFORMAT </w:instrText>
      </w:r>
      <w:r>
        <w:rPr>
          <w:rFonts w:eastAsiaTheme="minorEastAsia"/>
        </w:rPr>
      </w:r>
      <w:r>
        <w:rPr>
          <w:rFonts w:eastAsiaTheme="minorEastAsia"/>
        </w:rPr>
        <w:fldChar w:fldCharType="separate"/>
      </w:r>
      <w:r w:rsidR="003F195E">
        <w:t xml:space="preserve">Figure </w:t>
      </w:r>
      <w:r w:rsidR="003F195E">
        <w:rPr>
          <w:noProof/>
        </w:rPr>
        <w:t>3.3</w:t>
      </w:r>
      <w:r w:rsidR="003F195E">
        <w:t>: Needy Use-Case Diagram</w:t>
      </w:r>
      <w:r>
        <w:rPr>
          <w:rFonts w:eastAsiaTheme="minorEastAsia"/>
        </w:rPr>
        <w:fldChar w:fldCharType="end"/>
      </w:r>
      <w:r>
        <w:rPr>
          <w:rFonts w:eastAsiaTheme="minorEastAsia"/>
        </w:rPr>
        <w:tab/>
      </w:r>
      <w:r w:rsidR="00016B91">
        <w:rPr>
          <w:rFonts w:eastAsiaTheme="minorEastAsia"/>
        </w:rPr>
        <w:t>26</w:t>
      </w:r>
    </w:p>
    <w:p w14:paraId="7694949C" w14:textId="3F4CF90A"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_Ref197540973 \h  \* MERGEFORMAT </w:instrText>
      </w:r>
      <w:r>
        <w:rPr>
          <w:rFonts w:eastAsiaTheme="minorEastAsia"/>
        </w:rPr>
      </w:r>
      <w:r>
        <w:rPr>
          <w:rFonts w:eastAsiaTheme="minorEastAsia"/>
        </w:rPr>
        <w:fldChar w:fldCharType="separate"/>
      </w:r>
      <w:r w:rsidR="003F195E">
        <w:t xml:space="preserve">Figure </w:t>
      </w:r>
      <w:r w:rsidR="003F195E">
        <w:rPr>
          <w:noProof/>
        </w:rPr>
        <w:t>3.4</w:t>
      </w:r>
      <w:r w:rsidR="003F195E">
        <w:t>: Donor Use-Case Diagram</w:t>
      </w:r>
      <w:r>
        <w:rPr>
          <w:rFonts w:eastAsiaTheme="minorEastAsia"/>
        </w:rPr>
        <w:fldChar w:fldCharType="end"/>
      </w:r>
      <w:r>
        <w:rPr>
          <w:rFonts w:eastAsiaTheme="minorEastAsia"/>
        </w:rPr>
        <w:tab/>
      </w:r>
      <w:r w:rsidR="00016B91">
        <w:rPr>
          <w:rFonts w:eastAsiaTheme="minorEastAsia"/>
        </w:rPr>
        <w:t>27</w:t>
      </w:r>
    </w:p>
    <w:p w14:paraId="73CBC72A" w14:textId="3D58F2E5"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_Ref197540979 \h  \* MERGEFORMAT </w:instrText>
      </w:r>
      <w:r>
        <w:rPr>
          <w:rFonts w:eastAsiaTheme="minorEastAsia"/>
        </w:rPr>
      </w:r>
      <w:r>
        <w:rPr>
          <w:rFonts w:eastAsiaTheme="minorEastAsia"/>
        </w:rPr>
        <w:fldChar w:fldCharType="separate"/>
      </w:r>
      <w:r w:rsidR="003F195E">
        <w:t xml:space="preserve">Figure </w:t>
      </w:r>
      <w:r w:rsidR="003F195E">
        <w:rPr>
          <w:noProof/>
        </w:rPr>
        <w:t>3.5</w:t>
      </w:r>
      <w:r w:rsidR="003F195E">
        <w:t>: Volunteer Use-Case Diagram</w:t>
      </w:r>
      <w:r>
        <w:rPr>
          <w:rFonts w:eastAsiaTheme="minorEastAsia"/>
        </w:rPr>
        <w:fldChar w:fldCharType="end"/>
      </w:r>
      <w:r>
        <w:rPr>
          <w:rFonts w:eastAsiaTheme="minorEastAsia"/>
        </w:rPr>
        <w:tab/>
      </w:r>
      <w:r w:rsidR="00016B91">
        <w:rPr>
          <w:rFonts w:eastAsiaTheme="minorEastAsia"/>
        </w:rPr>
        <w:t>28</w:t>
      </w:r>
    </w:p>
    <w:p w14:paraId="706CE88E" w14:textId="3B7C2591"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_Ref197540984 \h  \* MERGEFORMAT </w:instrText>
      </w:r>
      <w:r>
        <w:rPr>
          <w:rFonts w:eastAsiaTheme="minorEastAsia"/>
        </w:rPr>
      </w:r>
      <w:r>
        <w:rPr>
          <w:rFonts w:eastAsiaTheme="minorEastAsia"/>
        </w:rPr>
        <w:fldChar w:fldCharType="separate"/>
      </w:r>
      <w:r w:rsidR="003F195E">
        <w:t xml:space="preserve">Figure </w:t>
      </w:r>
      <w:r w:rsidR="003F195E">
        <w:rPr>
          <w:noProof/>
        </w:rPr>
        <w:t>3.6</w:t>
      </w:r>
      <w:r w:rsidR="003F195E">
        <w:t>: Full System Use-Case Diagram</w:t>
      </w:r>
      <w:r>
        <w:rPr>
          <w:rFonts w:eastAsiaTheme="minorEastAsia"/>
        </w:rPr>
        <w:fldChar w:fldCharType="end"/>
      </w:r>
      <w:r>
        <w:rPr>
          <w:rFonts w:eastAsiaTheme="minorEastAsia"/>
        </w:rPr>
        <w:tab/>
      </w:r>
      <w:r w:rsidR="00016B91">
        <w:rPr>
          <w:rFonts w:eastAsiaTheme="minorEastAsia"/>
        </w:rPr>
        <w:t>29</w:t>
      </w:r>
    </w:p>
    <w:p w14:paraId="04E5E075" w14:textId="5E7512C1"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_Ref197540989 \h  \* MERGEFORMAT </w:instrText>
      </w:r>
      <w:r>
        <w:rPr>
          <w:rFonts w:eastAsiaTheme="minorEastAsia"/>
        </w:rPr>
      </w:r>
      <w:r>
        <w:rPr>
          <w:rFonts w:eastAsiaTheme="minorEastAsia"/>
        </w:rPr>
        <w:fldChar w:fldCharType="separate"/>
      </w:r>
      <w:r w:rsidR="003F195E">
        <w:t xml:space="preserve">Figure </w:t>
      </w:r>
      <w:r w:rsidR="003F195E">
        <w:rPr>
          <w:noProof/>
        </w:rPr>
        <w:t>3.7</w:t>
      </w:r>
      <w:r w:rsidR="003F195E">
        <w:t>: Entity Relationship Diagram (ERD)</w:t>
      </w:r>
      <w:r>
        <w:rPr>
          <w:rFonts w:eastAsiaTheme="minorEastAsia"/>
        </w:rPr>
        <w:fldChar w:fldCharType="end"/>
      </w:r>
      <w:r>
        <w:rPr>
          <w:rFonts w:eastAsiaTheme="minorEastAsia"/>
        </w:rPr>
        <w:tab/>
      </w:r>
      <w:r w:rsidR="00016B91">
        <w:rPr>
          <w:rFonts w:eastAsiaTheme="minorEastAsia"/>
        </w:rPr>
        <w:t>39</w:t>
      </w:r>
    </w:p>
    <w:p w14:paraId="166B2EBB" w14:textId="0B3A3AC8"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_Ref197540993 \h  \* MERGEFORMAT </w:instrText>
      </w:r>
      <w:r>
        <w:rPr>
          <w:rFonts w:eastAsiaTheme="minorEastAsia"/>
        </w:rPr>
      </w:r>
      <w:r>
        <w:rPr>
          <w:rFonts w:eastAsiaTheme="minorEastAsia"/>
        </w:rPr>
        <w:fldChar w:fldCharType="separate"/>
      </w:r>
      <w:r w:rsidR="003F195E">
        <w:t xml:space="preserve">Figure </w:t>
      </w:r>
      <w:r w:rsidR="003F195E">
        <w:rPr>
          <w:noProof/>
        </w:rPr>
        <w:t>3.8</w:t>
      </w:r>
      <w:r w:rsidR="003F195E">
        <w:t>: Whole system Activity Diagram</w:t>
      </w:r>
      <w:r>
        <w:rPr>
          <w:rFonts w:eastAsiaTheme="minorEastAsia"/>
        </w:rPr>
        <w:fldChar w:fldCharType="end"/>
      </w:r>
      <w:r>
        <w:rPr>
          <w:rFonts w:eastAsiaTheme="minorEastAsia"/>
        </w:rPr>
        <w:tab/>
      </w:r>
      <w:r w:rsidR="00016B91">
        <w:rPr>
          <w:rFonts w:eastAsiaTheme="minorEastAsia"/>
        </w:rPr>
        <w:t>40</w:t>
      </w:r>
    </w:p>
    <w:p w14:paraId="5B3DEB32" w14:textId="77777777" w:rsidR="006E2E7C" w:rsidRDefault="006E2E7C" w:rsidP="006E2E7C">
      <w:pPr>
        <w:tabs>
          <w:tab w:val="right" w:pos="9029"/>
        </w:tabs>
        <w:spacing w:line="360" w:lineRule="auto"/>
        <w:rPr>
          <w:rFonts w:eastAsiaTheme="minorEastAsia"/>
        </w:rPr>
      </w:pPr>
    </w:p>
    <w:p w14:paraId="7EE6BBEC" w14:textId="77777777" w:rsidR="00E23451" w:rsidRPr="00E23451" w:rsidRDefault="00E23451" w:rsidP="003213BE">
      <w:pPr>
        <w:spacing w:line="360" w:lineRule="auto"/>
        <w:rPr>
          <w:rFonts w:eastAsiaTheme="minorEastAsia"/>
        </w:rPr>
      </w:pPr>
    </w:p>
    <w:p w14:paraId="22935A22" w14:textId="2DBAEDA5" w:rsidR="00B17408" w:rsidRPr="00CC1C0E" w:rsidRDefault="004C3191" w:rsidP="003213BE">
      <w:pPr>
        <w:spacing w:line="360" w:lineRule="auto"/>
        <w:sectPr w:rsidR="00B17408" w:rsidRPr="00CC1C0E" w:rsidSect="004C3191">
          <w:headerReference w:type="first" r:id="rId13"/>
          <w:pgSz w:w="11909" w:h="16834" w:code="9"/>
          <w:pgMar w:top="1440" w:right="1440" w:bottom="1440" w:left="1440" w:header="720" w:footer="720" w:gutter="0"/>
          <w:pgNumType w:fmt="lowerRoman"/>
          <w:cols w:space="720"/>
          <w:titlePg/>
          <w:docGrid w:linePitch="360"/>
        </w:sectPr>
      </w:pPr>
      <w:r w:rsidRPr="00CC1C0E">
        <w:fldChar w:fldCharType="end"/>
      </w:r>
      <w:bookmarkStart w:id="10" w:name="_GoBack"/>
      <w:bookmarkEnd w:id="10"/>
    </w:p>
    <w:p w14:paraId="5690CF23" w14:textId="0C6C5803" w:rsidR="005E76FD" w:rsidRPr="00CC1C0E" w:rsidRDefault="005E76FD" w:rsidP="003D4BA1">
      <w:pPr>
        <w:spacing w:line="360" w:lineRule="auto"/>
      </w:pPr>
      <w:bookmarkStart w:id="11" w:name="_Toc975460"/>
      <w:bookmarkStart w:id="12" w:name="_Toc5527832"/>
      <w:bookmarkStart w:id="13" w:name="_Toc19544168"/>
      <w:bookmarkStart w:id="14" w:name="_Toc19544195"/>
      <w:bookmarkStart w:id="15" w:name="_Toc224669195"/>
    </w:p>
    <w:p w14:paraId="4A4F8859" w14:textId="77777777" w:rsidR="005E76FD" w:rsidRPr="00CC1C0E" w:rsidRDefault="005E76FD" w:rsidP="003D4BA1">
      <w:pPr>
        <w:pStyle w:val="Title1"/>
        <w:spacing w:line="360" w:lineRule="auto"/>
        <w:jc w:val="right"/>
        <w:rPr>
          <w:sz w:val="48"/>
        </w:rPr>
      </w:pPr>
    </w:p>
    <w:p w14:paraId="790300F8" w14:textId="77777777" w:rsidR="005E76FD" w:rsidRPr="00CC1C0E" w:rsidRDefault="005E76FD" w:rsidP="003D4BA1">
      <w:pPr>
        <w:pStyle w:val="Title1"/>
        <w:spacing w:line="360" w:lineRule="auto"/>
        <w:jc w:val="right"/>
        <w:rPr>
          <w:sz w:val="48"/>
        </w:rPr>
      </w:pPr>
    </w:p>
    <w:p w14:paraId="14BEEA36" w14:textId="77777777" w:rsidR="005E76FD" w:rsidRPr="00CC1C0E" w:rsidRDefault="005E76FD" w:rsidP="003D4BA1">
      <w:pPr>
        <w:pStyle w:val="Title1"/>
        <w:spacing w:line="360" w:lineRule="auto"/>
        <w:jc w:val="right"/>
        <w:rPr>
          <w:sz w:val="48"/>
        </w:rPr>
      </w:pPr>
    </w:p>
    <w:p w14:paraId="59BB6B26" w14:textId="77777777" w:rsidR="005E76FD" w:rsidRPr="00CC1C0E" w:rsidRDefault="005E76FD" w:rsidP="003D4BA1">
      <w:pPr>
        <w:pStyle w:val="Title1"/>
        <w:spacing w:line="360" w:lineRule="auto"/>
        <w:jc w:val="right"/>
        <w:rPr>
          <w:sz w:val="48"/>
        </w:rPr>
      </w:pPr>
    </w:p>
    <w:p w14:paraId="5B2DF0A5" w14:textId="77777777" w:rsidR="005E76FD" w:rsidRPr="00CC1C0E" w:rsidRDefault="005E76FD" w:rsidP="003D4BA1">
      <w:pPr>
        <w:pStyle w:val="Title1"/>
        <w:spacing w:line="360" w:lineRule="auto"/>
        <w:jc w:val="right"/>
        <w:rPr>
          <w:sz w:val="48"/>
        </w:rPr>
      </w:pPr>
    </w:p>
    <w:p w14:paraId="1C77663F" w14:textId="77777777" w:rsidR="005E76FD" w:rsidRPr="00CC1C0E" w:rsidRDefault="005E76FD" w:rsidP="003D4BA1">
      <w:pPr>
        <w:pStyle w:val="Title1"/>
        <w:spacing w:line="360" w:lineRule="auto"/>
        <w:jc w:val="right"/>
        <w:rPr>
          <w:sz w:val="48"/>
        </w:rPr>
      </w:pPr>
    </w:p>
    <w:p w14:paraId="7CEB26B6" w14:textId="77777777" w:rsidR="005E76FD" w:rsidRPr="00CC1C0E" w:rsidRDefault="005E76FD" w:rsidP="003D4BA1">
      <w:pPr>
        <w:pStyle w:val="Title1"/>
        <w:spacing w:line="360" w:lineRule="auto"/>
        <w:jc w:val="right"/>
        <w:rPr>
          <w:sz w:val="48"/>
        </w:rPr>
      </w:pPr>
    </w:p>
    <w:p w14:paraId="7EB049CE" w14:textId="77777777" w:rsidR="005E76FD" w:rsidRPr="00CC1C0E" w:rsidRDefault="005E76FD" w:rsidP="003D4BA1">
      <w:pPr>
        <w:pStyle w:val="Title1"/>
        <w:spacing w:line="360" w:lineRule="auto"/>
        <w:jc w:val="right"/>
        <w:rPr>
          <w:sz w:val="48"/>
        </w:rPr>
      </w:pPr>
    </w:p>
    <w:p w14:paraId="4584101B" w14:textId="77777777" w:rsidR="005E76FD" w:rsidRPr="00CC1C0E" w:rsidRDefault="005E76FD" w:rsidP="004D153F">
      <w:pPr>
        <w:pStyle w:val="Title1"/>
        <w:spacing w:line="360" w:lineRule="auto"/>
        <w:jc w:val="left"/>
        <w:rPr>
          <w:sz w:val="48"/>
        </w:rPr>
      </w:pPr>
    </w:p>
    <w:p w14:paraId="77D886B0" w14:textId="77777777" w:rsidR="005E76FD" w:rsidRPr="00CC1C0E" w:rsidRDefault="005E76FD" w:rsidP="003D4BA1">
      <w:pPr>
        <w:pStyle w:val="Title1"/>
        <w:spacing w:line="360" w:lineRule="auto"/>
        <w:jc w:val="right"/>
        <w:rPr>
          <w:sz w:val="48"/>
        </w:rPr>
      </w:pPr>
    </w:p>
    <w:p w14:paraId="3FC3F997" w14:textId="32C7C4B6" w:rsidR="005E76FD" w:rsidRPr="00CC1C0E" w:rsidRDefault="005E76FD" w:rsidP="003D4BA1">
      <w:pPr>
        <w:pStyle w:val="Title1"/>
        <w:spacing w:line="360" w:lineRule="auto"/>
        <w:jc w:val="right"/>
        <w:rPr>
          <w:sz w:val="56"/>
        </w:rPr>
      </w:pPr>
      <w:r w:rsidRPr="00CC1C0E">
        <w:rPr>
          <w:sz w:val="56"/>
        </w:rPr>
        <w:t xml:space="preserve">Chapter 01: </w:t>
      </w:r>
    </w:p>
    <w:p w14:paraId="69254113" w14:textId="3CFC8D42" w:rsidR="00F7733E" w:rsidRPr="00CC1C0E" w:rsidRDefault="005E76FD" w:rsidP="003D4BA1">
      <w:pPr>
        <w:pStyle w:val="Title1"/>
        <w:spacing w:line="360" w:lineRule="auto"/>
        <w:jc w:val="right"/>
        <w:rPr>
          <w:sz w:val="56"/>
        </w:rPr>
      </w:pPr>
      <w:r w:rsidRPr="00CC1C0E">
        <w:rPr>
          <w:sz w:val="56"/>
        </w:rPr>
        <w:t xml:space="preserve">Introduction </w:t>
      </w:r>
    </w:p>
    <w:p w14:paraId="4E70E90B" w14:textId="77777777" w:rsidR="00D54E8F" w:rsidRPr="00CC1C0E" w:rsidRDefault="00D54E8F" w:rsidP="003D4BA1">
      <w:pPr>
        <w:spacing w:line="360" w:lineRule="auto"/>
        <w:rPr>
          <w:b/>
          <w:sz w:val="28"/>
        </w:rPr>
      </w:pPr>
      <w:r w:rsidRPr="00CC1C0E">
        <w:rPr>
          <w:b/>
          <w:sz w:val="28"/>
        </w:rPr>
        <w:br w:type="page"/>
      </w:r>
    </w:p>
    <w:p w14:paraId="5CA925E2" w14:textId="0CCB31CE" w:rsidR="004E5FC8" w:rsidRDefault="004E5FC8" w:rsidP="003D4BA1">
      <w:pPr>
        <w:pStyle w:val="Heading1"/>
      </w:pPr>
      <w:bookmarkStart w:id="16" w:name="_Toc198214469"/>
      <w:r w:rsidRPr="00CC1C0E">
        <w:lastRenderedPageBreak/>
        <w:t>Introduction</w:t>
      </w:r>
      <w:bookmarkEnd w:id="11"/>
      <w:bookmarkEnd w:id="12"/>
      <w:bookmarkEnd w:id="13"/>
      <w:bookmarkEnd w:id="14"/>
      <w:bookmarkEnd w:id="16"/>
    </w:p>
    <w:p w14:paraId="6A42563E" w14:textId="53786EB1" w:rsidR="00D04A34" w:rsidRPr="00CC1C0E" w:rsidRDefault="00D04A34" w:rsidP="00D04A34">
      <w:pPr>
        <w:pStyle w:val="Heading2"/>
      </w:pPr>
      <w:bookmarkStart w:id="17" w:name="_Toc198214470"/>
      <w:r>
        <w:t>Introduction:</w:t>
      </w:r>
      <w:bookmarkEnd w:id="17"/>
    </w:p>
    <w:p w14:paraId="77D5FEE0" w14:textId="0B946EB7" w:rsidR="00751DE0" w:rsidRPr="00CC1C0E" w:rsidRDefault="007C1A3A" w:rsidP="003D4BA1">
      <w:pPr>
        <w:spacing w:after="240" w:line="360" w:lineRule="auto"/>
        <w:jc w:val="both"/>
      </w:pPr>
      <w:bookmarkStart w:id="18" w:name="_Toc975461"/>
      <w:r w:rsidRPr="00CC1C0E">
        <w:t>Many students today who don't have much</w:t>
      </w:r>
      <w:r w:rsidR="00ED2F76" w:rsidRPr="00CC1C0E">
        <w:t xml:space="preserve"> money and</w:t>
      </w:r>
      <w:r w:rsidRPr="00CC1C0E">
        <w:t xml:space="preserve"> access to basic learning materials like books, which are important for both learning and personal growth. On the other hand, many people and groups are ready to donate books but don't know how to get in touch with people who need them. </w:t>
      </w:r>
      <w:r w:rsidR="000F6F1C" w:rsidRPr="00CC1C0E">
        <w:t>Ehsas Hub, a digital platform that makes it easy for donors, students, and volunteers to meet, can fill this gap</w:t>
      </w:r>
      <w:r w:rsidRPr="00CC1C0E">
        <w:t xml:space="preserve">. The </w:t>
      </w:r>
      <w:r w:rsidR="00E010CB">
        <w:t>primary</w:t>
      </w:r>
      <w:r w:rsidRPr="00CC1C0E">
        <w:t xml:space="preserve"> goal of this project is to make it easier for people to donate books and make sure that they get to the right people by using a personalized recommendation system that is based on academic interests, and preferences. </w:t>
      </w:r>
    </w:p>
    <w:p w14:paraId="1522852D" w14:textId="679FC092" w:rsidR="00045E2C" w:rsidRPr="00CC1C0E" w:rsidRDefault="007C1A3A" w:rsidP="003D4BA1">
      <w:pPr>
        <w:spacing w:after="240" w:line="360" w:lineRule="auto"/>
        <w:jc w:val="both"/>
      </w:pPr>
      <w:r w:rsidRPr="00CC1C0E">
        <w:t>Ehsas Hub is more than just a place to donate; it's a step towards making education available to everyone. The platform improves the process of matching given books with people who can use them by adding a recommendation system. This way, every book donated has the chance to improve someone's education. The platform uses technology to get around the problems that come with traditional book donation methods, like matching people with the right books.</w:t>
      </w:r>
      <w:r w:rsidRPr="00CC1C0E">
        <w:br/>
      </w:r>
    </w:p>
    <w:p w14:paraId="6E955EB5" w14:textId="33406307" w:rsidR="00045E2C" w:rsidRPr="00CC1C0E" w:rsidRDefault="00E35722" w:rsidP="003D4BA1">
      <w:pPr>
        <w:pStyle w:val="Heading2"/>
      </w:pPr>
      <w:bookmarkStart w:id="19" w:name="_Toc198214471"/>
      <w:r w:rsidRPr="00CC1C0E">
        <w:t>Goals and Objectives</w:t>
      </w:r>
      <w:bookmarkEnd w:id="19"/>
    </w:p>
    <w:p w14:paraId="7428FD14" w14:textId="76840BD3" w:rsidR="00045E2C" w:rsidRPr="00CC1C0E" w:rsidRDefault="00045E2C" w:rsidP="00633E4C">
      <w:pPr>
        <w:pStyle w:val="Heading3"/>
      </w:pPr>
      <w:bookmarkStart w:id="20" w:name="_Toc198214472"/>
      <w:r w:rsidRPr="00CC1C0E">
        <w:t>Goals:</w:t>
      </w:r>
      <w:bookmarkEnd w:id="20"/>
    </w:p>
    <w:p w14:paraId="3C50FBCE" w14:textId="3B85FF45" w:rsidR="00C040DF" w:rsidRPr="00F105B4" w:rsidRDefault="00B53733" w:rsidP="00F95808">
      <w:pPr>
        <w:pStyle w:val="BodyText"/>
        <w:numPr>
          <w:ilvl w:val="0"/>
          <w:numId w:val="42"/>
        </w:numPr>
        <w:tabs>
          <w:tab w:val="left" w:pos="1380"/>
        </w:tabs>
        <w:spacing w:line="360" w:lineRule="auto"/>
        <w:rPr>
          <w:b/>
          <w:bCs/>
        </w:rPr>
      </w:pPr>
      <w:r w:rsidRPr="001C6AD9">
        <w:rPr>
          <w:b/>
          <w:bCs/>
        </w:rPr>
        <w:t>To develop a centralized book donation platform</w:t>
      </w:r>
      <w:r w:rsidR="00F105B4">
        <w:rPr>
          <w:b/>
          <w:bCs/>
        </w:rPr>
        <w:t xml:space="preserve">: </w:t>
      </w:r>
      <w:r w:rsidR="00C040DF" w:rsidRPr="00C040DF">
        <w:t>Goal is creating an online platform where people can contribute books, specifically educational material, to needy students. The idea is to simplify the process of donation and make books easily available to those in need.</w:t>
      </w:r>
    </w:p>
    <w:p w14:paraId="76E69DDA" w14:textId="5906DE8F" w:rsidR="001C6AD9" w:rsidRPr="00F105B4" w:rsidRDefault="001C6AD9" w:rsidP="00F95808">
      <w:pPr>
        <w:pStyle w:val="BodyText"/>
        <w:numPr>
          <w:ilvl w:val="0"/>
          <w:numId w:val="42"/>
        </w:numPr>
        <w:tabs>
          <w:tab w:val="left" w:pos="1380"/>
        </w:tabs>
        <w:spacing w:line="360" w:lineRule="auto"/>
        <w:rPr>
          <w:b/>
          <w:bCs/>
        </w:rPr>
      </w:pPr>
      <w:r w:rsidRPr="001C6AD9">
        <w:rPr>
          <w:b/>
          <w:bCs/>
        </w:rPr>
        <w:t xml:space="preserve">To develop an </w:t>
      </w:r>
      <w:r w:rsidR="00F105B4">
        <w:rPr>
          <w:b/>
          <w:bCs/>
        </w:rPr>
        <w:t>AI</w:t>
      </w:r>
      <w:r w:rsidRPr="001C6AD9">
        <w:rPr>
          <w:b/>
          <w:bCs/>
        </w:rPr>
        <w:t>-based book recommendation system</w:t>
      </w:r>
      <w:r w:rsidR="00F105B4">
        <w:rPr>
          <w:b/>
          <w:bCs/>
        </w:rPr>
        <w:t xml:space="preserve">: </w:t>
      </w:r>
      <w:r w:rsidR="00C040DF" w:rsidRPr="00C040DF">
        <w:t>Through machine learning algorithms, Ehsas Hub will suggest books to users from their preferred genre, favorite book, and requested book. The aim is to get users to discover appropriate</w:t>
      </w:r>
      <w:r w:rsidR="00F105B4">
        <w:t xml:space="preserve"> education related content that is </w:t>
      </w:r>
      <w:r w:rsidR="00C040DF" w:rsidRPr="00C040DF">
        <w:t>related with their interests.</w:t>
      </w:r>
    </w:p>
    <w:p w14:paraId="26B1DBB1" w14:textId="48F13E98" w:rsidR="00C040DF" w:rsidRPr="00C040DF" w:rsidRDefault="00F96D5E" w:rsidP="00F95808">
      <w:pPr>
        <w:pStyle w:val="BodyText"/>
        <w:numPr>
          <w:ilvl w:val="0"/>
          <w:numId w:val="42"/>
        </w:numPr>
        <w:tabs>
          <w:tab w:val="left" w:pos="1380"/>
        </w:tabs>
        <w:spacing w:line="360" w:lineRule="auto"/>
        <w:rPr>
          <w:b/>
          <w:bCs/>
        </w:rPr>
      </w:pPr>
      <w:r w:rsidRPr="00F96D5E">
        <w:rPr>
          <w:b/>
          <w:bCs/>
        </w:rPr>
        <w:t>To enable coordination of volunteers and donors</w:t>
      </w:r>
      <w:r w:rsidR="00F105B4">
        <w:rPr>
          <w:b/>
          <w:bCs/>
        </w:rPr>
        <w:t xml:space="preserve">: </w:t>
      </w:r>
      <w:r w:rsidR="00C040DF" w:rsidRPr="00C040DF">
        <w:t xml:space="preserve">The site will manage volunteers and donors using a simple-to-use interface. Volunteers will be able to monitor </w:t>
      </w:r>
      <w:r w:rsidR="00F105B4">
        <w:t>their work, while donors will be</w:t>
      </w:r>
      <w:r w:rsidR="00C040DF" w:rsidRPr="00C040DF">
        <w:t xml:space="preserve"> informed of their donations and the effect they are creating.</w:t>
      </w:r>
    </w:p>
    <w:p w14:paraId="22280FBB" w14:textId="57688594" w:rsidR="00C040DF" w:rsidRPr="00F105B4" w:rsidRDefault="00F96D5E" w:rsidP="00F95808">
      <w:pPr>
        <w:pStyle w:val="BodyText"/>
        <w:numPr>
          <w:ilvl w:val="0"/>
          <w:numId w:val="42"/>
        </w:numPr>
        <w:tabs>
          <w:tab w:val="left" w:pos="1380"/>
        </w:tabs>
        <w:spacing w:line="360" w:lineRule="auto"/>
        <w:rPr>
          <w:b/>
          <w:bCs/>
        </w:rPr>
      </w:pPr>
      <w:r w:rsidRPr="00F96D5E">
        <w:rPr>
          <w:b/>
          <w:bCs/>
        </w:rPr>
        <w:lastRenderedPageBreak/>
        <w:t>To Create a Scalable, Secure, and User-Friendly Web Application</w:t>
      </w:r>
      <w:r w:rsidR="00F105B4">
        <w:rPr>
          <w:b/>
          <w:bCs/>
        </w:rPr>
        <w:t xml:space="preserve">: </w:t>
      </w:r>
      <w:r w:rsidR="00C040DF" w:rsidRPr="00C040DF">
        <w:t>The aim is to have a platform that is scalable, secure, and reliable, enabling growth in the future. The application should be simple to use, supporting various user roles like students, donors, volunteers, and admin.</w:t>
      </w:r>
    </w:p>
    <w:p w14:paraId="10CC093B" w14:textId="3B93C884" w:rsidR="00256032" w:rsidRDefault="00ED2F76" w:rsidP="00633E4C">
      <w:pPr>
        <w:pStyle w:val="Heading3"/>
      </w:pPr>
      <w:bookmarkStart w:id="21" w:name="_Toc198214473"/>
      <w:r w:rsidRPr="00CC1C0E">
        <w:t>Objectives:</w:t>
      </w:r>
      <w:bookmarkEnd w:id="21"/>
    </w:p>
    <w:p w14:paraId="7F6B7B87" w14:textId="24DF1761" w:rsidR="00C85993" w:rsidRDefault="00C85993" w:rsidP="00F95808">
      <w:pPr>
        <w:pStyle w:val="ListParagraph"/>
        <w:numPr>
          <w:ilvl w:val="0"/>
          <w:numId w:val="33"/>
        </w:numPr>
        <w:spacing w:line="360" w:lineRule="auto"/>
        <w:jc w:val="both"/>
      </w:pPr>
      <w:r w:rsidRPr="00C85993">
        <w:rPr>
          <w:b/>
        </w:rPr>
        <w:t xml:space="preserve">Develop Core </w:t>
      </w:r>
      <w:r w:rsidR="00F63BB0" w:rsidRPr="00C85993">
        <w:rPr>
          <w:b/>
        </w:rPr>
        <w:t>Functionalities:</w:t>
      </w:r>
      <w:r w:rsidR="00F63BB0">
        <w:t xml:space="preserve"> User</w:t>
      </w:r>
      <w:r>
        <w:t xml:space="preserve"> Registration &amp; Authentication: Provide users with the ability to register and securely log in with role-based access control (e.g., donors, volunteers, admin, needy).</w:t>
      </w:r>
    </w:p>
    <w:p w14:paraId="596ED650" w14:textId="77777777" w:rsidR="00C85993" w:rsidRDefault="00C85993" w:rsidP="00F95808">
      <w:pPr>
        <w:pStyle w:val="ListParagraph"/>
        <w:numPr>
          <w:ilvl w:val="0"/>
          <w:numId w:val="33"/>
        </w:numPr>
        <w:spacing w:line="360" w:lineRule="auto"/>
        <w:jc w:val="both"/>
      </w:pPr>
      <w:r w:rsidRPr="00C85993">
        <w:rPr>
          <w:b/>
        </w:rPr>
        <w:t>Book Donation Management:</w:t>
      </w:r>
      <w:r>
        <w:t xml:space="preserve"> Provide a way for donors to submit books to donate, which will then be listed for needy users to request.</w:t>
      </w:r>
    </w:p>
    <w:p w14:paraId="0C20A70A" w14:textId="77777777" w:rsidR="00C85993" w:rsidRDefault="00C85993" w:rsidP="00F95808">
      <w:pPr>
        <w:pStyle w:val="ListParagraph"/>
        <w:numPr>
          <w:ilvl w:val="0"/>
          <w:numId w:val="33"/>
        </w:numPr>
        <w:spacing w:line="360" w:lineRule="auto"/>
        <w:jc w:val="both"/>
      </w:pPr>
      <w:r w:rsidRPr="00C85993">
        <w:rPr>
          <w:b/>
        </w:rPr>
        <w:t>AI-Driven Book Recommendations:</w:t>
      </w:r>
      <w:r>
        <w:t xml:space="preserve"> Integrate a recommendation engine to recommend books to users based on their preferences and education needs.</w:t>
      </w:r>
    </w:p>
    <w:p w14:paraId="5BB4D44B" w14:textId="77777777" w:rsidR="00C85993" w:rsidRDefault="00C85993" w:rsidP="00F95808">
      <w:pPr>
        <w:pStyle w:val="ListParagraph"/>
        <w:numPr>
          <w:ilvl w:val="0"/>
          <w:numId w:val="33"/>
        </w:numPr>
        <w:spacing w:line="360" w:lineRule="auto"/>
        <w:jc w:val="both"/>
      </w:pPr>
      <w:r w:rsidRPr="00C85993">
        <w:rPr>
          <w:b/>
        </w:rPr>
        <w:t>Volunteer Task Administration:</w:t>
      </w:r>
      <w:r>
        <w:t xml:space="preserve"> Enable volunteers to monitor tasks involving book donation collection.</w:t>
      </w:r>
    </w:p>
    <w:p w14:paraId="2F8046B9" w14:textId="43411AC9" w:rsidR="00C85993" w:rsidRPr="00C85993" w:rsidRDefault="00C85993" w:rsidP="00F95808">
      <w:pPr>
        <w:pStyle w:val="ListParagraph"/>
        <w:numPr>
          <w:ilvl w:val="0"/>
          <w:numId w:val="33"/>
        </w:numPr>
        <w:spacing w:line="360" w:lineRule="auto"/>
        <w:jc w:val="both"/>
      </w:pPr>
      <w:r w:rsidRPr="00C85993">
        <w:rPr>
          <w:b/>
        </w:rPr>
        <w:t>Admin Panel for Management:</w:t>
      </w:r>
      <w:r>
        <w:t xml:space="preserve"> Offer administrators with management tools for users, books, and donations</w:t>
      </w:r>
    </w:p>
    <w:p w14:paraId="69708880" w14:textId="6241DAFB" w:rsidR="00241E94" w:rsidRDefault="007A762C" w:rsidP="00241E94">
      <w:pPr>
        <w:pStyle w:val="Heading2"/>
      </w:pPr>
      <w:bookmarkStart w:id="22" w:name="_Toc198214474"/>
      <w:r w:rsidRPr="00CC1C0E">
        <w:t>Scope of the Project</w:t>
      </w:r>
      <w:bookmarkStart w:id="23" w:name="_Toc975464"/>
      <w:bookmarkStart w:id="24" w:name="_Toc5527837"/>
      <w:bookmarkStart w:id="25" w:name="_Toc19544169"/>
      <w:bookmarkStart w:id="26" w:name="_Toc19544199"/>
      <w:bookmarkEnd w:id="18"/>
      <w:bookmarkEnd w:id="22"/>
    </w:p>
    <w:p w14:paraId="137AB264" w14:textId="2928B87A" w:rsidR="00861146" w:rsidRPr="00861146" w:rsidRDefault="00861146" w:rsidP="00861146">
      <w:pPr>
        <w:spacing w:line="360" w:lineRule="auto"/>
        <w:jc w:val="both"/>
      </w:pPr>
      <w:r w:rsidRPr="00861146">
        <w:t>The project Ehsas Hub is meant to develop a detailed platform that would link donors, volunteers, and students in need of study materials, mostly in the form of book donation. The scope of the project comprises both functional and non-functional parts that facilitate an effortless user experience. Following are the important areas encompassed within the project's scope:</w:t>
      </w:r>
    </w:p>
    <w:p w14:paraId="5B361C31" w14:textId="6266779E" w:rsidR="0040424E" w:rsidRPr="00CC1C0E" w:rsidRDefault="0040424E" w:rsidP="00633E4C">
      <w:pPr>
        <w:pStyle w:val="Heading3"/>
      </w:pPr>
      <w:bookmarkStart w:id="27" w:name="_Toc198214475"/>
      <w:r w:rsidRPr="00CC1C0E">
        <w:t xml:space="preserve">Functional </w:t>
      </w:r>
      <w:r w:rsidR="008572F6">
        <w:t>Scope</w:t>
      </w:r>
      <w:r w:rsidRPr="00CC1C0E">
        <w:t>:</w:t>
      </w:r>
      <w:bookmarkEnd w:id="27"/>
    </w:p>
    <w:p w14:paraId="146C2C93" w14:textId="269CE54A" w:rsidR="00293358" w:rsidRPr="00241E94" w:rsidRDefault="0040424E" w:rsidP="00633E4C">
      <w:pPr>
        <w:pStyle w:val="Heading4"/>
      </w:pPr>
      <w:r w:rsidRPr="00241E94">
        <w:t>User Registration and Authentication:</w:t>
      </w:r>
      <w:r w:rsidRPr="00CC1C0E">
        <w:t xml:space="preserve"> </w:t>
      </w:r>
    </w:p>
    <w:p w14:paraId="4A866662" w14:textId="0B491623" w:rsidR="00293358" w:rsidRDefault="00293358" w:rsidP="00F95808">
      <w:pPr>
        <w:pStyle w:val="ListParagraph"/>
        <w:numPr>
          <w:ilvl w:val="0"/>
          <w:numId w:val="38"/>
        </w:numPr>
        <w:spacing w:after="240" w:line="360" w:lineRule="auto"/>
        <w:jc w:val="both"/>
      </w:pPr>
      <w:r w:rsidRPr="00C040DF">
        <w:rPr>
          <w:b/>
          <w:bCs/>
        </w:rPr>
        <w:t>Roles:</w:t>
      </w:r>
      <w:r>
        <w:t xml:space="preserve"> There will be several user roles on the platform, such as Admin, Donor, Volunteer, and Needy (Student).</w:t>
      </w:r>
    </w:p>
    <w:p w14:paraId="2112A66E" w14:textId="77777777" w:rsidR="00293358" w:rsidRDefault="00293358" w:rsidP="00F95808">
      <w:pPr>
        <w:pStyle w:val="ListParagraph"/>
        <w:numPr>
          <w:ilvl w:val="0"/>
          <w:numId w:val="38"/>
        </w:numPr>
        <w:spacing w:after="240" w:line="360" w:lineRule="auto"/>
        <w:jc w:val="both"/>
      </w:pPr>
      <w:r w:rsidRPr="00C040DF">
        <w:rPr>
          <w:b/>
          <w:bCs/>
        </w:rPr>
        <w:t>Authentication</w:t>
      </w:r>
      <w:r>
        <w:t>: User login and registration will be secured through JWT (JSON Web Tokens) for authenticating users.</w:t>
      </w:r>
    </w:p>
    <w:p w14:paraId="0E210EA7" w14:textId="086C91C0" w:rsidR="00293358" w:rsidRPr="00C040DF" w:rsidRDefault="00293358" w:rsidP="00F95808">
      <w:pPr>
        <w:pStyle w:val="ListParagraph"/>
        <w:numPr>
          <w:ilvl w:val="0"/>
          <w:numId w:val="38"/>
        </w:numPr>
        <w:spacing w:after="240" w:line="360" w:lineRule="auto"/>
        <w:jc w:val="both"/>
        <w:rPr>
          <w:b/>
        </w:rPr>
      </w:pPr>
      <w:r w:rsidRPr="00C040DF">
        <w:rPr>
          <w:b/>
          <w:bCs/>
        </w:rPr>
        <w:t>Role-based Access Control (RBAC):</w:t>
      </w:r>
      <w:r>
        <w:t xml:space="preserve"> There will be different permissions for each type of user to access various sections of the platform.</w:t>
      </w:r>
      <w:r w:rsidRPr="00C040DF">
        <w:rPr>
          <w:b/>
        </w:rPr>
        <w:t xml:space="preserve"> </w:t>
      </w:r>
    </w:p>
    <w:p w14:paraId="6BEA90E2" w14:textId="50A3C66B" w:rsidR="00293358" w:rsidRPr="00293358" w:rsidRDefault="00293358" w:rsidP="00633E4C">
      <w:pPr>
        <w:pStyle w:val="Heading4"/>
      </w:pPr>
      <w:r w:rsidRPr="00293358">
        <w:lastRenderedPageBreak/>
        <w:t>Book Donation Management:</w:t>
      </w:r>
    </w:p>
    <w:p w14:paraId="480132E9" w14:textId="027ADE3F" w:rsidR="00293358" w:rsidRPr="00C040DF" w:rsidRDefault="00293358" w:rsidP="00F95808">
      <w:pPr>
        <w:pStyle w:val="ListParagraph"/>
        <w:numPr>
          <w:ilvl w:val="0"/>
          <w:numId w:val="37"/>
        </w:numPr>
        <w:spacing w:after="240" w:line="360" w:lineRule="auto"/>
        <w:jc w:val="both"/>
        <w:rPr>
          <w:b/>
        </w:rPr>
      </w:pPr>
      <w:r w:rsidRPr="00C040DF">
        <w:rPr>
          <w:b/>
        </w:rPr>
        <w:t xml:space="preserve">Donor Interface: </w:t>
      </w:r>
      <w:r w:rsidRPr="00C040DF">
        <w:rPr>
          <w:bCs/>
        </w:rPr>
        <w:t>Donors can donate books (with fields like book name, author, genre, and book image).</w:t>
      </w:r>
    </w:p>
    <w:p w14:paraId="4AB10520" w14:textId="1C193BDF" w:rsidR="00293358" w:rsidRPr="00C040DF" w:rsidRDefault="00293358" w:rsidP="00F95808">
      <w:pPr>
        <w:pStyle w:val="ListParagraph"/>
        <w:numPr>
          <w:ilvl w:val="0"/>
          <w:numId w:val="37"/>
        </w:numPr>
        <w:spacing w:after="240" w:line="360" w:lineRule="auto"/>
        <w:jc w:val="both"/>
        <w:rPr>
          <w:b/>
        </w:rPr>
      </w:pPr>
      <w:r w:rsidRPr="00C040DF">
        <w:rPr>
          <w:b/>
        </w:rPr>
        <w:t xml:space="preserve">Approval System: </w:t>
      </w:r>
      <w:r w:rsidRPr="00C040DF">
        <w:rPr>
          <w:bCs/>
        </w:rPr>
        <w:t>Admin can approve/reject book donations based on specific parameters.</w:t>
      </w:r>
    </w:p>
    <w:p w14:paraId="48D7D431" w14:textId="1B8C313A" w:rsidR="00293358" w:rsidRPr="00C040DF" w:rsidRDefault="00293358" w:rsidP="00F95808">
      <w:pPr>
        <w:pStyle w:val="ListParagraph"/>
        <w:numPr>
          <w:ilvl w:val="0"/>
          <w:numId w:val="37"/>
        </w:numPr>
        <w:spacing w:after="240" w:line="360" w:lineRule="auto"/>
        <w:jc w:val="both"/>
        <w:rPr>
          <w:bCs/>
        </w:rPr>
      </w:pPr>
      <w:r w:rsidRPr="00C040DF">
        <w:rPr>
          <w:b/>
        </w:rPr>
        <w:t xml:space="preserve">Book Availability: </w:t>
      </w:r>
      <w:r w:rsidRPr="00C040DF">
        <w:rPr>
          <w:bCs/>
        </w:rPr>
        <w:t>Once approved, the books will be available for needy users to request.</w:t>
      </w:r>
    </w:p>
    <w:p w14:paraId="008B6240" w14:textId="0AEB6C82" w:rsidR="00293358" w:rsidRPr="00293358" w:rsidRDefault="00293358" w:rsidP="00633E4C">
      <w:pPr>
        <w:pStyle w:val="Heading4"/>
      </w:pPr>
      <w:r w:rsidRPr="00293358">
        <w:t>Personalized Book Suggestions:</w:t>
      </w:r>
    </w:p>
    <w:p w14:paraId="32F391A9" w14:textId="4F134B62" w:rsidR="00293358" w:rsidRPr="00C040DF" w:rsidRDefault="00293358" w:rsidP="00F95808">
      <w:pPr>
        <w:pStyle w:val="ListParagraph"/>
        <w:numPr>
          <w:ilvl w:val="0"/>
          <w:numId w:val="36"/>
        </w:numPr>
        <w:spacing w:after="240" w:line="360" w:lineRule="auto"/>
        <w:jc w:val="both"/>
        <w:rPr>
          <w:b/>
        </w:rPr>
      </w:pPr>
      <w:r w:rsidRPr="00C040DF">
        <w:rPr>
          <w:b/>
        </w:rPr>
        <w:t xml:space="preserve">AI Integration: </w:t>
      </w:r>
      <w:r w:rsidRPr="00C040DF">
        <w:rPr>
          <w:bCs/>
        </w:rPr>
        <w:t>An AI-powered recommendation system will recommend books to underprivileged students according to their interests, learning requirements, and past interactions with the platform.</w:t>
      </w:r>
    </w:p>
    <w:p w14:paraId="6D68BD9F" w14:textId="79EFEA30" w:rsidR="007B0F7F" w:rsidRPr="00C040DF" w:rsidRDefault="00293358" w:rsidP="00F95808">
      <w:pPr>
        <w:pStyle w:val="ListParagraph"/>
        <w:numPr>
          <w:ilvl w:val="0"/>
          <w:numId w:val="35"/>
        </w:numPr>
        <w:spacing w:after="240" w:line="360" w:lineRule="auto"/>
        <w:jc w:val="both"/>
        <w:rPr>
          <w:bCs/>
        </w:rPr>
      </w:pPr>
      <w:r w:rsidRPr="00C040DF">
        <w:rPr>
          <w:b/>
        </w:rPr>
        <w:t xml:space="preserve">Machine Learning Model: </w:t>
      </w:r>
      <w:r w:rsidR="006D5CB7" w:rsidRPr="00C040DF">
        <w:rPr>
          <w:bCs/>
        </w:rPr>
        <w:t xml:space="preserve">NCF, Clustering or Hybrid Models, leveraging </w:t>
      </w:r>
      <w:r w:rsidR="00F105B4" w:rsidRPr="00C040DF">
        <w:rPr>
          <w:bCs/>
        </w:rPr>
        <w:t>Tensor Flow</w:t>
      </w:r>
      <w:r w:rsidR="006D5CB7" w:rsidRPr="00C040DF">
        <w:rPr>
          <w:bCs/>
        </w:rPr>
        <w:t xml:space="preserve"> and other machine learning algorithms, will drive the recommendation engine</w:t>
      </w:r>
      <w:r w:rsidRPr="00C040DF">
        <w:rPr>
          <w:bCs/>
        </w:rPr>
        <w:t>.</w:t>
      </w:r>
    </w:p>
    <w:p w14:paraId="0137C317" w14:textId="5FBB668D" w:rsidR="007B0F7F" w:rsidRPr="007B0F7F" w:rsidRDefault="007B0F7F" w:rsidP="00633E4C">
      <w:pPr>
        <w:pStyle w:val="Heading4"/>
      </w:pPr>
      <w:r w:rsidRPr="007B0F7F">
        <w:t>Volunteer Coordination:</w:t>
      </w:r>
    </w:p>
    <w:p w14:paraId="121B029B" w14:textId="7718AC6F" w:rsidR="007B0F7F" w:rsidRPr="00C040DF" w:rsidRDefault="007B0F7F" w:rsidP="00F95808">
      <w:pPr>
        <w:pStyle w:val="ListParagraph"/>
        <w:numPr>
          <w:ilvl w:val="0"/>
          <w:numId w:val="34"/>
        </w:numPr>
        <w:spacing w:after="240" w:line="360" w:lineRule="auto"/>
        <w:jc w:val="both"/>
        <w:rPr>
          <w:bCs/>
        </w:rPr>
      </w:pPr>
      <w:r w:rsidRPr="00C040DF">
        <w:rPr>
          <w:b/>
        </w:rPr>
        <w:t xml:space="preserve">Task Management: </w:t>
      </w:r>
      <w:r w:rsidRPr="00C040DF">
        <w:rPr>
          <w:bCs/>
        </w:rPr>
        <w:t xml:space="preserve">Volunteers will be able to view and accept tasks associated with book collection from </w:t>
      </w:r>
      <w:r w:rsidR="00F105B4" w:rsidRPr="00C040DF">
        <w:rPr>
          <w:bCs/>
        </w:rPr>
        <w:t>donors, which</w:t>
      </w:r>
      <w:r w:rsidRPr="00C040DF">
        <w:rPr>
          <w:bCs/>
        </w:rPr>
        <w:t xml:space="preserve"> is near to them.</w:t>
      </w:r>
    </w:p>
    <w:p w14:paraId="615CE979" w14:textId="1F29312F" w:rsidR="007B0F7F" w:rsidRPr="007B0F7F" w:rsidRDefault="007B0F7F" w:rsidP="00633E4C">
      <w:pPr>
        <w:pStyle w:val="Heading4"/>
      </w:pPr>
      <w:r w:rsidRPr="007B0F7F">
        <w:t>Admin Dashboard:</w:t>
      </w:r>
    </w:p>
    <w:p w14:paraId="71B48C1D" w14:textId="4B911CE1" w:rsidR="007B0F7F" w:rsidRPr="00C040DF" w:rsidRDefault="007B0F7F" w:rsidP="00F95808">
      <w:pPr>
        <w:pStyle w:val="ListParagraph"/>
        <w:numPr>
          <w:ilvl w:val="0"/>
          <w:numId w:val="34"/>
        </w:numPr>
        <w:spacing w:after="240" w:line="360" w:lineRule="auto"/>
        <w:jc w:val="both"/>
        <w:rPr>
          <w:bCs/>
        </w:rPr>
      </w:pPr>
      <w:r w:rsidRPr="00C040DF">
        <w:rPr>
          <w:b/>
        </w:rPr>
        <w:t xml:space="preserve">Admin Control: </w:t>
      </w:r>
      <w:r w:rsidRPr="00C040DF">
        <w:rPr>
          <w:bCs/>
        </w:rPr>
        <w:t>Admin users will have total control over the platform, including user management (donors, volunteers, and needy), book approval, task allocation, and platform monitoring.</w:t>
      </w:r>
    </w:p>
    <w:p w14:paraId="3B99BF90" w14:textId="36701B0A" w:rsidR="007B0F7F" w:rsidRDefault="007B0F7F" w:rsidP="00F95808">
      <w:pPr>
        <w:pStyle w:val="ListParagraph"/>
        <w:numPr>
          <w:ilvl w:val="0"/>
          <w:numId w:val="31"/>
        </w:numPr>
        <w:spacing w:after="240" w:line="360" w:lineRule="auto"/>
        <w:jc w:val="both"/>
        <w:rPr>
          <w:bCs/>
        </w:rPr>
      </w:pPr>
      <w:r w:rsidRPr="007B0F7F">
        <w:rPr>
          <w:b/>
        </w:rPr>
        <w:t xml:space="preserve">Data Overview: </w:t>
      </w:r>
      <w:r w:rsidRPr="007B0F7F">
        <w:rPr>
          <w:bCs/>
        </w:rPr>
        <w:t>Admins will be able to view all data, such as donation logs, volunteer tasks, user activity, and more.</w:t>
      </w:r>
    </w:p>
    <w:p w14:paraId="73A48052" w14:textId="107346B2" w:rsidR="007B0F7F" w:rsidRPr="007B0F7F" w:rsidRDefault="007B0F7F" w:rsidP="00633E4C">
      <w:pPr>
        <w:pStyle w:val="Heading4"/>
      </w:pPr>
      <w:r w:rsidRPr="007B0F7F">
        <w:t>Frontend Interface:</w:t>
      </w:r>
    </w:p>
    <w:p w14:paraId="708B01EB" w14:textId="2A15CE15" w:rsidR="007B0F7F" w:rsidRPr="007B0F7F" w:rsidRDefault="007B0F7F" w:rsidP="00F95808">
      <w:pPr>
        <w:pStyle w:val="ListParagraph"/>
        <w:numPr>
          <w:ilvl w:val="0"/>
          <w:numId w:val="31"/>
        </w:numPr>
        <w:spacing w:after="240" w:line="360" w:lineRule="auto"/>
        <w:jc w:val="both"/>
        <w:rPr>
          <w:b/>
        </w:rPr>
      </w:pPr>
      <w:r w:rsidRPr="007B0F7F">
        <w:rPr>
          <w:b/>
        </w:rPr>
        <w:t xml:space="preserve">User interface: </w:t>
      </w:r>
      <w:r w:rsidRPr="007B0F7F">
        <w:rPr>
          <w:bCs/>
        </w:rPr>
        <w:t>The fro</w:t>
      </w:r>
      <w:r w:rsidR="00F105B4">
        <w:rPr>
          <w:bCs/>
        </w:rPr>
        <w:t>ntend is base</w:t>
      </w:r>
      <w:r w:rsidR="00633E4C">
        <w:rPr>
          <w:bCs/>
        </w:rPr>
        <w:t>d</w:t>
      </w:r>
      <w:r w:rsidRPr="007B0F7F">
        <w:rPr>
          <w:bCs/>
        </w:rPr>
        <w:t xml:space="preserve"> on React, allowing a very intuitive and user-friendly interface for all kinds of users.</w:t>
      </w:r>
    </w:p>
    <w:p w14:paraId="5CE5DD6D" w14:textId="0A245FEF" w:rsidR="007B0F7F" w:rsidRPr="007B0F7F" w:rsidRDefault="007B0F7F" w:rsidP="00F95808">
      <w:pPr>
        <w:pStyle w:val="ListParagraph"/>
        <w:numPr>
          <w:ilvl w:val="0"/>
          <w:numId w:val="31"/>
        </w:numPr>
        <w:spacing w:after="240" w:line="360" w:lineRule="auto"/>
        <w:jc w:val="both"/>
        <w:rPr>
          <w:bCs/>
        </w:rPr>
      </w:pPr>
      <w:r w:rsidRPr="007B0F7F">
        <w:rPr>
          <w:b/>
        </w:rPr>
        <w:t xml:space="preserve">Dashboard: </w:t>
      </w:r>
      <w:r w:rsidRPr="007B0F7F">
        <w:rPr>
          <w:bCs/>
        </w:rPr>
        <w:t>This would comprise a specifically designed dashboard to track donations, book availability, volunteer activities</w:t>
      </w:r>
      <w:r>
        <w:rPr>
          <w:bCs/>
        </w:rPr>
        <w:t xml:space="preserve"> and more</w:t>
      </w:r>
      <w:r w:rsidRPr="007B0F7F">
        <w:rPr>
          <w:bCs/>
        </w:rPr>
        <w:t>.</w:t>
      </w:r>
    </w:p>
    <w:p w14:paraId="7C0DFB06" w14:textId="09EF4F67" w:rsidR="00283D96" w:rsidRPr="00AE2FD8" w:rsidRDefault="007B0F7F" w:rsidP="00F95808">
      <w:pPr>
        <w:pStyle w:val="ListParagraph"/>
        <w:numPr>
          <w:ilvl w:val="0"/>
          <w:numId w:val="31"/>
        </w:numPr>
        <w:spacing w:after="240" w:line="360" w:lineRule="auto"/>
        <w:jc w:val="both"/>
        <w:rPr>
          <w:bCs/>
        </w:rPr>
      </w:pPr>
      <w:r w:rsidRPr="007B0F7F">
        <w:rPr>
          <w:b/>
        </w:rPr>
        <w:t xml:space="preserve">Responsive Design: </w:t>
      </w:r>
      <w:r w:rsidRPr="007B0F7F">
        <w:rPr>
          <w:bCs/>
        </w:rPr>
        <w:t>The website will ensure mobile-friendliness and responsiveness across different types of devices.</w:t>
      </w:r>
    </w:p>
    <w:p w14:paraId="74C9D95B" w14:textId="1E3F4C30" w:rsidR="00283D96" w:rsidRPr="00283D96" w:rsidRDefault="00283D96" w:rsidP="00633E4C">
      <w:pPr>
        <w:pStyle w:val="Heading4"/>
      </w:pPr>
      <w:r w:rsidRPr="00283D96">
        <w:lastRenderedPageBreak/>
        <w:t>Book Search and Request System:</w:t>
      </w:r>
    </w:p>
    <w:p w14:paraId="03D214AE" w14:textId="7624187C" w:rsidR="00283D96" w:rsidRPr="00283D96" w:rsidRDefault="00283D96" w:rsidP="00F95808">
      <w:pPr>
        <w:pStyle w:val="ListParagraph"/>
        <w:numPr>
          <w:ilvl w:val="0"/>
          <w:numId w:val="31"/>
        </w:numPr>
        <w:spacing w:after="240" w:line="360" w:lineRule="auto"/>
        <w:jc w:val="both"/>
        <w:rPr>
          <w:b/>
        </w:rPr>
      </w:pPr>
      <w:r w:rsidRPr="00283D96">
        <w:rPr>
          <w:b/>
        </w:rPr>
        <w:t xml:space="preserve">Search Functionality: </w:t>
      </w:r>
      <w:r w:rsidRPr="00283D96">
        <w:rPr>
          <w:bCs/>
        </w:rPr>
        <w:t>Needy users are able to search for books by categories, subjects, and other parameters.</w:t>
      </w:r>
    </w:p>
    <w:p w14:paraId="0C6FCD15" w14:textId="42E1EF85" w:rsidR="00283D96" w:rsidRDefault="00283D96" w:rsidP="00F95808">
      <w:pPr>
        <w:pStyle w:val="ListParagraph"/>
        <w:numPr>
          <w:ilvl w:val="0"/>
          <w:numId w:val="31"/>
        </w:numPr>
        <w:spacing w:after="240" w:line="360" w:lineRule="auto"/>
        <w:jc w:val="both"/>
        <w:rPr>
          <w:bCs/>
        </w:rPr>
      </w:pPr>
      <w:r w:rsidRPr="00283D96">
        <w:rPr>
          <w:b/>
        </w:rPr>
        <w:t xml:space="preserve">Request Process: </w:t>
      </w:r>
      <w:r w:rsidRPr="00283D96">
        <w:rPr>
          <w:bCs/>
        </w:rPr>
        <w:t>Needy users are able to request books using a simplified process and will get updates on email.</w:t>
      </w:r>
    </w:p>
    <w:p w14:paraId="0F281CF0" w14:textId="457A8B1C" w:rsidR="002D67CE" w:rsidRPr="00CC1C0E" w:rsidRDefault="002D67CE" w:rsidP="00633E4C">
      <w:pPr>
        <w:pStyle w:val="Heading3"/>
      </w:pPr>
      <w:bookmarkStart w:id="28" w:name="_Toc198214476"/>
      <w:r w:rsidRPr="00CC1C0E">
        <w:t xml:space="preserve">Non-Functional </w:t>
      </w:r>
      <w:r>
        <w:t>Scope:</w:t>
      </w:r>
      <w:bookmarkEnd w:id="28"/>
    </w:p>
    <w:p w14:paraId="17BEFAF9" w14:textId="58EE7CF3" w:rsidR="00633E4C" w:rsidRPr="00633E4C" w:rsidRDefault="002D67CE" w:rsidP="00633E4C">
      <w:pPr>
        <w:pStyle w:val="Heading4"/>
      </w:pPr>
      <w:r w:rsidRPr="00130C18">
        <w:t>Reliability</w:t>
      </w:r>
    </w:p>
    <w:p w14:paraId="1FD79FCA" w14:textId="77777777" w:rsidR="002D67CE" w:rsidRPr="00130C18" w:rsidRDefault="002D67CE" w:rsidP="00F95808">
      <w:pPr>
        <w:numPr>
          <w:ilvl w:val="0"/>
          <w:numId w:val="25"/>
        </w:numPr>
        <w:spacing w:before="100" w:beforeAutospacing="1" w:after="100" w:afterAutospacing="1" w:line="360" w:lineRule="auto"/>
        <w:jc w:val="both"/>
      </w:pPr>
      <w:r w:rsidRPr="00130C18">
        <w:t xml:space="preserve">The system should handle errors gracefully and should not lose data during </w:t>
      </w:r>
      <w:r>
        <w:t>Donations</w:t>
      </w:r>
      <w:r w:rsidRPr="00130C18">
        <w:t>.</w:t>
      </w:r>
    </w:p>
    <w:p w14:paraId="2E19CB25" w14:textId="77777777" w:rsidR="002D67CE" w:rsidRPr="00130C18" w:rsidRDefault="002D67CE" w:rsidP="00F95808">
      <w:pPr>
        <w:numPr>
          <w:ilvl w:val="0"/>
          <w:numId w:val="25"/>
        </w:numPr>
        <w:spacing w:before="100" w:beforeAutospacing="1" w:after="100" w:afterAutospacing="1" w:line="360" w:lineRule="auto"/>
        <w:jc w:val="both"/>
      </w:pPr>
      <w:r w:rsidRPr="00130C18">
        <w:t>The platform must be able to recover quickly from unexpected failures</w:t>
      </w:r>
      <w:r>
        <w:t xml:space="preserve"> Like passwords etc</w:t>
      </w:r>
      <w:r w:rsidRPr="00130C18">
        <w:t>.</w:t>
      </w:r>
    </w:p>
    <w:p w14:paraId="2E931E36" w14:textId="49F9EF75" w:rsidR="002D67CE" w:rsidRPr="00130C18" w:rsidRDefault="002D67CE" w:rsidP="00633E4C">
      <w:pPr>
        <w:pStyle w:val="Heading4"/>
      </w:pPr>
      <w:r w:rsidRPr="00130C18">
        <w:t>Security</w:t>
      </w:r>
    </w:p>
    <w:p w14:paraId="5CFADA4D" w14:textId="77777777" w:rsidR="002D67CE" w:rsidRPr="00130C18" w:rsidRDefault="002D67CE" w:rsidP="00F95808">
      <w:pPr>
        <w:numPr>
          <w:ilvl w:val="0"/>
          <w:numId w:val="26"/>
        </w:numPr>
        <w:spacing w:before="100" w:beforeAutospacing="1" w:after="100" w:afterAutospacing="1" w:line="360" w:lineRule="auto"/>
        <w:jc w:val="both"/>
      </w:pPr>
      <w:r w:rsidRPr="00130C18">
        <w:t>Strong authentication (JWT) and password encryption should be implemented to ensure that user data is secure.</w:t>
      </w:r>
    </w:p>
    <w:p w14:paraId="1E95B044" w14:textId="77777777" w:rsidR="002D67CE" w:rsidRPr="00130C18" w:rsidRDefault="002D67CE" w:rsidP="00F95808">
      <w:pPr>
        <w:numPr>
          <w:ilvl w:val="0"/>
          <w:numId w:val="26"/>
        </w:numPr>
        <w:spacing w:before="100" w:beforeAutospacing="1" w:after="100" w:afterAutospacing="1" w:line="360" w:lineRule="auto"/>
        <w:jc w:val="both"/>
      </w:pPr>
      <w:r w:rsidRPr="00130C18">
        <w:t>Sensitive data, such as user information and donation details, should be encrypted both during transmission and storage.</w:t>
      </w:r>
    </w:p>
    <w:p w14:paraId="6F97D094" w14:textId="5896D089" w:rsidR="002D67CE" w:rsidRPr="00130C18" w:rsidRDefault="002D67CE" w:rsidP="00633E4C">
      <w:pPr>
        <w:pStyle w:val="Heading4"/>
      </w:pPr>
      <w:r w:rsidRPr="00130C18">
        <w:t>Usability</w:t>
      </w:r>
    </w:p>
    <w:p w14:paraId="2E29C098" w14:textId="77777777" w:rsidR="002D67CE" w:rsidRPr="00130C18" w:rsidRDefault="002D67CE" w:rsidP="00F95808">
      <w:pPr>
        <w:numPr>
          <w:ilvl w:val="0"/>
          <w:numId w:val="27"/>
        </w:numPr>
        <w:spacing w:before="100" w:beforeAutospacing="1" w:after="100" w:afterAutospacing="1" w:line="360" w:lineRule="auto"/>
        <w:jc w:val="both"/>
      </w:pPr>
      <w:r w:rsidRPr="00130C18">
        <w:t>The platform should have an intuitive and easy-to-use interface for all user roles (admin, donor, volunteer, needy).</w:t>
      </w:r>
    </w:p>
    <w:p w14:paraId="12CE4064" w14:textId="77777777" w:rsidR="002D67CE" w:rsidRPr="00130C18" w:rsidRDefault="002D67CE" w:rsidP="00F95808">
      <w:pPr>
        <w:numPr>
          <w:ilvl w:val="0"/>
          <w:numId w:val="27"/>
        </w:numPr>
        <w:spacing w:before="100" w:beforeAutospacing="1" w:after="100" w:afterAutospacing="1" w:line="360" w:lineRule="auto"/>
        <w:jc w:val="both"/>
      </w:pPr>
      <w:r w:rsidRPr="00130C18">
        <w:t>It should be accessible on both desktop and mobile devices, providing a responsive design for different screen sizes.</w:t>
      </w:r>
    </w:p>
    <w:p w14:paraId="0D890683" w14:textId="39F7A97E" w:rsidR="002D67CE" w:rsidRPr="00130C18" w:rsidRDefault="002D67CE" w:rsidP="00633E4C">
      <w:pPr>
        <w:pStyle w:val="Heading4"/>
      </w:pPr>
      <w:r w:rsidRPr="00130C18">
        <w:t>Maintainability</w:t>
      </w:r>
    </w:p>
    <w:p w14:paraId="5CCB7C52" w14:textId="77777777" w:rsidR="002D67CE" w:rsidRPr="00130C18" w:rsidRDefault="002D67CE" w:rsidP="00F95808">
      <w:pPr>
        <w:numPr>
          <w:ilvl w:val="0"/>
          <w:numId w:val="28"/>
        </w:numPr>
        <w:spacing w:before="100" w:beforeAutospacing="1" w:after="100" w:afterAutospacing="1" w:line="360" w:lineRule="auto"/>
        <w:jc w:val="both"/>
      </w:pPr>
      <w:r w:rsidRPr="00130C18">
        <w:t>The system should be modular, with clearly defined components that can be easily updated or replaced in the future.</w:t>
      </w:r>
    </w:p>
    <w:p w14:paraId="056D407E" w14:textId="77777777" w:rsidR="002D67CE" w:rsidRPr="00130C18" w:rsidRDefault="002D67CE" w:rsidP="00F95808">
      <w:pPr>
        <w:numPr>
          <w:ilvl w:val="0"/>
          <w:numId w:val="28"/>
        </w:numPr>
        <w:spacing w:before="100" w:beforeAutospacing="1" w:after="100" w:afterAutospacing="1" w:line="360" w:lineRule="auto"/>
        <w:jc w:val="both"/>
      </w:pPr>
      <w:r w:rsidRPr="00130C18">
        <w:t>Proper documentation and error logs should be maintained to help with ongoing support and updates.</w:t>
      </w:r>
    </w:p>
    <w:p w14:paraId="4B4FC810" w14:textId="58DF222A" w:rsidR="002D67CE" w:rsidRPr="00130C18" w:rsidRDefault="002D67CE" w:rsidP="00633E4C">
      <w:pPr>
        <w:pStyle w:val="Heading4"/>
      </w:pPr>
      <w:r w:rsidRPr="00130C18">
        <w:lastRenderedPageBreak/>
        <w:t>Compatibility</w:t>
      </w:r>
    </w:p>
    <w:p w14:paraId="4EBAE0AF" w14:textId="77777777" w:rsidR="002D67CE" w:rsidRPr="00130C18" w:rsidRDefault="002D67CE" w:rsidP="00F95808">
      <w:pPr>
        <w:numPr>
          <w:ilvl w:val="0"/>
          <w:numId w:val="29"/>
        </w:numPr>
        <w:spacing w:before="100" w:beforeAutospacing="1" w:after="100" w:afterAutospacing="1" w:line="360" w:lineRule="auto"/>
        <w:jc w:val="both"/>
      </w:pPr>
      <w:r w:rsidRPr="00130C18">
        <w:t xml:space="preserve">The platform should work on common web browsers like </w:t>
      </w:r>
      <w:r w:rsidRPr="00130C18">
        <w:rPr>
          <w:b/>
          <w:bCs/>
        </w:rPr>
        <w:t>Chrome</w:t>
      </w:r>
      <w:r w:rsidRPr="00130C18">
        <w:t xml:space="preserve">, </w:t>
      </w:r>
      <w:r w:rsidRPr="00130C18">
        <w:rPr>
          <w:b/>
          <w:bCs/>
        </w:rPr>
        <w:t>Firefox</w:t>
      </w:r>
      <w:r w:rsidRPr="00130C18">
        <w:t xml:space="preserve">, and </w:t>
      </w:r>
      <w:r w:rsidRPr="00130C18">
        <w:rPr>
          <w:b/>
          <w:bCs/>
        </w:rPr>
        <w:t>Safari</w:t>
      </w:r>
      <w:r>
        <w:rPr>
          <w:b/>
          <w:bCs/>
        </w:rPr>
        <w:t>, Web Browsers.</w:t>
      </w:r>
    </w:p>
    <w:p w14:paraId="724A6F5D" w14:textId="77777777" w:rsidR="002D67CE" w:rsidRPr="00130C18" w:rsidRDefault="002D67CE" w:rsidP="00F95808">
      <w:pPr>
        <w:numPr>
          <w:ilvl w:val="0"/>
          <w:numId w:val="29"/>
        </w:numPr>
        <w:spacing w:before="100" w:beforeAutospacing="1" w:after="100" w:afterAutospacing="1" w:line="360" w:lineRule="auto"/>
        <w:jc w:val="both"/>
      </w:pPr>
      <w:r w:rsidRPr="00130C18">
        <w:t xml:space="preserve">It should be compatible with both </w:t>
      </w:r>
      <w:r w:rsidRPr="00130C18">
        <w:rPr>
          <w:b/>
          <w:bCs/>
        </w:rPr>
        <w:t>Windows</w:t>
      </w:r>
      <w:r w:rsidRPr="00130C18">
        <w:t xml:space="preserve"> and </w:t>
      </w:r>
      <w:r>
        <w:rPr>
          <w:b/>
          <w:bCs/>
        </w:rPr>
        <w:t>Ubuntu Linux</w:t>
      </w:r>
      <w:r w:rsidRPr="00130C18">
        <w:t xml:space="preserve"> operating systems.</w:t>
      </w:r>
    </w:p>
    <w:p w14:paraId="2C9F422A" w14:textId="3EB113C0" w:rsidR="002D67CE" w:rsidRPr="00130C18" w:rsidRDefault="002D67CE" w:rsidP="00633E4C">
      <w:pPr>
        <w:pStyle w:val="Heading4"/>
      </w:pPr>
      <w:r w:rsidRPr="00130C18">
        <w:t>Resource Efficiency</w:t>
      </w:r>
    </w:p>
    <w:p w14:paraId="70AEA019" w14:textId="19F0329D" w:rsidR="002D67CE" w:rsidRPr="002016A8" w:rsidRDefault="002D67CE" w:rsidP="00F95808">
      <w:pPr>
        <w:numPr>
          <w:ilvl w:val="0"/>
          <w:numId w:val="30"/>
        </w:numPr>
        <w:spacing w:before="100" w:beforeAutospacing="1" w:after="100" w:afterAutospacing="1" w:line="360" w:lineRule="auto"/>
        <w:jc w:val="both"/>
      </w:pPr>
      <w:r w:rsidRPr="00130C18">
        <w:t>The system should operate efficiently without excessive consumption of memory or CPU, ensuring smooth operation on typical hardware.</w:t>
      </w:r>
    </w:p>
    <w:p w14:paraId="4998008D" w14:textId="06B83545" w:rsidR="00953CFD" w:rsidRPr="00CC1C0E" w:rsidRDefault="00953CFD" w:rsidP="003D4BA1">
      <w:pPr>
        <w:pStyle w:val="Heading2"/>
      </w:pPr>
      <w:bookmarkStart w:id="29" w:name="_Toc198214477"/>
      <w:r w:rsidRPr="00CC1C0E">
        <w:t>Conclusion</w:t>
      </w:r>
      <w:r w:rsidR="00A43103" w:rsidRPr="00CC1C0E">
        <w:t>:</w:t>
      </w:r>
      <w:bookmarkEnd w:id="29"/>
      <w:r w:rsidR="00A43103" w:rsidRPr="00CC1C0E">
        <w:t xml:space="preserve"> </w:t>
      </w:r>
    </w:p>
    <w:p w14:paraId="1783D906" w14:textId="7D4EA820" w:rsidR="00A43103" w:rsidRPr="00CC1C0E" w:rsidRDefault="00E6288C" w:rsidP="003D4BA1">
      <w:pPr>
        <w:spacing w:after="240" w:line="360" w:lineRule="auto"/>
        <w:ind w:left="360"/>
        <w:jc w:val="both"/>
      </w:pPr>
      <w:r w:rsidRPr="00E6288C">
        <w:t xml:space="preserve">The Ehsas Hub initiative aims to solve the issue of book availability by creating a platform that brings donors, volunteers, and students together. The principal objectives of the project are to make the process of donating simpler, enhance educational content access, and provide users with book recommendations based on AI. The goals include building essential features for user registration, donation </w:t>
      </w:r>
      <w:r w:rsidR="00293358" w:rsidRPr="00E6288C">
        <w:t>management</w:t>
      </w:r>
      <w:r w:rsidR="00293358">
        <w:t>,</w:t>
      </w:r>
      <w:r w:rsidRPr="00E6288C">
        <w:t xml:space="preserve"> and integrating AI, ensuring security, scalability, and usability throughout the platform.</w:t>
      </w:r>
    </w:p>
    <w:p w14:paraId="41EFF6CD" w14:textId="52899683" w:rsidR="005E76FD" w:rsidRPr="00CC1C0E" w:rsidRDefault="005E76FD" w:rsidP="003D4BA1">
      <w:pPr>
        <w:spacing w:after="240" w:line="360" w:lineRule="auto"/>
        <w:jc w:val="both"/>
      </w:pPr>
    </w:p>
    <w:p w14:paraId="035FF071" w14:textId="77777777" w:rsidR="005E76FD" w:rsidRPr="00CC1C0E" w:rsidRDefault="005E76FD" w:rsidP="003D4BA1">
      <w:pPr>
        <w:spacing w:line="360" w:lineRule="auto"/>
      </w:pPr>
      <w:r w:rsidRPr="00CC1C0E">
        <w:br w:type="page"/>
      </w:r>
    </w:p>
    <w:p w14:paraId="06E614A0" w14:textId="77777777" w:rsidR="005E76FD" w:rsidRPr="00CC1C0E" w:rsidRDefault="005E76FD" w:rsidP="003D4BA1">
      <w:pPr>
        <w:spacing w:after="240" w:line="360" w:lineRule="auto"/>
        <w:jc w:val="right"/>
        <w:rPr>
          <w:b/>
          <w:sz w:val="52"/>
        </w:rPr>
      </w:pPr>
    </w:p>
    <w:p w14:paraId="227AF07E" w14:textId="77777777" w:rsidR="005E76FD" w:rsidRPr="00CC1C0E" w:rsidRDefault="005E76FD" w:rsidP="003D4BA1">
      <w:pPr>
        <w:spacing w:after="240" w:line="360" w:lineRule="auto"/>
        <w:jc w:val="right"/>
        <w:rPr>
          <w:b/>
          <w:sz w:val="52"/>
        </w:rPr>
      </w:pPr>
    </w:p>
    <w:p w14:paraId="3C9EF6B7" w14:textId="77777777" w:rsidR="005E76FD" w:rsidRPr="00CC1C0E" w:rsidRDefault="005E76FD" w:rsidP="003D4BA1">
      <w:pPr>
        <w:spacing w:after="240" w:line="360" w:lineRule="auto"/>
        <w:jc w:val="right"/>
        <w:rPr>
          <w:b/>
          <w:sz w:val="52"/>
        </w:rPr>
      </w:pPr>
    </w:p>
    <w:p w14:paraId="1DB2A878" w14:textId="77777777" w:rsidR="005E76FD" w:rsidRPr="00CC1C0E" w:rsidRDefault="005E76FD" w:rsidP="003D4BA1">
      <w:pPr>
        <w:spacing w:after="240" w:line="360" w:lineRule="auto"/>
        <w:jc w:val="right"/>
        <w:rPr>
          <w:b/>
          <w:sz w:val="52"/>
        </w:rPr>
      </w:pPr>
    </w:p>
    <w:p w14:paraId="3102A37C" w14:textId="77777777" w:rsidR="005E76FD" w:rsidRPr="00CC1C0E" w:rsidRDefault="005E76FD" w:rsidP="003D4BA1">
      <w:pPr>
        <w:spacing w:after="240" w:line="360" w:lineRule="auto"/>
        <w:jc w:val="right"/>
        <w:rPr>
          <w:b/>
          <w:sz w:val="52"/>
        </w:rPr>
      </w:pPr>
    </w:p>
    <w:p w14:paraId="25ADB197" w14:textId="77777777" w:rsidR="005E76FD" w:rsidRPr="00CC1C0E" w:rsidRDefault="005E76FD" w:rsidP="004D153F">
      <w:pPr>
        <w:spacing w:after="240" w:line="360" w:lineRule="auto"/>
        <w:rPr>
          <w:b/>
          <w:sz w:val="52"/>
        </w:rPr>
      </w:pPr>
    </w:p>
    <w:p w14:paraId="33F1DF5B" w14:textId="77777777" w:rsidR="00437A90" w:rsidRPr="00CC1C0E" w:rsidRDefault="00437A90" w:rsidP="003D4BA1">
      <w:pPr>
        <w:spacing w:after="240" w:line="360" w:lineRule="auto"/>
        <w:jc w:val="right"/>
        <w:rPr>
          <w:b/>
          <w:sz w:val="52"/>
        </w:rPr>
      </w:pPr>
    </w:p>
    <w:p w14:paraId="51CE2E7C" w14:textId="77777777" w:rsidR="00A42389" w:rsidRDefault="00A42389" w:rsidP="003D4BA1">
      <w:pPr>
        <w:spacing w:after="240" w:line="360" w:lineRule="auto"/>
        <w:jc w:val="right"/>
        <w:rPr>
          <w:b/>
          <w:sz w:val="56"/>
        </w:rPr>
      </w:pPr>
    </w:p>
    <w:p w14:paraId="5D9FB257" w14:textId="3F08DB34" w:rsidR="005E76FD" w:rsidRPr="00CC1C0E" w:rsidRDefault="005E76FD" w:rsidP="003D4BA1">
      <w:pPr>
        <w:spacing w:after="240" w:line="360" w:lineRule="auto"/>
        <w:jc w:val="right"/>
        <w:rPr>
          <w:b/>
          <w:sz w:val="56"/>
        </w:rPr>
      </w:pPr>
      <w:r w:rsidRPr="00CC1C0E">
        <w:rPr>
          <w:b/>
          <w:sz w:val="56"/>
        </w:rPr>
        <w:t xml:space="preserve">Chapter 02: </w:t>
      </w:r>
      <w:r w:rsidRPr="00CC1C0E">
        <w:rPr>
          <w:b/>
          <w:sz w:val="56"/>
        </w:rPr>
        <w:br/>
        <w:t>Literature Review</w:t>
      </w:r>
    </w:p>
    <w:p w14:paraId="709904C8" w14:textId="35ED70FC" w:rsidR="005E76FD" w:rsidRPr="00CC1C0E" w:rsidRDefault="005E76FD" w:rsidP="003D4BA1">
      <w:pPr>
        <w:spacing w:line="360" w:lineRule="auto"/>
      </w:pPr>
      <w:r w:rsidRPr="00CC1C0E">
        <w:br w:type="page"/>
      </w:r>
    </w:p>
    <w:p w14:paraId="7209B1E2" w14:textId="09E9643E" w:rsidR="004E5FC8" w:rsidRPr="00CC1C0E" w:rsidRDefault="00657558" w:rsidP="003D4BA1">
      <w:pPr>
        <w:pStyle w:val="Heading1"/>
      </w:pPr>
      <w:bookmarkStart w:id="30" w:name="_Toc198214478"/>
      <w:r w:rsidRPr="00CC1C0E">
        <w:lastRenderedPageBreak/>
        <w:t xml:space="preserve">Literature </w:t>
      </w:r>
      <w:r w:rsidR="008F4642" w:rsidRPr="00CC1C0E">
        <w:t>Review</w:t>
      </w:r>
      <w:bookmarkEnd w:id="30"/>
      <w:r w:rsidR="00A11546" w:rsidRPr="00CC1C0E">
        <w:t xml:space="preserve"> </w:t>
      </w:r>
      <w:bookmarkEnd w:id="23"/>
      <w:bookmarkEnd w:id="24"/>
      <w:bookmarkEnd w:id="25"/>
      <w:bookmarkEnd w:id="26"/>
    </w:p>
    <w:p w14:paraId="7F4C1565" w14:textId="2A564D29" w:rsidR="00DD1DCF" w:rsidRPr="00CC1C0E" w:rsidRDefault="008F4642" w:rsidP="003D4BA1">
      <w:pPr>
        <w:pStyle w:val="Heading2"/>
      </w:pPr>
      <w:bookmarkStart w:id="31" w:name="_Toc198214479"/>
      <w:r w:rsidRPr="00CC1C0E">
        <w:t>Introduction</w:t>
      </w:r>
      <w:bookmarkEnd w:id="31"/>
      <w:r w:rsidR="00DD1DCF" w:rsidRPr="00CC1C0E">
        <w:t xml:space="preserve"> </w:t>
      </w:r>
    </w:p>
    <w:p w14:paraId="38C4C3CB" w14:textId="7769D3D0" w:rsidR="0008618A" w:rsidRPr="00CC1C0E" w:rsidRDefault="0008618A" w:rsidP="003D4BA1">
      <w:pPr>
        <w:spacing w:line="360" w:lineRule="auto"/>
        <w:jc w:val="both"/>
      </w:pPr>
      <w:r w:rsidRPr="00CC1C0E">
        <w:t>In many areas, like e-commerce, entertainment, and education, recommendation systems are an important part of giving each user a personalized experience. This literature review is mostly about book recommendation systems, which try to match users with good books based on their likes, dislikes, and past actions. This chapter goes into definitions, linked research, and an analysis of methodologies. It then looks for research g</w:t>
      </w:r>
      <w:r w:rsidR="00380AA3" w:rsidRPr="00CC1C0E">
        <w:t>aps and comes up with the Ehsas=</w:t>
      </w:r>
      <w:r w:rsidRPr="00CC1C0E">
        <w:t>Hub project's problem statement</w:t>
      </w:r>
      <w:r w:rsidR="00380AA3" w:rsidRPr="00CC1C0E">
        <w:t xml:space="preserve"> with an emphasis on book recommendation platforms; this chapter provides a thorough analysis of recommendation systems. It examines fundamental ideas, current studies, approaches used in comparable systems, and highlights important gaps pertinent to the Ehsas-Hub project.</w:t>
      </w:r>
    </w:p>
    <w:p w14:paraId="09909526" w14:textId="1CAE681E" w:rsidR="008F4642" w:rsidRPr="00CC1C0E" w:rsidRDefault="00733565" w:rsidP="003D4BA1">
      <w:pPr>
        <w:pStyle w:val="Heading2"/>
      </w:pPr>
      <w:bookmarkStart w:id="32" w:name="_Toc198214480"/>
      <w:r w:rsidRPr="00CC1C0E">
        <w:t>Background and Problem Elaboration</w:t>
      </w:r>
      <w:bookmarkEnd w:id="32"/>
    </w:p>
    <w:p w14:paraId="421531F2" w14:textId="4229EC2D" w:rsidR="00DD1DCF" w:rsidRPr="00CC1C0E" w:rsidRDefault="00DD1DCF" w:rsidP="003D4BA1">
      <w:pPr>
        <w:spacing w:line="360" w:lineRule="auto"/>
        <w:jc w:val="both"/>
      </w:pPr>
      <w:r w:rsidRPr="00CC1C0E">
        <w:t>Book recommendation systems have evolved from simple content-based methods to sophisticated hybrid approaches. The challenges addressed by these systems include handling vast datasets, improving recommendation accuracy, and overcoming issues like cold-start problems and sparsity in user feedback. For Ehsas Hub, the aim is to integrate a recommendation engine specifically tailored to students' interests and academic goals, leveraging techniques like collaborative filtering and machine learning.2.3 Detailed Literature Review</w:t>
      </w:r>
    </w:p>
    <w:p w14:paraId="53EAF2FB" w14:textId="77777777" w:rsidR="00733565" w:rsidRPr="00CC1C0E" w:rsidRDefault="00733565" w:rsidP="003D4BA1">
      <w:pPr>
        <w:pStyle w:val="Heading2"/>
      </w:pPr>
      <w:bookmarkStart w:id="33" w:name="_Toc198214481"/>
      <w:r w:rsidRPr="00CC1C0E">
        <w:t>Detailed Literature Review</w:t>
      </w:r>
      <w:bookmarkEnd w:id="33"/>
    </w:p>
    <w:p w14:paraId="0D9A8098" w14:textId="6DE47F33" w:rsidR="00733565" w:rsidRPr="00CC1C0E" w:rsidRDefault="00733565" w:rsidP="00633E4C">
      <w:pPr>
        <w:pStyle w:val="Heading3"/>
      </w:pPr>
      <w:bookmarkStart w:id="34" w:name="_Toc198214482"/>
      <w:r w:rsidRPr="00CC1C0E">
        <w:t>Definitions</w:t>
      </w:r>
      <w:bookmarkEnd w:id="34"/>
    </w:p>
    <w:p w14:paraId="6FA17DA9" w14:textId="6BF299D9" w:rsidR="00DD1DCF" w:rsidRPr="00CC1C0E" w:rsidRDefault="00DD1DCF" w:rsidP="00255EE9">
      <w:pPr>
        <w:pStyle w:val="ListParagraph"/>
        <w:numPr>
          <w:ilvl w:val="0"/>
          <w:numId w:val="5"/>
        </w:numPr>
        <w:spacing w:line="360" w:lineRule="auto"/>
        <w:jc w:val="both"/>
      </w:pPr>
      <w:r w:rsidRPr="00CC1C0E">
        <w:rPr>
          <w:b/>
          <w:bCs/>
        </w:rPr>
        <w:t>Content-Based Filtering</w:t>
      </w:r>
      <w:r w:rsidRPr="00CC1C0E">
        <w:t xml:space="preserve">: </w:t>
      </w:r>
      <w:r w:rsidR="00E010CB" w:rsidRPr="00E010CB">
        <w:t xml:space="preserve">Recommends items similar to the ones the user has liked based on item attributes </w:t>
      </w:r>
      <w:r w:rsidRPr="00CC1C0E">
        <w:t>(e.g., genre, author).</w:t>
      </w:r>
    </w:p>
    <w:p w14:paraId="215EAEAA" w14:textId="77777777" w:rsidR="00DD1DCF" w:rsidRPr="00CC1C0E" w:rsidRDefault="00DD1DCF" w:rsidP="00255EE9">
      <w:pPr>
        <w:pStyle w:val="ListParagraph"/>
        <w:numPr>
          <w:ilvl w:val="0"/>
          <w:numId w:val="5"/>
        </w:numPr>
        <w:spacing w:line="360" w:lineRule="auto"/>
        <w:jc w:val="both"/>
      </w:pPr>
      <w:r w:rsidRPr="00CC1C0E">
        <w:rPr>
          <w:b/>
          <w:bCs/>
        </w:rPr>
        <w:t>Collaborative Filtering</w:t>
      </w:r>
      <w:r w:rsidRPr="00CC1C0E">
        <w:t>: Makes recommendations by finding similarities among users or items based on user ratings or interactions.</w:t>
      </w:r>
    </w:p>
    <w:p w14:paraId="485F6362" w14:textId="77777777" w:rsidR="00DD1DCF" w:rsidRPr="00CC1C0E" w:rsidRDefault="00DD1DCF" w:rsidP="00255EE9">
      <w:pPr>
        <w:pStyle w:val="ListParagraph"/>
        <w:numPr>
          <w:ilvl w:val="0"/>
          <w:numId w:val="5"/>
        </w:numPr>
        <w:spacing w:line="360" w:lineRule="auto"/>
        <w:jc w:val="both"/>
      </w:pPr>
      <w:r w:rsidRPr="00CC1C0E">
        <w:rPr>
          <w:b/>
          <w:bCs/>
        </w:rPr>
        <w:t>Hybrid Systems</w:t>
      </w:r>
      <w:r w:rsidRPr="00CC1C0E">
        <w:t>: Combines content-based and collaborative methods to overcome the limitations of each technique.</w:t>
      </w:r>
    </w:p>
    <w:p w14:paraId="7259871E" w14:textId="77777777" w:rsidR="00DD1DCF" w:rsidRPr="00CC1C0E" w:rsidRDefault="00DD1DCF" w:rsidP="003D4BA1">
      <w:pPr>
        <w:spacing w:line="360" w:lineRule="auto"/>
      </w:pPr>
    </w:p>
    <w:p w14:paraId="68F32545" w14:textId="3FB4CCE3" w:rsidR="00733565" w:rsidRPr="00CC1C0E" w:rsidRDefault="00733565" w:rsidP="00633E4C">
      <w:pPr>
        <w:pStyle w:val="Heading3"/>
      </w:pPr>
      <w:bookmarkStart w:id="35" w:name="_Toc198214483"/>
      <w:r w:rsidRPr="00CC1C0E">
        <w:lastRenderedPageBreak/>
        <w:t>Related Research Work 1</w:t>
      </w:r>
      <w:bookmarkEnd w:id="35"/>
    </w:p>
    <w:p w14:paraId="43E7077C" w14:textId="6D5E4C93" w:rsidR="00DD1DCF" w:rsidRDefault="00DD1DCF" w:rsidP="003D4BA1">
      <w:pPr>
        <w:spacing w:line="360" w:lineRule="auto"/>
        <w:jc w:val="both"/>
      </w:pPr>
      <w:r w:rsidRPr="00CC1C0E">
        <w:t>A study by Gupta et al. (2020) explores the effectiveness of recommendation systems in e-commerce and library platforms. The research highlights the utility of content-based filtering for user-specific recommendations and discusses its limitation in handling new users (cold-start problem). Collaborative filtering, though powerful, requires extensive datasets to deliver accurate predictions</w:t>
      </w:r>
      <w:r w:rsidR="00F14083" w:rsidRPr="00CC1C0E">
        <w:t>.</w:t>
      </w:r>
    </w:p>
    <w:p w14:paraId="66000419" w14:textId="77777777" w:rsidR="006B4256" w:rsidRDefault="006B4256" w:rsidP="003D4BA1">
      <w:pPr>
        <w:spacing w:line="360" w:lineRule="auto"/>
        <w:jc w:val="both"/>
      </w:pPr>
    </w:p>
    <w:p w14:paraId="312D4259" w14:textId="77777777" w:rsidR="006B4256" w:rsidRPr="00CC1C0E" w:rsidRDefault="006B4256" w:rsidP="003D4BA1">
      <w:pPr>
        <w:spacing w:line="360" w:lineRule="auto"/>
        <w:jc w:val="both"/>
      </w:pPr>
    </w:p>
    <w:p w14:paraId="3D38306E" w14:textId="0D7BDC6C" w:rsidR="00DD1DCF" w:rsidRPr="00CC1C0E" w:rsidRDefault="00733565" w:rsidP="00633E4C">
      <w:pPr>
        <w:pStyle w:val="Heading3"/>
      </w:pPr>
      <w:bookmarkStart w:id="36" w:name="_Toc198214484"/>
      <w:r w:rsidRPr="00CC1C0E">
        <w:t>Related Research Work 2</w:t>
      </w:r>
      <w:bookmarkEnd w:id="36"/>
    </w:p>
    <w:p w14:paraId="5E17320C" w14:textId="7FDA94EB" w:rsidR="00DD1DCF" w:rsidRDefault="00B830A4" w:rsidP="003D4BA1">
      <w:pPr>
        <w:spacing w:line="360" w:lineRule="auto"/>
        <w:rPr>
          <w:b/>
          <w:bCs/>
        </w:rPr>
      </w:pPr>
      <w:r w:rsidRPr="00CC1C0E">
        <w:rPr>
          <w:bCs/>
        </w:rPr>
        <w:t>A personalized book recommendation system developed by Sarma et al. (2021) combines clustering techniques with cosine similarity to recommend books. The study uses datasets from Goodreads and applies machine learning models to improve recommendation accuracy. It effectively addresses sparsity and cold-start problems through clustering methods</w:t>
      </w:r>
      <w:r w:rsidRPr="00CC1C0E">
        <w:rPr>
          <w:b/>
          <w:bCs/>
        </w:rPr>
        <w:t>​.</w:t>
      </w:r>
    </w:p>
    <w:p w14:paraId="0F9F7444" w14:textId="77777777" w:rsidR="006B4256" w:rsidRDefault="006B4256" w:rsidP="003D4BA1">
      <w:pPr>
        <w:spacing w:line="360" w:lineRule="auto"/>
        <w:rPr>
          <w:b/>
          <w:bCs/>
        </w:rPr>
      </w:pPr>
    </w:p>
    <w:p w14:paraId="38D29DDE" w14:textId="77777777" w:rsidR="006B4256" w:rsidRPr="00CC1C0E" w:rsidRDefault="006B4256" w:rsidP="003D4BA1">
      <w:pPr>
        <w:spacing w:line="360" w:lineRule="auto"/>
      </w:pPr>
    </w:p>
    <w:p w14:paraId="0F1BAA08" w14:textId="1F0B5F39" w:rsidR="00255EB0" w:rsidRPr="00CC1C0E" w:rsidRDefault="00733565" w:rsidP="003D4BA1">
      <w:pPr>
        <w:pStyle w:val="Heading2"/>
      </w:pPr>
      <w:bookmarkStart w:id="37" w:name="_Toc198214485"/>
      <w:r w:rsidRPr="00CC1C0E">
        <w:t>Literature Review Summary Table</w:t>
      </w:r>
      <w:bookmarkStart w:id="38" w:name="_Toc532812916"/>
      <w:bookmarkEnd w:id="37"/>
    </w:p>
    <w:p w14:paraId="21946619" w14:textId="04FEE486" w:rsidR="00255EB0" w:rsidRDefault="00A3358A" w:rsidP="00A3358A">
      <w:pPr>
        <w:pStyle w:val="Caption"/>
        <w:rPr>
          <w:sz w:val="24"/>
          <w:szCs w:val="24"/>
        </w:rPr>
      </w:pPr>
      <w:bookmarkStart w:id="39" w:name="_Toc55559466"/>
      <w:bookmarkStart w:id="40" w:name="_Ref197029170"/>
      <w:bookmarkStart w:id="41" w:name="_Ref197542028"/>
      <w:r w:rsidRPr="00A3358A">
        <w:rPr>
          <w:sz w:val="24"/>
          <w:szCs w:val="24"/>
        </w:rPr>
        <w:t xml:space="preserve">Table </w:t>
      </w:r>
      <w:r w:rsidR="0000249C">
        <w:rPr>
          <w:sz w:val="24"/>
          <w:szCs w:val="24"/>
        </w:rPr>
        <w:t>2.1</w:t>
      </w:r>
      <w:r w:rsidR="008D3927" w:rsidRPr="00A3358A">
        <w:rPr>
          <w:sz w:val="24"/>
          <w:szCs w:val="24"/>
        </w:rPr>
        <w:t xml:space="preserve">: </w:t>
      </w:r>
      <w:bookmarkEnd w:id="39"/>
      <w:bookmarkEnd w:id="40"/>
      <w:r w:rsidR="00855D7E" w:rsidRPr="00A3358A">
        <w:rPr>
          <w:sz w:val="24"/>
          <w:szCs w:val="24"/>
        </w:rPr>
        <w:t>Literature Review Summary Table</w:t>
      </w:r>
      <w:bookmarkEnd w:id="41"/>
    </w:p>
    <w:p w14:paraId="3E069876" w14:textId="77777777" w:rsidR="00E010CB" w:rsidRPr="00A3358A" w:rsidRDefault="00E010CB" w:rsidP="00A3358A">
      <w:pPr>
        <w:pStyle w:val="Caption"/>
        <w:rPr>
          <w:sz w:val="24"/>
          <w:szCs w:val="24"/>
        </w:rPr>
      </w:pPr>
    </w:p>
    <w:tbl>
      <w:tblPr>
        <w:tblStyle w:val="PlainTable3"/>
        <w:tblW w:w="0" w:type="auto"/>
        <w:jc w:val="center"/>
        <w:tblLook w:val="04A0" w:firstRow="1" w:lastRow="0" w:firstColumn="1" w:lastColumn="0" w:noHBand="0" w:noVBand="1"/>
      </w:tblPr>
      <w:tblGrid>
        <w:gridCol w:w="1710"/>
        <w:gridCol w:w="1653"/>
        <w:gridCol w:w="2086"/>
        <w:gridCol w:w="2661"/>
      </w:tblGrid>
      <w:tr w:rsidR="00DD1DCF" w:rsidRPr="00CC1C0E" w14:paraId="528FC78C" w14:textId="77777777" w:rsidTr="00855D7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35" w:type="dxa"/>
          </w:tcPr>
          <w:p w14:paraId="1A806C76" w14:textId="77777777" w:rsidR="00DD1DCF" w:rsidRPr="00CC1C0E" w:rsidRDefault="00DD1DCF" w:rsidP="003D4BA1">
            <w:pPr>
              <w:pStyle w:val="TableHeaderRow"/>
              <w:spacing w:line="360" w:lineRule="auto"/>
              <w:jc w:val="both"/>
            </w:pPr>
            <w:r w:rsidRPr="00CC1C0E">
              <w:t>Study</w:t>
            </w:r>
          </w:p>
        </w:tc>
        <w:tc>
          <w:tcPr>
            <w:tcW w:w="1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2A6E7113" w14:textId="77777777" w:rsidTr="00AC0D58">
              <w:trPr>
                <w:tblCellSpacing w:w="15" w:type="dxa"/>
              </w:trPr>
              <w:tc>
                <w:tcPr>
                  <w:tcW w:w="0" w:type="auto"/>
                  <w:vAlign w:val="center"/>
                  <w:hideMark/>
                </w:tcPr>
                <w:p w14:paraId="4BCD9F8B" w14:textId="77777777" w:rsidR="00DD1DCF" w:rsidRPr="00CC1C0E" w:rsidRDefault="00DD1DCF" w:rsidP="003D4BA1">
                  <w:pPr>
                    <w:pStyle w:val="TableHeaderRow"/>
                    <w:spacing w:line="360" w:lineRule="auto"/>
                    <w:jc w:val="both"/>
                  </w:pPr>
                </w:p>
              </w:tc>
            </w:tr>
          </w:tbl>
          <w:p w14:paraId="69F4B254"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DD1DCF" w:rsidRPr="00CC1C0E" w14:paraId="621454A0" w14:textId="77777777" w:rsidTr="00AC0D58">
              <w:trPr>
                <w:tblCellSpacing w:w="15" w:type="dxa"/>
              </w:trPr>
              <w:tc>
                <w:tcPr>
                  <w:tcW w:w="0" w:type="auto"/>
                  <w:vAlign w:val="center"/>
                  <w:hideMark/>
                </w:tcPr>
                <w:p w14:paraId="6B6A24D8" w14:textId="77777777" w:rsidR="00DD1DCF" w:rsidRPr="00CC1C0E" w:rsidRDefault="00DD1DCF" w:rsidP="003D4BA1">
                  <w:pPr>
                    <w:pStyle w:val="TableHeaderRow"/>
                    <w:spacing w:line="360" w:lineRule="auto"/>
                    <w:jc w:val="both"/>
                    <w:rPr>
                      <w:bCs/>
                    </w:rPr>
                  </w:pPr>
                  <w:r w:rsidRPr="00CC1C0E">
                    <w:rPr>
                      <w:bCs/>
                    </w:rPr>
                    <w:t>Methodology</w:t>
                  </w:r>
                </w:p>
              </w:tc>
            </w:tr>
          </w:tbl>
          <w:p w14:paraId="40FF562A"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2086" w:type="dxa"/>
          </w:tcPr>
          <w:p w14:paraId="1E997382"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r w:rsidRPr="00CC1C0E">
              <w:t>Strengths</w:t>
            </w:r>
          </w:p>
        </w:tc>
        <w:tc>
          <w:tcPr>
            <w:tcW w:w="2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5D50668E" w14:textId="77777777" w:rsidTr="00AC0D58">
              <w:trPr>
                <w:tblCellSpacing w:w="15" w:type="dxa"/>
              </w:trPr>
              <w:tc>
                <w:tcPr>
                  <w:tcW w:w="0" w:type="auto"/>
                  <w:vAlign w:val="center"/>
                  <w:hideMark/>
                </w:tcPr>
                <w:p w14:paraId="7FF10B6E" w14:textId="77777777" w:rsidR="00DD1DCF" w:rsidRPr="00CC1C0E" w:rsidRDefault="00DD1DCF" w:rsidP="003D4BA1">
                  <w:pPr>
                    <w:pStyle w:val="TableHeaderRow"/>
                    <w:spacing w:line="360" w:lineRule="auto"/>
                    <w:jc w:val="both"/>
                  </w:pPr>
                </w:p>
              </w:tc>
            </w:tr>
          </w:tbl>
          <w:p w14:paraId="707B4F7E"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2445" w:type="dxa"/>
              <w:tblCellSpacing w:w="15" w:type="dxa"/>
              <w:tblCellMar>
                <w:top w:w="15" w:type="dxa"/>
                <w:left w:w="15" w:type="dxa"/>
                <w:bottom w:w="15" w:type="dxa"/>
                <w:right w:w="15" w:type="dxa"/>
              </w:tblCellMar>
              <w:tblLook w:val="04A0" w:firstRow="1" w:lastRow="0" w:firstColumn="1" w:lastColumn="0" w:noHBand="0" w:noVBand="1"/>
            </w:tblPr>
            <w:tblGrid>
              <w:gridCol w:w="2445"/>
            </w:tblGrid>
            <w:tr w:rsidR="00DD1DCF" w:rsidRPr="00CC1C0E" w14:paraId="799C4BCE" w14:textId="77777777" w:rsidTr="00AC0D58">
              <w:trPr>
                <w:tblCellSpacing w:w="15" w:type="dxa"/>
              </w:trPr>
              <w:tc>
                <w:tcPr>
                  <w:tcW w:w="2385" w:type="dxa"/>
                  <w:vAlign w:val="center"/>
                  <w:hideMark/>
                </w:tcPr>
                <w:p w14:paraId="45A582EB" w14:textId="77777777" w:rsidR="00DD1DCF" w:rsidRPr="00CC1C0E" w:rsidRDefault="00DD1DCF" w:rsidP="003D4BA1">
                  <w:pPr>
                    <w:pStyle w:val="TableHeaderRow"/>
                    <w:spacing w:line="360" w:lineRule="auto"/>
                    <w:jc w:val="both"/>
                    <w:rPr>
                      <w:bCs/>
                    </w:rPr>
                  </w:pPr>
                  <w:r w:rsidRPr="00CC1C0E">
                    <w:rPr>
                      <w:bCs/>
                    </w:rPr>
                    <w:t>Limitations</w:t>
                  </w:r>
                </w:p>
              </w:tc>
            </w:tr>
          </w:tbl>
          <w:p w14:paraId="7C152740"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r>
      <w:tr w:rsidR="00010359" w:rsidRPr="00CC1C0E" w14:paraId="1C727B0F" w14:textId="77777777" w:rsidTr="00855D7E">
        <w:trPr>
          <w:cnfStyle w:val="000000100000" w:firstRow="0" w:lastRow="0" w:firstColumn="0" w:lastColumn="0" w:oddVBand="0" w:evenVBand="0" w:oddHBand="1" w:evenHBand="0" w:firstRowFirstColumn="0" w:firstRowLastColumn="0" w:lastRowFirstColumn="0" w:lastRowLastColumn="0"/>
          <w:trHeight w:val="962"/>
          <w:jc w:val="center"/>
        </w:trPr>
        <w:tc>
          <w:tcPr>
            <w:cnfStyle w:val="001000000000" w:firstRow="0" w:lastRow="0" w:firstColumn="1" w:lastColumn="0" w:oddVBand="0" w:evenVBand="0" w:oddHBand="0" w:evenHBand="0" w:firstRowFirstColumn="0" w:firstRowLastColumn="0" w:lastRowFirstColumn="0" w:lastRowLastColumn="0"/>
            <w:tcW w:w="1535" w:type="dxa"/>
          </w:tcPr>
          <w:p w14:paraId="70E72517" w14:textId="77777777" w:rsidR="00DD1DCF" w:rsidRPr="00CC1C0E" w:rsidRDefault="00DD1DCF" w:rsidP="003D4BA1">
            <w:pPr>
              <w:spacing w:line="360" w:lineRule="auto"/>
              <w:jc w:val="both"/>
            </w:pPr>
            <w:r w:rsidRPr="00CC1C0E">
              <w:t>Gupta et al. (2020)</w:t>
            </w:r>
          </w:p>
        </w:tc>
        <w:tc>
          <w:tcPr>
            <w:tcW w:w="1509" w:type="dxa"/>
          </w:tcPr>
          <w:p w14:paraId="6E86DE63"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Content-Based Filtering</w:t>
            </w:r>
          </w:p>
        </w:tc>
        <w:tc>
          <w:tcPr>
            <w:tcW w:w="2086" w:type="dxa"/>
          </w:tcPr>
          <w:p w14:paraId="470E5FB2"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Personalized recommendations</w:t>
            </w:r>
          </w:p>
        </w:tc>
        <w:tc>
          <w:tcPr>
            <w:tcW w:w="2335" w:type="dxa"/>
          </w:tcPr>
          <w:p w14:paraId="0D7A0084" w14:textId="77777777" w:rsidR="00DD1DCF" w:rsidRPr="00CC1C0E" w:rsidRDefault="00DD1DCF"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Struggles with cold-start problems</w:t>
            </w:r>
          </w:p>
        </w:tc>
      </w:tr>
      <w:tr w:rsidR="00DD1DCF" w:rsidRPr="00CC1C0E" w14:paraId="5A1097EC" w14:textId="77777777" w:rsidTr="00855D7E">
        <w:trPr>
          <w:jc w:val="center"/>
        </w:trPr>
        <w:tc>
          <w:tcPr>
            <w:cnfStyle w:val="001000000000" w:firstRow="0" w:lastRow="0" w:firstColumn="1" w:lastColumn="0" w:oddVBand="0" w:evenVBand="0" w:oddHBand="0" w:evenHBand="0" w:firstRowFirstColumn="0" w:firstRowLastColumn="0" w:lastRowFirstColumn="0" w:lastRowLastColumn="0"/>
            <w:tcW w:w="1535" w:type="dxa"/>
          </w:tcPr>
          <w:p w14:paraId="6EE79D47" w14:textId="77777777" w:rsidR="00DD1DCF" w:rsidRPr="00CC1C0E" w:rsidRDefault="00DD1DCF" w:rsidP="003D4BA1">
            <w:pPr>
              <w:spacing w:line="360" w:lineRule="auto"/>
              <w:jc w:val="both"/>
            </w:pPr>
            <w:r w:rsidRPr="00CC1C0E">
              <w:t>Sarma et al. (2021)</w:t>
            </w:r>
          </w:p>
        </w:tc>
        <w:tc>
          <w:tcPr>
            <w:tcW w:w="1509" w:type="dxa"/>
          </w:tcPr>
          <w:p w14:paraId="46899ACA"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Clustering + Collaborative Filtering</w:t>
            </w:r>
          </w:p>
        </w:tc>
        <w:tc>
          <w:tcPr>
            <w:tcW w:w="20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3D1020A8" w14:textId="77777777" w:rsidTr="00AC0D58">
              <w:trPr>
                <w:tblCellSpacing w:w="15" w:type="dxa"/>
              </w:trPr>
              <w:tc>
                <w:tcPr>
                  <w:tcW w:w="0" w:type="auto"/>
                  <w:vAlign w:val="center"/>
                  <w:hideMark/>
                </w:tcPr>
                <w:p w14:paraId="280403BD" w14:textId="77777777" w:rsidR="00DD1DCF" w:rsidRPr="00CC1C0E" w:rsidRDefault="00DD1DCF" w:rsidP="003D4BA1">
                  <w:pPr>
                    <w:spacing w:line="360" w:lineRule="auto"/>
                  </w:pPr>
                </w:p>
              </w:tc>
            </w:tr>
          </w:tbl>
          <w:p w14:paraId="2EC1B34F"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DD1DCF" w:rsidRPr="00CC1C0E" w14:paraId="611CDED0" w14:textId="77777777" w:rsidTr="00AC0D58">
              <w:trPr>
                <w:tblCellSpacing w:w="15" w:type="dxa"/>
              </w:trPr>
              <w:tc>
                <w:tcPr>
                  <w:tcW w:w="0" w:type="auto"/>
                  <w:vAlign w:val="center"/>
                  <w:hideMark/>
                </w:tcPr>
                <w:p w14:paraId="5808B537" w14:textId="77777777" w:rsidR="00DD1DCF" w:rsidRPr="00CC1C0E" w:rsidRDefault="00DD1DCF" w:rsidP="003D4BA1">
                  <w:pPr>
                    <w:spacing w:line="360" w:lineRule="auto"/>
                  </w:pPr>
                  <w:r w:rsidRPr="00CC1C0E">
                    <w:t>High accuracy and handles sparsity well</w:t>
                  </w:r>
                </w:p>
              </w:tc>
            </w:tr>
          </w:tbl>
          <w:p w14:paraId="2B9CB79E"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p>
        </w:tc>
        <w:tc>
          <w:tcPr>
            <w:tcW w:w="2335" w:type="dxa"/>
          </w:tcPr>
          <w:p w14:paraId="363CEB03"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Requires well-curated datasets</w:t>
            </w:r>
          </w:p>
        </w:tc>
      </w:tr>
      <w:tr w:rsidR="00010359" w:rsidRPr="00CC1C0E" w14:paraId="442A2052" w14:textId="77777777" w:rsidTr="00855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5" w:type="dxa"/>
          </w:tcPr>
          <w:p w14:paraId="49A11DAA" w14:textId="77777777" w:rsidR="00DD1DCF" w:rsidRPr="00CC1C0E" w:rsidRDefault="00DD1DCF" w:rsidP="003D4BA1">
            <w:pPr>
              <w:spacing w:line="360" w:lineRule="auto"/>
              <w:jc w:val="both"/>
            </w:pPr>
            <w:r w:rsidRPr="00CC1C0E">
              <w:t>Rajpurkar et al. (2015)</w:t>
            </w:r>
          </w:p>
        </w:tc>
        <w:tc>
          <w:tcPr>
            <w:tcW w:w="1509" w:type="dxa"/>
          </w:tcPr>
          <w:p w14:paraId="44FBCFEF"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Hybrid (Content + Collaborative)</w:t>
            </w:r>
          </w:p>
        </w:tc>
        <w:tc>
          <w:tcPr>
            <w:tcW w:w="2086" w:type="dxa"/>
          </w:tcPr>
          <w:p w14:paraId="0B64E11D"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Improves recommendation relevance</w:t>
            </w:r>
          </w:p>
        </w:tc>
        <w:tc>
          <w:tcPr>
            <w:tcW w:w="2335" w:type="dxa"/>
          </w:tcPr>
          <w:p w14:paraId="381CCE7B"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Computationally intensive for large datasets</w:t>
            </w:r>
          </w:p>
        </w:tc>
      </w:tr>
    </w:tbl>
    <w:p w14:paraId="4D777D51" w14:textId="77777777" w:rsidR="00255EB0" w:rsidRPr="00CC1C0E" w:rsidRDefault="00255EB0" w:rsidP="003D4BA1">
      <w:pPr>
        <w:spacing w:line="360" w:lineRule="auto"/>
      </w:pPr>
    </w:p>
    <w:p w14:paraId="73C110ED" w14:textId="23EC7DA3" w:rsidR="00FA4818" w:rsidRPr="00CC1C0E" w:rsidRDefault="00255EB0" w:rsidP="003D4BA1">
      <w:pPr>
        <w:pStyle w:val="Heading2"/>
      </w:pPr>
      <w:bookmarkStart w:id="42" w:name="_Toc198214486"/>
      <w:r w:rsidRPr="00CC1C0E">
        <w:lastRenderedPageBreak/>
        <w:t>Research G</w:t>
      </w:r>
      <w:r w:rsidR="00FA4818" w:rsidRPr="00CC1C0E">
        <w:t>ap</w:t>
      </w:r>
      <w:bookmarkEnd w:id="42"/>
    </w:p>
    <w:p w14:paraId="2CA1C19F" w14:textId="104070E9" w:rsidR="00DD1DCF" w:rsidRDefault="00103AE5" w:rsidP="003D4BA1">
      <w:pPr>
        <w:spacing w:line="360" w:lineRule="auto"/>
        <w:jc w:val="both"/>
      </w:pPr>
      <w:r w:rsidRPr="00103AE5">
        <w:t xml:space="preserve">The research gap in current book recommendation systems is their narrow attention to user-specific goals and educational aims. The majority of current systems strongly depend on user ratings or common interests, which do not pay attention to the specific requirements of particular user segments, like students within an educational context. These systems usually face the cold-start problem, data sparsity, and computational </w:t>
      </w:r>
      <w:r w:rsidR="00083EBB" w:rsidRPr="00103AE5">
        <w:t>complexity, in</w:t>
      </w:r>
      <w:r w:rsidRPr="00103AE5">
        <w:t xml:space="preserve"> addition, although hybrid recommendation systems have been investigated, they are computationally expensive and need well-curated datasets, which makes them less appropriate for platforms that cater to a broad set of </w:t>
      </w:r>
      <w:r w:rsidR="00083EBB" w:rsidRPr="00103AE5">
        <w:t>stakeholders</w:t>
      </w:r>
      <w:r w:rsidR="00083EBB">
        <w:t>.</w:t>
      </w:r>
      <w:r w:rsidR="00083EBB" w:rsidRPr="00103AE5">
        <w:t xml:space="preserve"> There</w:t>
      </w:r>
      <w:r w:rsidRPr="00103AE5">
        <w:t xml:space="preserve"> is limited research that integrates personalized recommendations based on particular academic or educational objectives with scalable and efficient solutions for platforms such as Ehsas Hub. Thus, there is a requirement for a recommendation system that not only takes ratings into account but also encompasses user interests, academic objectives, and computational efficiency.</w:t>
      </w:r>
    </w:p>
    <w:p w14:paraId="6EC30C70" w14:textId="77777777" w:rsidR="006B4256" w:rsidRPr="00CC1C0E" w:rsidRDefault="006B4256" w:rsidP="003D4BA1">
      <w:pPr>
        <w:spacing w:line="360" w:lineRule="auto"/>
        <w:jc w:val="both"/>
      </w:pPr>
    </w:p>
    <w:p w14:paraId="648B09D1" w14:textId="68522BA0" w:rsidR="00031CF3" w:rsidRDefault="00FA4818" w:rsidP="003D4BA1">
      <w:pPr>
        <w:pStyle w:val="Heading2"/>
      </w:pPr>
      <w:bookmarkStart w:id="43" w:name="_Toc198214487"/>
      <w:bookmarkEnd w:id="38"/>
      <w:r w:rsidRPr="00CC1C0E">
        <w:t>Problem Statement</w:t>
      </w:r>
      <w:bookmarkStart w:id="44" w:name="_Toc975465"/>
      <w:bookmarkEnd w:id="43"/>
    </w:p>
    <w:p w14:paraId="492E8679" w14:textId="4D4D9BFD" w:rsidR="00194BE6" w:rsidRPr="00194BE6" w:rsidRDefault="00194BE6" w:rsidP="00194BE6">
      <w:pPr>
        <w:spacing w:line="360" w:lineRule="auto"/>
      </w:pPr>
      <w:r w:rsidRPr="00194BE6">
        <w:t xml:space="preserve">Current book recommendation systems mainly concentrate on general-purpose recommendations, mostly overlooking the specific needs of nonprofit educational platforms such as Ehsas Hub. </w:t>
      </w:r>
      <w:r w:rsidR="00483DB7" w:rsidRPr="00194BE6">
        <w:t>Issues including plague current systems</w:t>
      </w:r>
      <w:r w:rsidRPr="00194BE6">
        <w:t>:</w:t>
      </w:r>
    </w:p>
    <w:p w14:paraId="18E9B676" w14:textId="77777777" w:rsidR="00194BE6" w:rsidRPr="00194BE6" w:rsidRDefault="00194BE6" w:rsidP="00194BE6">
      <w:pPr>
        <w:spacing w:line="360" w:lineRule="auto"/>
      </w:pPr>
    </w:p>
    <w:p w14:paraId="5F566191" w14:textId="3DECC1BC" w:rsidR="00194BE6" w:rsidRPr="00194BE6" w:rsidRDefault="00194BE6" w:rsidP="00F95808">
      <w:pPr>
        <w:pStyle w:val="ListParagraph"/>
        <w:numPr>
          <w:ilvl w:val="0"/>
          <w:numId w:val="32"/>
        </w:numPr>
        <w:spacing w:line="360" w:lineRule="auto"/>
      </w:pPr>
      <w:r w:rsidRPr="00194BE6">
        <w:rPr>
          <w:b/>
          <w:bCs/>
        </w:rPr>
        <w:t>Cold-Start Problem:</w:t>
      </w:r>
      <w:r w:rsidRPr="00194BE6">
        <w:t xml:space="preserve"> New members who have little or no historical information are problematic for personalized recommendations.</w:t>
      </w:r>
    </w:p>
    <w:p w14:paraId="1A172F9C" w14:textId="58245394" w:rsidR="00194BE6" w:rsidRPr="00194BE6" w:rsidRDefault="00194BE6" w:rsidP="00F95808">
      <w:pPr>
        <w:pStyle w:val="ListParagraph"/>
        <w:numPr>
          <w:ilvl w:val="0"/>
          <w:numId w:val="32"/>
        </w:numPr>
        <w:spacing w:line="360" w:lineRule="auto"/>
      </w:pPr>
      <w:r w:rsidRPr="00194BE6">
        <w:rPr>
          <w:b/>
          <w:bCs/>
        </w:rPr>
        <w:t>Data Sparsity</w:t>
      </w:r>
      <w:r w:rsidRPr="00194BE6">
        <w:t>: Lack of user or item interaction data can lead to poor recommendations, particularly in collaborative filtering techniques.</w:t>
      </w:r>
    </w:p>
    <w:p w14:paraId="7C493744" w14:textId="454BAD13" w:rsidR="00194BE6" w:rsidRPr="00194BE6" w:rsidRDefault="00194BE6" w:rsidP="00F95808">
      <w:pPr>
        <w:pStyle w:val="ListParagraph"/>
        <w:numPr>
          <w:ilvl w:val="0"/>
          <w:numId w:val="32"/>
        </w:numPr>
        <w:spacing w:line="360" w:lineRule="auto"/>
      </w:pPr>
      <w:r w:rsidRPr="00194BE6">
        <w:rPr>
          <w:b/>
          <w:bCs/>
        </w:rPr>
        <w:t>Limited Personalization:</w:t>
      </w:r>
      <w:r w:rsidRPr="00194BE6">
        <w:t xml:space="preserve"> Most recommendation systems fail to well-personalize their suggestions with respect to precise academic interests, objectives, or user preferences.</w:t>
      </w:r>
    </w:p>
    <w:p w14:paraId="3AD1A0EF" w14:textId="1FDA3726" w:rsidR="00194BE6" w:rsidRPr="00194BE6" w:rsidRDefault="00194BE6" w:rsidP="00F95808">
      <w:pPr>
        <w:pStyle w:val="ListParagraph"/>
        <w:numPr>
          <w:ilvl w:val="0"/>
          <w:numId w:val="32"/>
        </w:numPr>
        <w:spacing w:line="360" w:lineRule="auto"/>
      </w:pPr>
      <w:r w:rsidRPr="00194BE6">
        <w:rPr>
          <w:b/>
          <w:bCs/>
        </w:rPr>
        <w:t>Scalability Issues:</w:t>
      </w:r>
      <w:r w:rsidRPr="00194BE6">
        <w:t xml:space="preserve"> Current systems, particularly hybrid models, can be computationally intensive to handle large sets of data and thus are not appropriate for nonprofit platforms with limited resources.</w:t>
      </w:r>
    </w:p>
    <w:p w14:paraId="495ECFB3" w14:textId="139E06FF" w:rsidR="00380AA3" w:rsidRPr="00CC1C0E" w:rsidRDefault="00380AA3" w:rsidP="00194BE6">
      <w:pPr>
        <w:pStyle w:val="Heading2"/>
      </w:pPr>
      <w:bookmarkStart w:id="45" w:name="_Toc198214488"/>
      <w:r w:rsidRPr="00CC1C0E">
        <w:lastRenderedPageBreak/>
        <w:t>Conclusion</w:t>
      </w:r>
      <w:bookmarkEnd w:id="45"/>
      <w:r w:rsidRPr="00CC1C0E">
        <w:t xml:space="preserve"> </w:t>
      </w:r>
    </w:p>
    <w:p w14:paraId="2EF3BFD9" w14:textId="77777777" w:rsidR="00103AE5" w:rsidRDefault="00D87B33" w:rsidP="003D4BA1">
      <w:pPr>
        <w:pStyle w:val="BodyText"/>
        <w:spacing w:line="360" w:lineRule="auto"/>
      </w:pPr>
      <w:r w:rsidRPr="00D87B33">
        <w:t>In summary, current book recommendation systems are primarily based on user ratings, mostly ignoring deeper, more personalized ones like users' research interests or special preferences. Though content-based and collaborative filtering methods are generally employed, they have limitations when dealing with the special requirements of academic platforms, especially in suggesting books according to a user's research objectives or interests. Such systems are also faced with problems such as the cold-start issue, sparsity of data, and computational expense, particularly for nonprofit platforms like Ehsas Hub, that demand personalized recommendations for students. Most systems are unable to incorporate such personalized interests and are centered on ratings only. The literature clearly points out an evident void in developing scalable and efficient recommendation systems that trade-off both ratings and user-specific interests.</w:t>
      </w:r>
    </w:p>
    <w:p w14:paraId="428EE47C" w14:textId="2D079927" w:rsidR="00437A90" w:rsidRPr="00CC1C0E" w:rsidRDefault="00D87B33" w:rsidP="003D4BA1">
      <w:pPr>
        <w:pStyle w:val="BodyText"/>
        <w:spacing w:line="360" w:lineRule="auto"/>
      </w:pPr>
      <w:r w:rsidRPr="00D87B33">
        <w:t>Ehsas Hub seeks to fill this gap by creating a solution that offers personalized book suggestions according to user interests and learning objectives alongside solving typical issues such as cold-start issues and data sparsity.</w:t>
      </w:r>
    </w:p>
    <w:p w14:paraId="10E8A726" w14:textId="77777777" w:rsidR="00437A90" w:rsidRPr="00CC1C0E" w:rsidRDefault="00437A90" w:rsidP="003D4BA1">
      <w:pPr>
        <w:spacing w:line="360" w:lineRule="auto"/>
      </w:pPr>
      <w:r w:rsidRPr="00CC1C0E">
        <w:br w:type="page"/>
      </w:r>
    </w:p>
    <w:p w14:paraId="242F0B4A" w14:textId="77777777" w:rsidR="00437A90" w:rsidRPr="00CC1C0E" w:rsidRDefault="00437A90" w:rsidP="003D4BA1">
      <w:pPr>
        <w:spacing w:line="360" w:lineRule="auto"/>
        <w:jc w:val="right"/>
        <w:rPr>
          <w:b/>
          <w:sz w:val="52"/>
        </w:rPr>
      </w:pPr>
    </w:p>
    <w:p w14:paraId="1CE747BB" w14:textId="77777777" w:rsidR="00437A90" w:rsidRPr="00CC1C0E" w:rsidRDefault="00437A90" w:rsidP="003D4BA1">
      <w:pPr>
        <w:spacing w:line="360" w:lineRule="auto"/>
        <w:jc w:val="right"/>
        <w:rPr>
          <w:b/>
          <w:sz w:val="52"/>
        </w:rPr>
      </w:pPr>
    </w:p>
    <w:p w14:paraId="052C2EF8" w14:textId="77777777" w:rsidR="00437A90" w:rsidRPr="00CC1C0E" w:rsidRDefault="00437A90" w:rsidP="003D4BA1">
      <w:pPr>
        <w:spacing w:line="360" w:lineRule="auto"/>
        <w:jc w:val="right"/>
        <w:rPr>
          <w:b/>
          <w:sz w:val="52"/>
        </w:rPr>
      </w:pPr>
    </w:p>
    <w:p w14:paraId="1CCE93D4" w14:textId="77777777" w:rsidR="00437A90" w:rsidRPr="00CC1C0E" w:rsidRDefault="00437A90" w:rsidP="003D4BA1">
      <w:pPr>
        <w:spacing w:line="360" w:lineRule="auto"/>
        <w:jc w:val="right"/>
        <w:rPr>
          <w:b/>
          <w:sz w:val="52"/>
        </w:rPr>
      </w:pPr>
    </w:p>
    <w:p w14:paraId="09E3BDF0" w14:textId="77777777" w:rsidR="00437A90" w:rsidRPr="00CC1C0E" w:rsidRDefault="00437A90" w:rsidP="003D4BA1">
      <w:pPr>
        <w:spacing w:line="360" w:lineRule="auto"/>
        <w:jc w:val="right"/>
        <w:rPr>
          <w:b/>
          <w:sz w:val="52"/>
        </w:rPr>
      </w:pPr>
    </w:p>
    <w:p w14:paraId="269394FE" w14:textId="77777777" w:rsidR="00437A90" w:rsidRPr="00CC1C0E" w:rsidRDefault="00437A90" w:rsidP="003D4BA1">
      <w:pPr>
        <w:spacing w:line="360" w:lineRule="auto"/>
        <w:jc w:val="right"/>
        <w:rPr>
          <w:b/>
          <w:sz w:val="52"/>
        </w:rPr>
      </w:pPr>
    </w:p>
    <w:p w14:paraId="180E1C8B" w14:textId="77777777" w:rsidR="00437A90" w:rsidRPr="00CC1C0E" w:rsidRDefault="00437A90" w:rsidP="003D4BA1">
      <w:pPr>
        <w:spacing w:line="360" w:lineRule="auto"/>
        <w:jc w:val="right"/>
        <w:rPr>
          <w:b/>
          <w:sz w:val="52"/>
        </w:rPr>
      </w:pPr>
    </w:p>
    <w:p w14:paraId="30FDE533" w14:textId="77777777" w:rsidR="00437A90" w:rsidRPr="00CC1C0E" w:rsidRDefault="00437A90" w:rsidP="003D4BA1">
      <w:pPr>
        <w:spacing w:line="360" w:lineRule="auto"/>
        <w:jc w:val="right"/>
        <w:rPr>
          <w:b/>
          <w:sz w:val="52"/>
        </w:rPr>
      </w:pPr>
    </w:p>
    <w:p w14:paraId="7F8AB19A" w14:textId="77777777" w:rsidR="0050414E" w:rsidRPr="00CC1C0E" w:rsidRDefault="0050414E" w:rsidP="0050414E">
      <w:pPr>
        <w:spacing w:line="360" w:lineRule="auto"/>
        <w:rPr>
          <w:b/>
          <w:sz w:val="52"/>
        </w:rPr>
      </w:pPr>
    </w:p>
    <w:p w14:paraId="6A41BA57" w14:textId="77777777" w:rsidR="0050414E" w:rsidRPr="00CC1C0E" w:rsidRDefault="0050414E" w:rsidP="003D4BA1">
      <w:pPr>
        <w:spacing w:line="360" w:lineRule="auto"/>
        <w:jc w:val="right"/>
        <w:rPr>
          <w:b/>
          <w:sz w:val="52"/>
        </w:rPr>
      </w:pPr>
    </w:p>
    <w:p w14:paraId="76B87181" w14:textId="06CC64BF" w:rsidR="00437A90" w:rsidRPr="00CC1C0E" w:rsidRDefault="00437A90" w:rsidP="003D4BA1">
      <w:pPr>
        <w:spacing w:line="360" w:lineRule="auto"/>
        <w:jc w:val="right"/>
        <w:rPr>
          <w:b/>
          <w:sz w:val="52"/>
        </w:rPr>
      </w:pPr>
      <w:r w:rsidRPr="00CC1C0E">
        <w:rPr>
          <w:b/>
          <w:sz w:val="52"/>
        </w:rPr>
        <w:t xml:space="preserve">Chapter 03: </w:t>
      </w:r>
    </w:p>
    <w:p w14:paraId="4C565BF6" w14:textId="1B842EB1" w:rsidR="00437A90" w:rsidRPr="00CC1C0E" w:rsidRDefault="00437A90" w:rsidP="003D4BA1">
      <w:pPr>
        <w:spacing w:line="360" w:lineRule="auto"/>
        <w:jc w:val="right"/>
      </w:pPr>
      <w:r w:rsidRPr="00CC1C0E">
        <w:rPr>
          <w:b/>
          <w:sz w:val="52"/>
        </w:rPr>
        <w:t>Requirements and Design</w:t>
      </w:r>
      <w:r w:rsidRPr="00CC1C0E">
        <w:rPr>
          <w:sz w:val="52"/>
        </w:rPr>
        <w:t xml:space="preserve"> </w:t>
      </w:r>
      <w:r w:rsidRPr="00CC1C0E">
        <w:br w:type="page"/>
      </w:r>
    </w:p>
    <w:p w14:paraId="218CB42A" w14:textId="77777777" w:rsidR="00DD1DCF" w:rsidRPr="00CC1C0E" w:rsidRDefault="00DD1DCF" w:rsidP="003D4BA1">
      <w:pPr>
        <w:pStyle w:val="BodyText"/>
        <w:spacing w:line="360" w:lineRule="auto"/>
        <w:sectPr w:rsidR="00DD1DCF" w:rsidRPr="00CC1C0E" w:rsidSect="003D48EB">
          <w:headerReference w:type="default" r:id="rId14"/>
          <w:pgSz w:w="11909" w:h="16834" w:code="9"/>
          <w:pgMar w:top="1440" w:right="1440" w:bottom="1440" w:left="1440" w:header="720" w:footer="720" w:gutter="0"/>
          <w:cols w:space="720"/>
          <w:docGrid w:linePitch="360"/>
        </w:sectPr>
      </w:pPr>
    </w:p>
    <w:p w14:paraId="1E070946" w14:textId="360F2AB1" w:rsidR="00C55DA0" w:rsidRPr="00CC1C0E" w:rsidRDefault="00AC2211" w:rsidP="003D4BA1">
      <w:pPr>
        <w:pStyle w:val="Heading1"/>
      </w:pPr>
      <w:bookmarkStart w:id="46" w:name="_Toc532812917"/>
      <w:bookmarkStart w:id="47" w:name="_Toc5527840"/>
      <w:bookmarkStart w:id="48" w:name="_Toc19544170"/>
      <w:bookmarkStart w:id="49" w:name="_Toc19544202"/>
      <w:bookmarkStart w:id="50" w:name="_Toc198214489"/>
      <w:bookmarkEnd w:id="44"/>
      <w:r w:rsidRPr="00CC1C0E">
        <w:lastRenderedPageBreak/>
        <w:t>Requirements and D</w:t>
      </w:r>
      <w:r w:rsidR="0011269D" w:rsidRPr="00CC1C0E">
        <w:t>esign</w:t>
      </w:r>
      <w:bookmarkEnd w:id="46"/>
      <w:bookmarkEnd w:id="50"/>
      <w:r w:rsidR="0011269D" w:rsidRPr="00CC1C0E">
        <w:t xml:space="preserve">  </w:t>
      </w:r>
    </w:p>
    <w:p w14:paraId="4E6EBAE2" w14:textId="38340339" w:rsidR="00126759" w:rsidRDefault="00126759" w:rsidP="00126759">
      <w:pPr>
        <w:pStyle w:val="Heading2"/>
      </w:pPr>
      <w:bookmarkStart w:id="51" w:name="_Toc532812918"/>
      <w:bookmarkStart w:id="52" w:name="_Toc198214490"/>
      <w:bookmarkEnd w:id="47"/>
      <w:bookmarkEnd w:id="48"/>
      <w:bookmarkEnd w:id="49"/>
      <w:r>
        <w:t>Introduction:</w:t>
      </w:r>
      <w:bookmarkEnd w:id="52"/>
    </w:p>
    <w:p w14:paraId="4A4C792B" w14:textId="04A1CE29" w:rsidR="00C55DA0" w:rsidRPr="00CC1C0E" w:rsidRDefault="00C55DA0" w:rsidP="00483DB7">
      <w:pPr>
        <w:spacing w:after="118" w:line="360" w:lineRule="auto"/>
        <w:ind w:right="280"/>
        <w:jc w:val="both"/>
      </w:pPr>
      <w:r w:rsidRPr="00CC1C0E">
        <w:t>In this chapter, we have developed our functional requirements for our actors i.e. (</w:t>
      </w:r>
      <w:r w:rsidR="00ED2F76" w:rsidRPr="00483DB7">
        <w:rPr>
          <w:b/>
        </w:rPr>
        <w:t>Needy</w:t>
      </w:r>
      <w:r w:rsidRPr="00CC1C0E">
        <w:t xml:space="preserve">, </w:t>
      </w:r>
      <w:r w:rsidRPr="00483DB7">
        <w:rPr>
          <w:b/>
        </w:rPr>
        <w:t xml:space="preserve">Donor, Admin </w:t>
      </w:r>
      <w:r w:rsidRPr="00CC1C0E">
        <w:t xml:space="preserve">and </w:t>
      </w:r>
      <w:r w:rsidRPr="00483DB7">
        <w:rPr>
          <w:b/>
        </w:rPr>
        <w:t>Volunteer</w:t>
      </w:r>
      <w:r w:rsidRPr="00CC1C0E">
        <w:t xml:space="preserve">). The requirements are designed for especially for Ehsas-Hub platform. </w:t>
      </w:r>
    </w:p>
    <w:p w14:paraId="72D14C12" w14:textId="5F4389C0" w:rsidR="00C55DA0" w:rsidRPr="00CC1C0E" w:rsidRDefault="00C55DA0" w:rsidP="00483DB7">
      <w:pPr>
        <w:spacing w:after="118" w:line="360" w:lineRule="auto"/>
        <w:ind w:right="208"/>
        <w:jc w:val="both"/>
      </w:pPr>
      <w:r w:rsidRPr="00483DB7">
        <w:rPr>
          <w:b/>
        </w:rPr>
        <w:t xml:space="preserve">Ehsas-Hub </w:t>
      </w:r>
      <w:r w:rsidRPr="00CC1C0E">
        <w:t xml:space="preserve">is a web-based platform designed to connect or interact with </w:t>
      </w:r>
      <w:r w:rsidR="00ED2F76" w:rsidRPr="00CC1C0E">
        <w:t>Needy</w:t>
      </w:r>
      <w:r w:rsidRPr="00CC1C0E">
        <w:t xml:space="preserve"> and Donors easily with each other with help of volunteer.</w:t>
      </w:r>
    </w:p>
    <w:p w14:paraId="62604C7E" w14:textId="77777777" w:rsidR="00C55DA0" w:rsidRPr="00CC1C0E" w:rsidRDefault="00C55DA0" w:rsidP="00483DB7">
      <w:pPr>
        <w:spacing w:after="117" w:line="360" w:lineRule="auto"/>
        <w:ind w:right="197"/>
        <w:jc w:val="both"/>
      </w:pPr>
      <w:r w:rsidRPr="00CC1C0E">
        <w:t xml:space="preserve">The platform is user-friendly, easy to navigate and search, and provide a convenient and efficient way for both parties to connect and interact with each other.  </w:t>
      </w:r>
    </w:p>
    <w:p w14:paraId="236364A7" w14:textId="0E3988E1" w:rsidR="00C55DA0" w:rsidRPr="00CC1C0E" w:rsidRDefault="00C55DA0" w:rsidP="00483DB7">
      <w:pPr>
        <w:spacing w:after="316" w:line="360" w:lineRule="auto"/>
      </w:pPr>
      <w:r w:rsidRPr="00CC1C0E">
        <w:t xml:space="preserve">We created our system </w:t>
      </w:r>
      <w:r w:rsidRPr="00483DB7">
        <w:rPr>
          <w:b/>
        </w:rPr>
        <w:t>use cases</w:t>
      </w:r>
      <w:r w:rsidRPr="00CC1C0E">
        <w:t xml:space="preserve"> against each functional requirement and created use case diagrams, fully dressed use cases for our actors i.e. (User, Admin, Donor and Volunteer)</w:t>
      </w:r>
      <w:r w:rsidR="00F14083" w:rsidRPr="00CC1C0E">
        <w:t>.</w:t>
      </w:r>
    </w:p>
    <w:p w14:paraId="3A0D651D" w14:textId="009B9B89" w:rsidR="009C7EF9" w:rsidRPr="00CC1C0E" w:rsidRDefault="00FB714F" w:rsidP="003D4BA1">
      <w:pPr>
        <w:pStyle w:val="Heading2"/>
      </w:pPr>
      <w:bookmarkStart w:id="53" w:name="_Toc198214491"/>
      <w:r w:rsidRPr="00CC1C0E">
        <w:t>Requirements</w:t>
      </w:r>
      <w:bookmarkEnd w:id="53"/>
      <w:r w:rsidRPr="00CC1C0E">
        <w:t xml:space="preserve"> </w:t>
      </w:r>
    </w:p>
    <w:p w14:paraId="3520BB6C" w14:textId="28A7D83E" w:rsidR="008919B9" w:rsidRPr="00CC1C0E" w:rsidRDefault="00F777F3" w:rsidP="00633E4C">
      <w:pPr>
        <w:pStyle w:val="Heading3"/>
      </w:pPr>
      <w:bookmarkStart w:id="54" w:name="_Toc198214492"/>
      <w:r w:rsidRPr="00CC1C0E">
        <w:t>Functional Requirements</w:t>
      </w:r>
      <w:bookmarkEnd w:id="51"/>
      <w:bookmarkEnd w:id="54"/>
    </w:p>
    <w:p w14:paraId="348FACDC" w14:textId="6F8C448F" w:rsidR="00C55DA0" w:rsidRPr="00CC1C0E" w:rsidRDefault="00ED2F76" w:rsidP="00633E4C">
      <w:pPr>
        <w:pStyle w:val="Heading4"/>
      </w:pPr>
      <w:r w:rsidRPr="00CC1C0E">
        <w:t>Needy</w:t>
      </w:r>
      <w:r w:rsidR="000D2B54" w:rsidRPr="00CC1C0E">
        <w:t>:</w:t>
      </w:r>
    </w:p>
    <w:p w14:paraId="40F6D794" w14:textId="68FB4AFA" w:rsidR="000D2B54" w:rsidRDefault="00A3358A" w:rsidP="00A3358A">
      <w:pPr>
        <w:pStyle w:val="Caption"/>
        <w:rPr>
          <w:sz w:val="24"/>
          <w:szCs w:val="24"/>
        </w:rPr>
      </w:pPr>
      <w:bookmarkStart w:id="55" w:name="_Toc19699615"/>
      <w:bookmarkStart w:id="56" w:name="_Toc55559467"/>
      <w:bookmarkStart w:id="57" w:name="_Ref197542048"/>
      <w:r w:rsidRPr="00A3358A">
        <w:rPr>
          <w:sz w:val="24"/>
          <w:szCs w:val="24"/>
        </w:rPr>
        <w:t xml:space="preserve">Table </w:t>
      </w:r>
      <w:r w:rsidR="00010359">
        <w:rPr>
          <w:sz w:val="24"/>
          <w:szCs w:val="24"/>
        </w:rPr>
        <w:t>3.1</w:t>
      </w:r>
      <w:r w:rsidR="00FF0C12" w:rsidRPr="00A3358A">
        <w:rPr>
          <w:sz w:val="24"/>
          <w:szCs w:val="24"/>
        </w:rPr>
        <w:t xml:space="preserve">: </w:t>
      </w:r>
      <w:bookmarkEnd w:id="55"/>
      <w:bookmarkEnd w:id="56"/>
      <w:r w:rsidR="007E6825" w:rsidRPr="00A3358A">
        <w:rPr>
          <w:sz w:val="24"/>
          <w:szCs w:val="24"/>
        </w:rPr>
        <w:t>Fun</w:t>
      </w:r>
      <w:r w:rsidR="00583AD4" w:rsidRPr="00A3358A">
        <w:rPr>
          <w:sz w:val="24"/>
          <w:szCs w:val="24"/>
        </w:rPr>
        <w:t>ctional Requirements of Needy</w:t>
      </w:r>
      <w:bookmarkEnd w:id="57"/>
    </w:p>
    <w:p w14:paraId="5B31BAAC" w14:textId="77777777" w:rsidR="00A3358A" w:rsidRPr="00A3358A" w:rsidRDefault="00A3358A" w:rsidP="00A3358A">
      <w:pPr>
        <w:pStyle w:val="Caption"/>
        <w:rPr>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7A4B8CF1"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2369CBEB" w14:textId="77777777" w:rsidR="00C55DA0" w:rsidRPr="00CC1C0E" w:rsidRDefault="00C55DA0" w:rsidP="003D4BA1">
            <w:pPr>
              <w:spacing w:line="360" w:lineRule="auto"/>
              <w:jc w:val="both"/>
            </w:pPr>
            <w:r w:rsidRPr="00CC1C0E">
              <w:rPr>
                <w:b w:val="0"/>
              </w:rPr>
              <w:t xml:space="preserve">ID </w:t>
            </w:r>
          </w:p>
        </w:tc>
        <w:tc>
          <w:tcPr>
            <w:tcW w:w="5034" w:type="dxa"/>
          </w:tcPr>
          <w:p w14:paraId="2CC0C4D3"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7FC70490"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3F6B05E4" w14:textId="77777777" w:rsidR="00C55DA0" w:rsidRPr="00CC1C0E" w:rsidRDefault="00C55DA0" w:rsidP="003D4BA1">
            <w:pPr>
              <w:spacing w:line="360" w:lineRule="auto"/>
              <w:jc w:val="both"/>
            </w:pPr>
            <w:r w:rsidRPr="00CC1C0E">
              <w:t xml:space="preserve">FR-1.1 </w:t>
            </w:r>
          </w:p>
        </w:tc>
        <w:tc>
          <w:tcPr>
            <w:tcW w:w="5034" w:type="dxa"/>
          </w:tcPr>
          <w:p w14:paraId="07CDDDEA" w14:textId="1C2E7CFD" w:rsidR="00C55DA0" w:rsidRPr="00CC1C0E" w:rsidRDefault="00C55DA0" w:rsidP="003D4BA1">
            <w:pPr>
              <w:tabs>
                <w:tab w:val="center" w:pos="3561"/>
              </w:tabs>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Sign Up. </w:t>
            </w:r>
            <w:r w:rsidRPr="00CC1C0E">
              <w:tab/>
            </w:r>
          </w:p>
        </w:tc>
      </w:tr>
      <w:tr w:rsidR="00C55DA0" w:rsidRPr="00CC1C0E" w14:paraId="3C56F6C4"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1070F1D" w14:textId="77777777" w:rsidR="00C55DA0" w:rsidRPr="00CC1C0E" w:rsidRDefault="00C55DA0" w:rsidP="003D4BA1">
            <w:pPr>
              <w:spacing w:line="360" w:lineRule="auto"/>
              <w:jc w:val="both"/>
            </w:pPr>
            <w:r w:rsidRPr="00CC1C0E">
              <w:t xml:space="preserve">FR-1.2 </w:t>
            </w:r>
          </w:p>
        </w:tc>
        <w:tc>
          <w:tcPr>
            <w:tcW w:w="5034" w:type="dxa"/>
          </w:tcPr>
          <w:p w14:paraId="56DB7651" w14:textId="2ABD4120"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login to their account. </w:t>
            </w:r>
          </w:p>
        </w:tc>
      </w:tr>
      <w:tr w:rsidR="00C55DA0" w:rsidRPr="00CC1C0E" w14:paraId="029F9E59"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6F4581E9" w14:textId="77777777" w:rsidR="00C55DA0" w:rsidRPr="00CC1C0E" w:rsidRDefault="00C55DA0" w:rsidP="003D4BA1">
            <w:pPr>
              <w:spacing w:line="360" w:lineRule="auto"/>
              <w:jc w:val="both"/>
            </w:pPr>
            <w:r w:rsidRPr="00CC1C0E">
              <w:t xml:space="preserve">FR-1.3 </w:t>
            </w:r>
          </w:p>
        </w:tc>
        <w:tc>
          <w:tcPr>
            <w:tcW w:w="5034" w:type="dxa"/>
          </w:tcPr>
          <w:p w14:paraId="5895B723" w14:textId="6FB424E1" w:rsidR="00C55DA0" w:rsidRPr="00CC1C0E" w:rsidRDefault="00C55DA0" w:rsidP="00CD5DC7">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w:t>
            </w:r>
            <w:r w:rsidR="00ED2F76" w:rsidRPr="00CC1C0E">
              <w:t>Forget/</w:t>
            </w:r>
            <w:r w:rsidRPr="00CC1C0E">
              <w:t>Recover their password.</w:t>
            </w:r>
          </w:p>
        </w:tc>
      </w:tr>
      <w:tr w:rsidR="00ED2F76" w:rsidRPr="00CC1C0E" w14:paraId="669194DB"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3E5B230" w14:textId="37990DB2" w:rsidR="00ED2F76" w:rsidRPr="00CC1C0E" w:rsidRDefault="00F81538" w:rsidP="003D4BA1">
            <w:pPr>
              <w:spacing w:line="360" w:lineRule="auto"/>
              <w:jc w:val="both"/>
            </w:pPr>
            <w:r>
              <w:t>FR-1.4</w:t>
            </w:r>
          </w:p>
        </w:tc>
        <w:tc>
          <w:tcPr>
            <w:tcW w:w="5034" w:type="dxa"/>
          </w:tcPr>
          <w:p w14:paraId="6DF18BEA" w14:textId="6B720EB4" w:rsidR="00ED2F76"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view profile</w:t>
            </w:r>
          </w:p>
        </w:tc>
      </w:tr>
      <w:tr w:rsidR="00C55DA0" w:rsidRPr="00CC1C0E" w14:paraId="623309A9" w14:textId="77777777" w:rsidTr="00CD5DC7">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986" w:type="dxa"/>
          </w:tcPr>
          <w:p w14:paraId="3FA5850F" w14:textId="7DD64C1E" w:rsidR="00C55DA0" w:rsidRPr="00CC1C0E" w:rsidRDefault="00C55DA0" w:rsidP="003D4BA1">
            <w:pPr>
              <w:spacing w:line="360" w:lineRule="auto"/>
              <w:jc w:val="both"/>
            </w:pPr>
            <w:r w:rsidRPr="00CC1C0E">
              <w:t>FR-1.</w:t>
            </w:r>
            <w:r w:rsidR="00F81538">
              <w:t>5</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6"/>
            </w:tblGrid>
            <w:tr w:rsidR="00C55DA0" w:rsidRPr="00CC1C0E" w14:paraId="1642159B" w14:textId="77777777" w:rsidTr="00AC0D58">
              <w:trPr>
                <w:tblCellSpacing w:w="15" w:type="dxa"/>
              </w:trPr>
              <w:tc>
                <w:tcPr>
                  <w:tcW w:w="0" w:type="auto"/>
                  <w:hideMark/>
                </w:tcPr>
                <w:p w14:paraId="4BEE766D" w14:textId="57DD7982" w:rsidR="00C55DA0" w:rsidRPr="00CC1C0E" w:rsidRDefault="00C55DA0" w:rsidP="003D4BA1">
                  <w:pPr>
                    <w:spacing w:line="360" w:lineRule="auto"/>
                    <w:jc w:val="both"/>
                  </w:pPr>
                  <w:r w:rsidRPr="00CC1C0E">
                    <w:t xml:space="preserve">User </w:t>
                  </w:r>
                  <w:r w:rsidR="00E010CB">
                    <w:t>will</w:t>
                  </w:r>
                  <w:r w:rsidRPr="00CC1C0E">
                    <w:t xml:space="preserve"> be able to edit/update their profile. </w:t>
                  </w:r>
                </w:p>
              </w:tc>
            </w:tr>
          </w:tbl>
          <w:p w14:paraId="0043A544" w14:textId="77777777"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1AC524E5" w14:textId="77777777" w:rsidTr="00AC0D58">
              <w:trPr>
                <w:tblCellSpacing w:w="15" w:type="dxa"/>
              </w:trPr>
              <w:tc>
                <w:tcPr>
                  <w:tcW w:w="0" w:type="auto"/>
                  <w:vAlign w:val="center"/>
                  <w:hideMark/>
                </w:tcPr>
                <w:p w14:paraId="3E27DFE5" w14:textId="77777777" w:rsidR="00C55DA0" w:rsidRPr="00CC1C0E" w:rsidRDefault="00C55DA0" w:rsidP="003D4BA1">
                  <w:pPr>
                    <w:spacing w:line="360" w:lineRule="auto"/>
                    <w:jc w:val="both"/>
                  </w:pPr>
                </w:p>
              </w:tc>
            </w:tr>
          </w:tbl>
          <w:p w14:paraId="182518BF" w14:textId="77777777" w:rsidR="00C55DA0" w:rsidRPr="00CC1C0E" w:rsidRDefault="00C55DA0" w:rsidP="003D4BA1">
            <w:pPr>
              <w:tabs>
                <w:tab w:val="left" w:pos="4209"/>
              </w:tabs>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CC1C0E" w14:paraId="4B27A581"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B069406" w14:textId="09786FAF" w:rsidR="00C55DA0" w:rsidRPr="00CC1C0E" w:rsidRDefault="00C55DA0" w:rsidP="003D4BA1">
            <w:pPr>
              <w:spacing w:line="360" w:lineRule="auto"/>
              <w:jc w:val="both"/>
            </w:pPr>
            <w:r w:rsidRPr="00CC1C0E">
              <w:t>FR-1.</w:t>
            </w:r>
            <w:r w:rsidR="00F81538">
              <w:t>6</w:t>
            </w:r>
          </w:p>
        </w:tc>
        <w:tc>
          <w:tcPr>
            <w:tcW w:w="5034" w:type="dxa"/>
          </w:tcPr>
          <w:p w14:paraId="26699F25"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6D71A238" w14:textId="77777777" w:rsidTr="00AC0D58">
              <w:trPr>
                <w:tblCellSpacing w:w="15" w:type="dxa"/>
              </w:trPr>
              <w:tc>
                <w:tcPr>
                  <w:tcW w:w="0" w:type="auto"/>
                  <w:vAlign w:val="center"/>
                  <w:hideMark/>
                </w:tcPr>
                <w:p w14:paraId="3D0B16AC" w14:textId="77777777" w:rsidR="00C55DA0" w:rsidRPr="00CC1C0E" w:rsidRDefault="00C55DA0" w:rsidP="003D4BA1">
                  <w:pPr>
                    <w:spacing w:line="360" w:lineRule="auto"/>
                    <w:jc w:val="both"/>
                  </w:pPr>
                </w:p>
              </w:tc>
            </w:tr>
          </w:tbl>
          <w:p w14:paraId="3B69211A" w14:textId="6EC8FFD2" w:rsidR="00C55DA0" w:rsidRPr="00CC1C0E" w:rsidRDefault="00CD5DC7" w:rsidP="00CD5DC7">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t>will</w:t>
            </w:r>
            <w:r w:rsidRPr="00CC1C0E">
              <w:t xml:space="preserve"> be able to View Books Based on Recommendation</w:t>
            </w:r>
            <w:r>
              <w:t xml:space="preserve"> with respect to their interest</w:t>
            </w:r>
            <w:r w:rsidR="00C55DA0" w:rsidRPr="00CC1C0E">
              <w:t>.</w:t>
            </w:r>
          </w:p>
        </w:tc>
      </w:tr>
      <w:tr w:rsidR="00C55DA0" w:rsidRPr="00CC1C0E" w14:paraId="0A98B363"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B053582" w14:textId="3C1D7D08" w:rsidR="00C55DA0" w:rsidRPr="00CC1C0E" w:rsidRDefault="00C55DA0" w:rsidP="003D4BA1">
            <w:pPr>
              <w:spacing w:line="360" w:lineRule="auto"/>
              <w:jc w:val="both"/>
            </w:pPr>
            <w:r w:rsidRPr="00CC1C0E">
              <w:t>FR-1.</w:t>
            </w:r>
            <w:r w:rsidR="00F81538">
              <w:t>7</w:t>
            </w:r>
            <w:r w:rsidRPr="00CC1C0E">
              <w:t xml:space="preserve"> </w:t>
            </w:r>
          </w:p>
        </w:tc>
        <w:tc>
          <w:tcPr>
            <w:tcW w:w="5034" w:type="dxa"/>
          </w:tcPr>
          <w:p w14:paraId="21E2886E" w14:textId="4A4E1613"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request specific books.</w:t>
            </w:r>
          </w:p>
        </w:tc>
      </w:tr>
      <w:tr w:rsidR="00C55DA0" w:rsidRPr="00CC1C0E" w14:paraId="3CEDC3A3" w14:textId="77777777" w:rsidTr="00583AD4">
        <w:trPr>
          <w:trHeight w:val="489"/>
          <w:jc w:val="center"/>
        </w:trPr>
        <w:tc>
          <w:tcPr>
            <w:cnfStyle w:val="001000000000" w:firstRow="0" w:lastRow="0" w:firstColumn="1" w:lastColumn="0" w:oddVBand="0" w:evenVBand="0" w:oddHBand="0" w:evenHBand="0" w:firstRowFirstColumn="0" w:firstRowLastColumn="0" w:lastRowFirstColumn="0" w:lastRowLastColumn="0"/>
            <w:tcW w:w="1986" w:type="dxa"/>
          </w:tcPr>
          <w:p w14:paraId="1F26A520" w14:textId="3157CF3F" w:rsidR="00C55DA0" w:rsidRPr="00CC1C0E" w:rsidRDefault="00C55DA0" w:rsidP="003D4BA1">
            <w:pPr>
              <w:spacing w:line="360" w:lineRule="auto"/>
            </w:pPr>
            <w:r w:rsidRPr="00CC1C0E">
              <w:t>FR-</w:t>
            </w:r>
            <w:r w:rsidR="00F81538">
              <w:t>1.8</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4"/>
              <w:gridCol w:w="135"/>
            </w:tblGrid>
            <w:tr w:rsidR="00C55DA0" w:rsidRPr="00CC1C0E" w14:paraId="7A2FCDC4" w14:textId="77777777" w:rsidTr="00ED2F76">
              <w:trPr>
                <w:tblCellSpacing w:w="15" w:type="dxa"/>
              </w:trPr>
              <w:tc>
                <w:tcPr>
                  <w:tcW w:w="0" w:type="auto"/>
                  <w:vAlign w:val="center"/>
                </w:tcPr>
                <w:p w14:paraId="28996D08" w14:textId="6485B4DD" w:rsidR="00C55DA0" w:rsidRPr="00CC1C0E" w:rsidRDefault="00C55DA0" w:rsidP="003D4BA1">
                  <w:pPr>
                    <w:spacing w:line="360" w:lineRule="auto"/>
                    <w:jc w:val="both"/>
                  </w:pPr>
                  <w:r w:rsidRPr="00CC1C0E">
                    <w:t xml:space="preserve">User </w:t>
                  </w:r>
                  <w:r w:rsidR="00E010CB">
                    <w:t>will</w:t>
                  </w:r>
                  <w:r w:rsidRPr="00CC1C0E">
                    <w:t xml:space="preserve"> be able to </w:t>
                  </w:r>
                  <w:r w:rsidR="00ED2F76" w:rsidRPr="00CC1C0E">
                    <w:t xml:space="preserve">add book to </w:t>
                  </w:r>
                  <w:r w:rsidR="005715FD" w:rsidRPr="00CC1C0E">
                    <w:t>favorite</w:t>
                  </w:r>
                </w:p>
              </w:tc>
              <w:tc>
                <w:tcPr>
                  <w:tcW w:w="90" w:type="dxa"/>
                  <w:vAlign w:val="center"/>
                  <w:hideMark/>
                </w:tcPr>
                <w:p w14:paraId="20F88C6C" w14:textId="77777777" w:rsidR="00C55DA0" w:rsidRPr="00CC1C0E" w:rsidRDefault="00C55DA0" w:rsidP="003D4BA1">
                  <w:pPr>
                    <w:spacing w:line="360" w:lineRule="auto"/>
                  </w:pPr>
                  <w:r w:rsidRPr="00CC1C0E">
                    <w:t>.</w:t>
                  </w:r>
                </w:p>
              </w:tc>
            </w:tr>
          </w:tbl>
          <w:p w14:paraId="16F5E3CC" w14:textId="77777777" w:rsidR="00C55DA0" w:rsidRPr="00CC1C0E" w:rsidRDefault="00C55DA0"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509FDC8" w14:textId="77777777" w:rsidTr="00AC0D58">
              <w:trPr>
                <w:tblCellSpacing w:w="15" w:type="dxa"/>
              </w:trPr>
              <w:tc>
                <w:tcPr>
                  <w:tcW w:w="0" w:type="auto"/>
                  <w:vAlign w:val="center"/>
                  <w:hideMark/>
                </w:tcPr>
                <w:p w14:paraId="7230CBDE" w14:textId="77777777" w:rsidR="00C55DA0" w:rsidRPr="00CC1C0E" w:rsidRDefault="00C55DA0" w:rsidP="003D4BA1">
                  <w:pPr>
                    <w:spacing w:line="360" w:lineRule="auto"/>
                  </w:pPr>
                </w:p>
              </w:tc>
            </w:tr>
          </w:tbl>
          <w:p w14:paraId="7B59BE7D" w14:textId="77777777" w:rsidR="00C55DA0" w:rsidRPr="00CC1C0E" w:rsidRDefault="00C55DA0" w:rsidP="003D4BA1">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6C14F4EC" w14:textId="77777777" w:rsidTr="00583AD4">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986" w:type="dxa"/>
          </w:tcPr>
          <w:p w14:paraId="0877125E" w14:textId="17A894B5" w:rsidR="00C55DA0" w:rsidRPr="00CC1C0E" w:rsidRDefault="00C55DA0" w:rsidP="003D4BA1">
            <w:pPr>
              <w:spacing w:line="360" w:lineRule="auto"/>
              <w:jc w:val="both"/>
            </w:pPr>
            <w:r w:rsidRPr="00CC1C0E">
              <w:lastRenderedPageBreak/>
              <w:t>FR-1.</w:t>
            </w:r>
            <w:r w:rsidR="00F81538">
              <w:t>9</w:t>
            </w:r>
          </w:p>
        </w:tc>
        <w:tc>
          <w:tcPr>
            <w:tcW w:w="5034" w:type="dxa"/>
          </w:tcPr>
          <w:p w14:paraId="5B0864EE" w14:textId="3D0EE69F"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00B52D61" w:rsidRPr="00CC1C0E">
              <w:t xml:space="preserve"> be able to See </w:t>
            </w:r>
            <w:r w:rsidR="005715FD" w:rsidRPr="00CC1C0E">
              <w:t>favorite</w:t>
            </w:r>
            <w:r w:rsidR="00ED2F76" w:rsidRPr="00CC1C0E">
              <w:t xml:space="preserve"> books.</w:t>
            </w:r>
          </w:p>
        </w:tc>
      </w:tr>
      <w:tr w:rsidR="006B3F26" w:rsidRPr="00CC1C0E" w14:paraId="3E7DD67A" w14:textId="77777777" w:rsidTr="00583AD4">
        <w:trPr>
          <w:trHeight w:val="417"/>
          <w:jc w:val="center"/>
        </w:trPr>
        <w:tc>
          <w:tcPr>
            <w:cnfStyle w:val="001000000000" w:firstRow="0" w:lastRow="0" w:firstColumn="1" w:lastColumn="0" w:oddVBand="0" w:evenVBand="0" w:oddHBand="0" w:evenHBand="0" w:firstRowFirstColumn="0" w:firstRowLastColumn="0" w:lastRowFirstColumn="0" w:lastRowLastColumn="0"/>
            <w:tcW w:w="1986" w:type="dxa"/>
          </w:tcPr>
          <w:p w14:paraId="00AC6A2E" w14:textId="1A8CAA1C" w:rsidR="006B3F26" w:rsidRPr="00CC1C0E" w:rsidRDefault="006B3F26" w:rsidP="003D4BA1">
            <w:pPr>
              <w:spacing w:line="360" w:lineRule="auto"/>
              <w:jc w:val="both"/>
            </w:pPr>
            <w:r>
              <w:t>FR-1.10</w:t>
            </w:r>
          </w:p>
        </w:tc>
        <w:tc>
          <w:tcPr>
            <w:tcW w:w="5034" w:type="dxa"/>
          </w:tcPr>
          <w:p w14:paraId="717206DA" w14:textId="00F672ED" w:rsidR="006B3F26" w:rsidRPr="00CC1C0E" w:rsidRDefault="006B3F2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User will be able to remove favorite book</w:t>
            </w:r>
          </w:p>
        </w:tc>
      </w:tr>
      <w:tr w:rsidR="00C55DA0" w:rsidRPr="00CC1C0E" w14:paraId="0AE84AA4" w14:textId="77777777" w:rsidTr="00583AD4">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1986" w:type="dxa"/>
          </w:tcPr>
          <w:p w14:paraId="7B04E23D" w14:textId="4991378E" w:rsidR="00C55DA0" w:rsidRPr="00CC1C0E" w:rsidRDefault="00C55DA0" w:rsidP="003D4BA1">
            <w:pPr>
              <w:spacing w:line="360" w:lineRule="auto"/>
              <w:jc w:val="both"/>
            </w:pPr>
            <w:r w:rsidRPr="00CC1C0E">
              <w:t>FR-1.1</w:t>
            </w:r>
            <w:r w:rsidR="006B3F26">
              <w:t>1</w:t>
            </w:r>
          </w:p>
        </w:tc>
        <w:tc>
          <w:tcPr>
            <w:tcW w:w="5034" w:type="dxa"/>
          </w:tcPr>
          <w:p w14:paraId="05683C91" w14:textId="55C99CA2"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w:t>
            </w:r>
            <w:r w:rsidR="00ED2F76" w:rsidRPr="00CC1C0E">
              <w:t>able to view book stats.</w:t>
            </w:r>
          </w:p>
        </w:tc>
      </w:tr>
      <w:tr w:rsidR="00C55DA0" w:rsidRPr="00CC1C0E" w14:paraId="11DEC2F9" w14:textId="77777777" w:rsidTr="00F81538">
        <w:trPr>
          <w:trHeight w:val="477"/>
          <w:jc w:val="center"/>
        </w:trPr>
        <w:tc>
          <w:tcPr>
            <w:cnfStyle w:val="001000000000" w:firstRow="0" w:lastRow="0" w:firstColumn="1" w:lastColumn="0" w:oddVBand="0" w:evenVBand="0" w:oddHBand="0" w:evenHBand="0" w:firstRowFirstColumn="0" w:firstRowLastColumn="0" w:lastRowFirstColumn="0" w:lastRowLastColumn="0"/>
            <w:tcW w:w="1986" w:type="dxa"/>
          </w:tcPr>
          <w:p w14:paraId="0C841F64" w14:textId="2DEF2AEE" w:rsidR="00C55DA0" w:rsidRPr="00CC1C0E" w:rsidRDefault="00C55DA0" w:rsidP="003D4BA1">
            <w:pPr>
              <w:spacing w:line="360" w:lineRule="auto"/>
              <w:jc w:val="both"/>
            </w:pPr>
            <w:r w:rsidRPr="00CC1C0E">
              <w:t>FR-1.1</w:t>
            </w:r>
            <w:r w:rsidR="006B3F26">
              <w:t>2</w:t>
            </w:r>
          </w:p>
        </w:tc>
        <w:tc>
          <w:tcPr>
            <w:tcW w:w="5034" w:type="dxa"/>
          </w:tcPr>
          <w:p w14:paraId="43B50071" w14:textId="7DA5BF03" w:rsidR="00C55DA0"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view requested books</w:t>
            </w:r>
            <w:r w:rsidR="00894C11" w:rsidRPr="00CC1C0E">
              <w:t xml:space="preserve"> list</w:t>
            </w:r>
            <w:r w:rsidRPr="00CC1C0E">
              <w:t>.</w:t>
            </w:r>
          </w:p>
        </w:tc>
      </w:tr>
      <w:tr w:rsidR="00ED2F76" w:rsidRPr="00CC1C0E" w14:paraId="140F146D" w14:textId="77777777" w:rsidTr="00F81538">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86" w:type="dxa"/>
          </w:tcPr>
          <w:p w14:paraId="16C85B9E" w14:textId="2FA539B9" w:rsidR="00ED2F76" w:rsidRPr="00CC1C0E" w:rsidRDefault="006B3F26" w:rsidP="003D4BA1">
            <w:pPr>
              <w:spacing w:line="360" w:lineRule="auto"/>
              <w:jc w:val="both"/>
            </w:pPr>
            <w:r>
              <w:t>FR-1.13</w:t>
            </w:r>
          </w:p>
        </w:tc>
        <w:tc>
          <w:tcPr>
            <w:tcW w:w="5034" w:type="dxa"/>
          </w:tcPr>
          <w:p w14:paraId="1F6F835C" w14:textId="5582F1B7"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search books.</w:t>
            </w:r>
          </w:p>
        </w:tc>
      </w:tr>
      <w:tr w:rsidR="00ED2F76" w:rsidRPr="00CC1C0E" w14:paraId="1A5B38D6" w14:textId="77777777" w:rsidTr="00F81538">
        <w:trPr>
          <w:trHeight w:val="450"/>
          <w:jc w:val="center"/>
        </w:trPr>
        <w:tc>
          <w:tcPr>
            <w:cnfStyle w:val="001000000000" w:firstRow="0" w:lastRow="0" w:firstColumn="1" w:lastColumn="0" w:oddVBand="0" w:evenVBand="0" w:oddHBand="0" w:evenHBand="0" w:firstRowFirstColumn="0" w:firstRowLastColumn="0" w:lastRowFirstColumn="0" w:lastRowLastColumn="0"/>
            <w:tcW w:w="1986" w:type="dxa"/>
          </w:tcPr>
          <w:p w14:paraId="584703D5" w14:textId="11A37E33" w:rsidR="00ED2F76" w:rsidRPr="00CC1C0E" w:rsidRDefault="006B3F26" w:rsidP="003D4BA1">
            <w:pPr>
              <w:spacing w:line="360" w:lineRule="auto"/>
              <w:jc w:val="both"/>
            </w:pPr>
            <w:r>
              <w:t>FR-1.14</w:t>
            </w:r>
          </w:p>
        </w:tc>
        <w:tc>
          <w:tcPr>
            <w:tcW w:w="5034" w:type="dxa"/>
          </w:tcPr>
          <w:p w14:paraId="376AE18A" w14:textId="7A1D4690" w:rsidR="00ED2F76"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give feedback.</w:t>
            </w:r>
          </w:p>
        </w:tc>
      </w:tr>
      <w:tr w:rsidR="00ED2F76" w:rsidRPr="00CC1C0E" w14:paraId="4E715E85" w14:textId="77777777" w:rsidTr="00AA4E8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986" w:type="dxa"/>
          </w:tcPr>
          <w:p w14:paraId="666B79C5" w14:textId="75BCA497" w:rsidR="00ED2F76" w:rsidRPr="00CC1C0E" w:rsidRDefault="00F81538" w:rsidP="003D4BA1">
            <w:pPr>
              <w:spacing w:line="360" w:lineRule="auto"/>
              <w:jc w:val="both"/>
            </w:pPr>
            <w:r>
              <w:t>FR-1.1</w:t>
            </w:r>
            <w:r w:rsidR="006B3F26">
              <w:t>5</w:t>
            </w:r>
          </w:p>
        </w:tc>
        <w:tc>
          <w:tcPr>
            <w:tcW w:w="5034" w:type="dxa"/>
          </w:tcPr>
          <w:p w14:paraId="442B5BE6" w14:textId="78D76492"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Logout</w:t>
            </w:r>
          </w:p>
        </w:tc>
      </w:tr>
    </w:tbl>
    <w:p w14:paraId="374F987B" w14:textId="061BC11F" w:rsidR="00C55DA0" w:rsidRPr="00CC1C0E" w:rsidRDefault="00C55DA0" w:rsidP="003D4BA1">
      <w:pPr>
        <w:spacing w:line="360" w:lineRule="auto"/>
      </w:pPr>
    </w:p>
    <w:p w14:paraId="07197B83" w14:textId="3B7EA424" w:rsidR="00C55DA0" w:rsidRPr="00CC1C0E" w:rsidRDefault="00C55DA0" w:rsidP="00633E4C">
      <w:pPr>
        <w:pStyle w:val="Heading4"/>
      </w:pPr>
      <w:r w:rsidRPr="00CC1C0E">
        <w:t xml:space="preserve">Donor: </w:t>
      </w:r>
    </w:p>
    <w:p w14:paraId="50E44CD7" w14:textId="5FE417AB" w:rsidR="007D0A82" w:rsidRDefault="008E3E9E" w:rsidP="008E3E9E">
      <w:pPr>
        <w:pStyle w:val="Caption"/>
        <w:rPr>
          <w:sz w:val="24"/>
          <w:szCs w:val="24"/>
        </w:rPr>
      </w:pPr>
      <w:bookmarkStart w:id="58" w:name="_Ref197028859"/>
      <w:bookmarkStart w:id="59" w:name="_Ref197542053"/>
      <w:r w:rsidRPr="008E3E9E">
        <w:rPr>
          <w:sz w:val="24"/>
          <w:szCs w:val="24"/>
        </w:rPr>
        <w:t xml:space="preserve">Table </w:t>
      </w:r>
      <w:r w:rsidR="00010359">
        <w:rPr>
          <w:sz w:val="24"/>
          <w:szCs w:val="24"/>
        </w:rPr>
        <w:t>3.2</w:t>
      </w:r>
      <w:r w:rsidR="007D0A82" w:rsidRPr="008E3E9E">
        <w:rPr>
          <w:sz w:val="24"/>
          <w:szCs w:val="24"/>
        </w:rPr>
        <w:t xml:space="preserve">: </w:t>
      </w:r>
      <w:bookmarkEnd w:id="58"/>
      <w:r w:rsidR="00583AD4" w:rsidRPr="008E3E9E">
        <w:rPr>
          <w:sz w:val="24"/>
          <w:szCs w:val="24"/>
        </w:rPr>
        <w:t>Functional Requirements of Donor</w:t>
      </w:r>
      <w:bookmarkEnd w:id="59"/>
    </w:p>
    <w:p w14:paraId="5B6EFD6D" w14:textId="77777777" w:rsidR="008E3E9E" w:rsidRPr="008E3E9E" w:rsidRDefault="008E3E9E" w:rsidP="008E3E9E">
      <w:pPr>
        <w:pStyle w:val="Caption"/>
        <w:rPr>
          <w:sz w:val="24"/>
          <w:szCs w:val="24"/>
        </w:rPr>
      </w:pPr>
    </w:p>
    <w:tbl>
      <w:tblPr>
        <w:tblStyle w:val="PlainTable3"/>
        <w:tblW w:w="7110" w:type="dxa"/>
        <w:jc w:val="center"/>
        <w:tblLook w:val="04A0" w:firstRow="1" w:lastRow="0" w:firstColumn="1" w:lastColumn="0" w:noHBand="0" w:noVBand="1"/>
      </w:tblPr>
      <w:tblGrid>
        <w:gridCol w:w="1986"/>
        <w:gridCol w:w="5124"/>
      </w:tblGrid>
      <w:tr w:rsidR="00C55DA0" w:rsidRPr="00CC1C0E" w14:paraId="4E03439A" w14:textId="77777777" w:rsidTr="00CD5DC7">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2EA4843F" w14:textId="77777777" w:rsidR="00C55DA0" w:rsidRPr="00CC1C0E" w:rsidRDefault="00C55DA0" w:rsidP="003D4BA1">
            <w:pPr>
              <w:spacing w:line="360" w:lineRule="auto"/>
              <w:jc w:val="both"/>
            </w:pPr>
            <w:r w:rsidRPr="00CC1C0E">
              <w:rPr>
                <w:b w:val="0"/>
              </w:rPr>
              <w:t xml:space="preserve">ID </w:t>
            </w:r>
          </w:p>
        </w:tc>
        <w:tc>
          <w:tcPr>
            <w:tcW w:w="5124" w:type="dxa"/>
          </w:tcPr>
          <w:p w14:paraId="78722506"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51A17889" w14:textId="77777777" w:rsidTr="00CD5DC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6E453E7D" w14:textId="77777777" w:rsidR="00C55DA0" w:rsidRPr="00CC1C0E" w:rsidRDefault="00C55DA0" w:rsidP="003D4BA1">
            <w:pPr>
              <w:spacing w:line="360" w:lineRule="auto"/>
              <w:jc w:val="both"/>
            </w:pPr>
            <w:r w:rsidRPr="00CC1C0E">
              <w:t xml:space="preserve">FR-2.1 </w:t>
            </w:r>
          </w:p>
        </w:tc>
        <w:tc>
          <w:tcPr>
            <w:tcW w:w="51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4"/>
            </w:tblGrid>
            <w:tr w:rsidR="00C55DA0" w:rsidRPr="00CC1C0E" w14:paraId="1DDC3507" w14:textId="77777777" w:rsidTr="00AC0D58">
              <w:trPr>
                <w:tblCellSpacing w:w="15" w:type="dxa"/>
              </w:trPr>
              <w:tc>
                <w:tcPr>
                  <w:tcW w:w="0" w:type="auto"/>
                  <w:vAlign w:val="center"/>
                  <w:hideMark/>
                </w:tcPr>
                <w:p w14:paraId="717B2F8D" w14:textId="34A960E2" w:rsidR="00C55DA0" w:rsidRPr="00CC1C0E" w:rsidRDefault="00C55DA0" w:rsidP="003D4BA1">
                  <w:pPr>
                    <w:spacing w:line="360" w:lineRule="auto"/>
                  </w:pPr>
                  <w:r w:rsidRPr="00CC1C0E">
                    <w:t xml:space="preserve">Donor </w:t>
                  </w:r>
                  <w:r w:rsidR="00E010CB">
                    <w:t>will</w:t>
                  </w:r>
                  <w:r w:rsidRPr="00CC1C0E">
                    <w:t xml:space="preserve"> be able to Sign Up.</w:t>
                  </w:r>
                </w:p>
              </w:tc>
            </w:tr>
          </w:tbl>
          <w:p w14:paraId="23EB0A50"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4EEF553E" w14:textId="77777777" w:rsidTr="00AC0D58">
              <w:trPr>
                <w:tblCellSpacing w:w="15" w:type="dxa"/>
              </w:trPr>
              <w:tc>
                <w:tcPr>
                  <w:tcW w:w="0" w:type="auto"/>
                  <w:vAlign w:val="center"/>
                  <w:hideMark/>
                </w:tcPr>
                <w:p w14:paraId="0AF75E75" w14:textId="77777777" w:rsidR="00C55DA0" w:rsidRPr="00CC1C0E" w:rsidRDefault="00C55DA0" w:rsidP="003D4BA1">
                  <w:pPr>
                    <w:spacing w:line="360" w:lineRule="auto"/>
                  </w:pPr>
                </w:p>
              </w:tc>
            </w:tr>
          </w:tbl>
          <w:p w14:paraId="4EA601D7" w14:textId="77777777"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CC1C0E" w14:paraId="7C9F9047" w14:textId="77777777" w:rsidTr="00CD5DC7">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3A99FB08" w14:textId="77777777" w:rsidR="00C55DA0" w:rsidRPr="00CC1C0E" w:rsidRDefault="00C55DA0" w:rsidP="003D4BA1">
            <w:pPr>
              <w:spacing w:line="360" w:lineRule="auto"/>
              <w:jc w:val="both"/>
            </w:pPr>
            <w:r w:rsidRPr="00CC1C0E">
              <w:t xml:space="preserve">FR-2.2 </w:t>
            </w:r>
          </w:p>
        </w:tc>
        <w:tc>
          <w:tcPr>
            <w:tcW w:w="5124" w:type="dxa"/>
          </w:tcPr>
          <w:p w14:paraId="404044E3" w14:textId="06603581"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E010CB">
              <w:t>will</w:t>
            </w:r>
            <w:r w:rsidRPr="00CC1C0E">
              <w:t xml:space="preserve"> be able to Login.</w:t>
            </w:r>
          </w:p>
        </w:tc>
      </w:tr>
      <w:tr w:rsidR="00C55DA0" w:rsidRPr="00CC1C0E" w14:paraId="54D87185" w14:textId="77777777" w:rsidTr="00CD5DC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06EEF81" w14:textId="77777777" w:rsidR="00C55DA0" w:rsidRPr="00CC1C0E" w:rsidRDefault="00C55DA0" w:rsidP="003D4BA1">
            <w:pPr>
              <w:spacing w:line="360" w:lineRule="auto"/>
              <w:jc w:val="both"/>
            </w:pPr>
            <w:r w:rsidRPr="00CC1C0E">
              <w:t xml:space="preserve">FR-2.3 </w:t>
            </w:r>
          </w:p>
        </w:tc>
        <w:tc>
          <w:tcPr>
            <w:tcW w:w="5124" w:type="dxa"/>
          </w:tcPr>
          <w:p w14:paraId="0AE6D726" w14:textId="74C84A1E" w:rsidR="00C55DA0" w:rsidRPr="00CC1C0E" w:rsidRDefault="00C55DA0" w:rsidP="00CD5DC7">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E010CB">
              <w:t>will</w:t>
            </w:r>
            <w:r w:rsidRPr="00CC1C0E">
              <w:t xml:space="preserve"> be able to </w:t>
            </w:r>
            <w:r w:rsidR="00B43967" w:rsidRPr="00CC1C0E">
              <w:t>forget/</w:t>
            </w:r>
            <w:r w:rsidRPr="00CC1C0E">
              <w:t>recover their Password.</w:t>
            </w:r>
          </w:p>
        </w:tc>
      </w:tr>
      <w:tr w:rsidR="005551C0" w:rsidRPr="00CC1C0E" w14:paraId="2577747A" w14:textId="77777777" w:rsidTr="00CD5DC7">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0A7BC49B" w14:textId="13ABE003" w:rsidR="005551C0" w:rsidRPr="00CC1C0E" w:rsidRDefault="00B43967" w:rsidP="003D4BA1">
            <w:pPr>
              <w:spacing w:line="360" w:lineRule="auto"/>
              <w:jc w:val="both"/>
            </w:pPr>
            <w:r w:rsidRPr="00CC1C0E">
              <w:t>FR-2.4</w:t>
            </w:r>
          </w:p>
        </w:tc>
        <w:tc>
          <w:tcPr>
            <w:tcW w:w="5124" w:type="dxa"/>
          </w:tcPr>
          <w:p w14:paraId="49323065" w14:textId="24A71383" w:rsidR="005551C0" w:rsidRPr="00CC1C0E" w:rsidRDefault="005551C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E010CB">
              <w:t>will</w:t>
            </w:r>
            <w:r w:rsidRPr="00CC1C0E">
              <w:t xml:space="preserve"> be to view profile.</w:t>
            </w:r>
          </w:p>
        </w:tc>
      </w:tr>
      <w:tr w:rsidR="005551C0" w:rsidRPr="00CC1C0E" w14:paraId="542D5F66" w14:textId="77777777" w:rsidTr="00CD5DC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16387C3" w14:textId="1AA1736E" w:rsidR="005551C0" w:rsidRPr="00CC1C0E" w:rsidRDefault="00B43967" w:rsidP="003D4BA1">
            <w:pPr>
              <w:spacing w:line="360" w:lineRule="auto"/>
              <w:jc w:val="both"/>
            </w:pPr>
            <w:r w:rsidRPr="00CC1C0E">
              <w:t>FR-2.5</w:t>
            </w:r>
          </w:p>
        </w:tc>
        <w:tc>
          <w:tcPr>
            <w:tcW w:w="5124" w:type="dxa"/>
          </w:tcPr>
          <w:p w14:paraId="725C2611" w14:textId="2B173A62" w:rsidR="005551C0" w:rsidRPr="00CC1C0E"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w:t>
            </w:r>
            <w:r w:rsidR="00B43967" w:rsidRPr="00CC1C0E">
              <w:t>edit profile.</w:t>
            </w:r>
          </w:p>
        </w:tc>
      </w:tr>
      <w:tr w:rsidR="00C55DA0" w:rsidRPr="00CC1C0E" w14:paraId="343E4510" w14:textId="77777777" w:rsidTr="00FA7EDD">
        <w:trPr>
          <w:trHeight w:val="378"/>
          <w:jc w:val="center"/>
        </w:trPr>
        <w:tc>
          <w:tcPr>
            <w:cnfStyle w:val="001000000000" w:firstRow="0" w:lastRow="0" w:firstColumn="1" w:lastColumn="0" w:oddVBand="0" w:evenVBand="0" w:oddHBand="0" w:evenHBand="0" w:firstRowFirstColumn="0" w:firstRowLastColumn="0" w:lastRowFirstColumn="0" w:lastRowLastColumn="0"/>
            <w:tcW w:w="1986" w:type="dxa"/>
          </w:tcPr>
          <w:p w14:paraId="0E87D54F" w14:textId="2A037D16" w:rsidR="00C55DA0" w:rsidRPr="00CC1C0E" w:rsidRDefault="00C55DA0" w:rsidP="003D4BA1">
            <w:pPr>
              <w:spacing w:line="360" w:lineRule="auto"/>
              <w:jc w:val="both"/>
            </w:pPr>
            <w:r w:rsidRPr="00CC1C0E">
              <w:t>FR-2.</w:t>
            </w:r>
            <w:r w:rsidR="00B43967" w:rsidRPr="00CC1C0E">
              <w:t>6</w:t>
            </w:r>
          </w:p>
        </w:tc>
        <w:tc>
          <w:tcPr>
            <w:tcW w:w="5124" w:type="dxa"/>
          </w:tcPr>
          <w:p w14:paraId="0C0EF0F3" w14:textId="14D826C1"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863A4D">
              <w:t>will</w:t>
            </w:r>
            <w:r w:rsidRPr="00CC1C0E">
              <w:t xml:space="preserve"> be able to </w:t>
            </w:r>
            <w:r w:rsidR="00ED2F76" w:rsidRPr="00CC1C0E">
              <w:t>donate books</w:t>
            </w:r>
            <w:r w:rsidR="005551C0" w:rsidRPr="00CC1C0E">
              <w:t>.</w:t>
            </w:r>
          </w:p>
        </w:tc>
      </w:tr>
      <w:tr w:rsidR="00C55DA0" w:rsidRPr="00CC1C0E" w14:paraId="37D56242" w14:textId="77777777" w:rsidTr="00CD5DC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3EC45C9" w14:textId="793A1163" w:rsidR="00C55DA0" w:rsidRPr="00CC1C0E" w:rsidRDefault="00C55DA0" w:rsidP="003D4BA1">
            <w:pPr>
              <w:spacing w:line="360" w:lineRule="auto"/>
              <w:jc w:val="both"/>
            </w:pPr>
            <w:r w:rsidRPr="00CC1C0E">
              <w:t>FR-2.</w:t>
            </w:r>
            <w:r w:rsidR="00B43967" w:rsidRPr="00CC1C0E">
              <w:t>7</w:t>
            </w:r>
          </w:p>
        </w:tc>
        <w:tc>
          <w:tcPr>
            <w:tcW w:w="51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BA230DA" w14:textId="77777777" w:rsidTr="00AC0D58">
              <w:trPr>
                <w:tblCellSpacing w:w="15" w:type="dxa"/>
              </w:trPr>
              <w:tc>
                <w:tcPr>
                  <w:tcW w:w="0" w:type="auto"/>
                  <w:vAlign w:val="center"/>
                  <w:hideMark/>
                </w:tcPr>
                <w:p w14:paraId="2A3E1B18" w14:textId="77777777" w:rsidR="00C55DA0" w:rsidRPr="00CC1C0E" w:rsidRDefault="00C55DA0" w:rsidP="003D4BA1">
                  <w:pPr>
                    <w:spacing w:line="360" w:lineRule="auto"/>
                  </w:pPr>
                </w:p>
              </w:tc>
            </w:tr>
          </w:tbl>
          <w:p w14:paraId="0838D977"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0F35E2D" w14:textId="77777777" w:rsidTr="00AC0D58">
              <w:trPr>
                <w:tblCellSpacing w:w="15" w:type="dxa"/>
              </w:trPr>
              <w:tc>
                <w:tcPr>
                  <w:tcW w:w="0" w:type="auto"/>
                  <w:vAlign w:val="center"/>
                  <w:hideMark/>
                </w:tcPr>
                <w:p w14:paraId="07FB5B89" w14:textId="77777777" w:rsidR="00C55DA0" w:rsidRPr="00CC1C0E" w:rsidRDefault="00C55DA0" w:rsidP="003D4BA1">
                  <w:pPr>
                    <w:spacing w:line="360" w:lineRule="auto"/>
                  </w:pPr>
                </w:p>
              </w:tc>
            </w:tr>
          </w:tbl>
          <w:p w14:paraId="2370C229" w14:textId="0F9F6970"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view </w:t>
            </w:r>
            <w:r w:rsidR="00ED2F76" w:rsidRPr="00CC1C0E">
              <w:t>donated book stats.</w:t>
            </w:r>
          </w:p>
        </w:tc>
      </w:tr>
      <w:tr w:rsidR="00C55DA0" w:rsidRPr="00CC1C0E" w14:paraId="59A9074F" w14:textId="77777777" w:rsidTr="00CD5DC7">
        <w:trPr>
          <w:trHeight w:val="486"/>
          <w:jc w:val="center"/>
        </w:trPr>
        <w:tc>
          <w:tcPr>
            <w:cnfStyle w:val="001000000000" w:firstRow="0" w:lastRow="0" w:firstColumn="1" w:lastColumn="0" w:oddVBand="0" w:evenVBand="0" w:oddHBand="0" w:evenHBand="0" w:firstRowFirstColumn="0" w:firstRowLastColumn="0" w:lastRowFirstColumn="0" w:lastRowLastColumn="0"/>
            <w:tcW w:w="1986" w:type="dxa"/>
          </w:tcPr>
          <w:p w14:paraId="10273CC5" w14:textId="50D3890E" w:rsidR="00C55DA0" w:rsidRPr="00CC1C0E" w:rsidRDefault="00C55DA0" w:rsidP="003D4BA1">
            <w:pPr>
              <w:spacing w:line="360" w:lineRule="auto"/>
              <w:jc w:val="both"/>
            </w:pPr>
            <w:r w:rsidRPr="00CC1C0E">
              <w:t>FR-2.</w:t>
            </w:r>
            <w:r w:rsidR="00B43967" w:rsidRPr="00CC1C0E">
              <w:t>8</w:t>
            </w:r>
            <w:r w:rsidRPr="00CC1C0E">
              <w:t xml:space="preserve"> </w:t>
            </w:r>
          </w:p>
        </w:tc>
        <w:tc>
          <w:tcPr>
            <w:tcW w:w="51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0"/>
            </w:tblGrid>
            <w:tr w:rsidR="00C55DA0" w:rsidRPr="00CC1C0E" w14:paraId="29317A72" w14:textId="77777777" w:rsidTr="00AC0D58">
              <w:trPr>
                <w:tblCellSpacing w:w="15" w:type="dxa"/>
              </w:trPr>
              <w:tc>
                <w:tcPr>
                  <w:tcW w:w="0" w:type="auto"/>
                  <w:vAlign w:val="center"/>
                  <w:hideMark/>
                </w:tcPr>
                <w:p w14:paraId="4C530D49" w14:textId="28CA48C2" w:rsidR="00C55DA0" w:rsidRPr="00CC1C0E" w:rsidRDefault="00C55DA0" w:rsidP="003D4BA1">
                  <w:pPr>
                    <w:spacing w:line="360" w:lineRule="auto"/>
                    <w:jc w:val="both"/>
                  </w:pPr>
                  <w:r w:rsidRPr="00CC1C0E">
                    <w:t xml:space="preserve">Donor </w:t>
                  </w:r>
                  <w:r w:rsidR="00863A4D">
                    <w:t>will</w:t>
                  </w:r>
                  <w:r w:rsidRPr="00CC1C0E">
                    <w:t xml:space="preserve"> be </w:t>
                  </w:r>
                  <w:r w:rsidR="00ED2F76" w:rsidRPr="00CC1C0E">
                    <w:t>able to view donated book list</w:t>
                  </w:r>
                  <w:r w:rsidRPr="00CC1C0E">
                    <w:t>.</w:t>
                  </w:r>
                </w:p>
              </w:tc>
            </w:tr>
          </w:tbl>
          <w:p w14:paraId="6A33217B"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F1F6444" w14:textId="77777777" w:rsidTr="00AC0D58">
              <w:trPr>
                <w:tblCellSpacing w:w="15" w:type="dxa"/>
              </w:trPr>
              <w:tc>
                <w:tcPr>
                  <w:tcW w:w="0" w:type="auto"/>
                  <w:vAlign w:val="center"/>
                  <w:hideMark/>
                </w:tcPr>
                <w:p w14:paraId="4698631F" w14:textId="77777777" w:rsidR="00C55DA0" w:rsidRPr="00CC1C0E" w:rsidRDefault="00C55DA0" w:rsidP="003D4BA1">
                  <w:pPr>
                    <w:spacing w:line="360" w:lineRule="auto"/>
                    <w:jc w:val="both"/>
                  </w:pPr>
                </w:p>
              </w:tc>
            </w:tr>
          </w:tbl>
          <w:p w14:paraId="525673E5"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5551C0" w:rsidRPr="00CC1C0E" w14:paraId="79666C75" w14:textId="77777777" w:rsidTr="00CD5DC7">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986" w:type="dxa"/>
          </w:tcPr>
          <w:p w14:paraId="1EE70FB7" w14:textId="03975050" w:rsidR="005551C0" w:rsidRPr="00CC1C0E" w:rsidRDefault="005551C0" w:rsidP="003D4BA1">
            <w:pPr>
              <w:spacing w:line="360" w:lineRule="auto"/>
              <w:jc w:val="both"/>
            </w:pPr>
            <w:r w:rsidRPr="00CC1C0E">
              <w:t>FR-2.</w:t>
            </w:r>
            <w:r w:rsidR="00B43967" w:rsidRPr="00CC1C0E">
              <w:t>9</w:t>
            </w:r>
          </w:p>
        </w:tc>
        <w:tc>
          <w:tcPr>
            <w:tcW w:w="5124" w:type="dxa"/>
          </w:tcPr>
          <w:p w14:paraId="21529D3A" w14:textId="6CE47D7D" w:rsidR="005551C0" w:rsidRPr="00CC1C0E"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give feedback.</w:t>
            </w:r>
          </w:p>
        </w:tc>
      </w:tr>
      <w:tr w:rsidR="00C55DA0" w:rsidRPr="00CC1C0E" w14:paraId="18D12F58" w14:textId="77777777" w:rsidTr="00CD5DC7">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48A49D9" w14:textId="1BEAE0EF" w:rsidR="00C55DA0" w:rsidRPr="00CC1C0E" w:rsidRDefault="00C55DA0" w:rsidP="003D4BA1">
            <w:pPr>
              <w:spacing w:line="360" w:lineRule="auto"/>
              <w:jc w:val="both"/>
            </w:pPr>
            <w:r w:rsidRPr="00CC1C0E">
              <w:t>FR-2.</w:t>
            </w:r>
            <w:r w:rsidR="00B43967" w:rsidRPr="00CC1C0E">
              <w:t>10</w:t>
            </w:r>
          </w:p>
        </w:tc>
        <w:tc>
          <w:tcPr>
            <w:tcW w:w="5124" w:type="dxa"/>
          </w:tcPr>
          <w:p w14:paraId="083FF61B" w14:textId="72BA0B6F"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863A4D">
              <w:t>will</w:t>
            </w:r>
            <w:r w:rsidRPr="00CC1C0E">
              <w:t xml:space="preserve"> be able to Logout.</w:t>
            </w:r>
          </w:p>
        </w:tc>
      </w:tr>
    </w:tbl>
    <w:p w14:paraId="3357612E" w14:textId="118A374B" w:rsidR="00C55DA0" w:rsidRDefault="00C55DA0" w:rsidP="003D4BA1">
      <w:pPr>
        <w:spacing w:line="360" w:lineRule="auto"/>
      </w:pPr>
    </w:p>
    <w:p w14:paraId="7E77E87F" w14:textId="3B293988" w:rsidR="00CD5DC7" w:rsidRDefault="00CD5DC7" w:rsidP="003D4BA1">
      <w:pPr>
        <w:spacing w:line="360" w:lineRule="auto"/>
      </w:pPr>
    </w:p>
    <w:p w14:paraId="3790DE57" w14:textId="7EE222EB" w:rsidR="00CD5DC7" w:rsidRDefault="00CD5DC7" w:rsidP="003D4BA1">
      <w:pPr>
        <w:spacing w:line="360" w:lineRule="auto"/>
      </w:pPr>
    </w:p>
    <w:p w14:paraId="44628A01" w14:textId="77777777" w:rsidR="00CD5DC7" w:rsidRPr="00CC1C0E" w:rsidRDefault="00CD5DC7" w:rsidP="003D4BA1">
      <w:pPr>
        <w:spacing w:line="360" w:lineRule="auto"/>
      </w:pPr>
    </w:p>
    <w:p w14:paraId="535DEAF7" w14:textId="57D493FE" w:rsidR="00C55DA0" w:rsidRDefault="00C55DA0" w:rsidP="003D4BA1">
      <w:pPr>
        <w:spacing w:line="360" w:lineRule="auto"/>
      </w:pPr>
    </w:p>
    <w:p w14:paraId="113E63D9" w14:textId="77777777" w:rsidR="00AA4E83" w:rsidRDefault="00AA4E83" w:rsidP="003D4BA1">
      <w:pPr>
        <w:spacing w:line="360" w:lineRule="auto"/>
      </w:pPr>
    </w:p>
    <w:p w14:paraId="4843C490" w14:textId="77777777" w:rsidR="00CD5DC7" w:rsidRDefault="00CD5DC7" w:rsidP="003D4BA1">
      <w:pPr>
        <w:spacing w:line="360" w:lineRule="auto"/>
      </w:pPr>
    </w:p>
    <w:p w14:paraId="08F0F35C" w14:textId="77777777" w:rsidR="00CD5DC7" w:rsidRPr="00CC1C0E" w:rsidRDefault="00CD5DC7" w:rsidP="003D4BA1">
      <w:pPr>
        <w:spacing w:line="360" w:lineRule="auto"/>
      </w:pPr>
    </w:p>
    <w:p w14:paraId="42FA29B6" w14:textId="23304E4B" w:rsidR="00C55DA0" w:rsidRPr="00CC1C0E" w:rsidRDefault="00C55DA0" w:rsidP="00633E4C">
      <w:pPr>
        <w:pStyle w:val="Heading4"/>
      </w:pPr>
      <w:r w:rsidRPr="00CC1C0E">
        <w:lastRenderedPageBreak/>
        <w:t>Volunteer:</w:t>
      </w:r>
    </w:p>
    <w:p w14:paraId="0C4D8EB0" w14:textId="6348CB20" w:rsidR="00F24C64" w:rsidRPr="00CC1C0E" w:rsidRDefault="001F6691" w:rsidP="001F6691">
      <w:pPr>
        <w:pStyle w:val="Caption"/>
        <w:rPr>
          <w:sz w:val="24"/>
          <w:szCs w:val="24"/>
        </w:rPr>
      </w:pPr>
      <w:bookmarkStart w:id="60" w:name="_Ref197529967"/>
      <w:r w:rsidRPr="00CC1C0E">
        <w:rPr>
          <w:sz w:val="24"/>
          <w:szCs w:val="24"/>
        </w:rPr>
        <w:t xml:space="preserve">Table </w:t>
      </w:r>
      <w:r w:rsidR="00A6614B" w:rsidRPr="00CC1C0E">
        <w:rPr>
          <w:sz w:val="24"/>
          <w:szCs w:val="24"/>
        </w:rPr>
        <w:t>3.3</w:t>
      </w:r>
      <w:bookmarkEnd w:id="60"/>
      <w:r w:rsidR="00A6614B" w:rsidRPr="00CC1C0E">
        <w:rPr>
          <w:sz w:val="24"/>
          <w:szCs w:val="24"/>
        </w:rPr>
        <w:t xml:space="preserve">: </w:t>
      </w:r>
      <w:r w:rsidR="00583AD4" w:rsidRPr="00CC1C0E">
        <w:rPr>
          <w:sz w:val="24"/>
          <w:szCs w:val="24"/>
        </w:rPr>
        <w:t>Functional Requirements of Volunteer</w:t>
      </w:r>
    </w:p>
    <w:p w14:paraId="3718A582" w14:textId="77777777" w:rsidR="00583AD4" w:rsidRPr="00CC1C0E" w:rsidRDefault="00583AD4" w:rsidP="001F6691">
      <w:pPr>
        <w:pStyle w:val="Caption"/>
        <w:rPr>
          <w:b w:val="0"/>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5AB02F97"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03C9339B" w14:textId="77777777" w:rsidR="00C55DA0" w:rsidRPr="00CC1C0E" w:rsidRDefault="00C55DA0" w:rsidP="003D4BA1">
            <w:pPr>
              <w:spacing w:line="360" w:lineRule="auto"/>
              <w:jc w:val="both"/>
            </w:pPr>
            <w:r w:rsidRPr="00CC1C0E">
              <w:rPr>
                <w:b w:val="0"/>
              </w:rPr>
              <w:t xml:space="preserve">ID </w:t>
            </w:r>
          </w:p>
        </w:tc>
        <w:tc>
          <w:tcPr>
            <w:tcW w:w="5034" w:type="dxa"/>
          </w:tcPr>
          <w:p w14:paraId="58CD6533"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3CFE890B"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341E9A6F" w14:textId="3CFD9A5A" w:rsidR="00C55DA0" w:rsidRPr="00CC1C0E" w:rsidRDefault="00C55DA0" w:rsidP="00583AD4">
            <w:pPr>
              <w:spacing w:line="360" w:lineRule="auto"/>
            </w:pPr>
            <w:r w:rsidRPr="00CC1C0E">
              <w:t>FR-3.</w:t>
            </w:r>
            <w:r w:rsidR="00ED2F76" w:rsidRPr="00CC1C0E">
              <w:t>1</w:t>
            </w:r>
          </w:p>
        </w:tc>
        <w:tc>
          <w:tcPr>
            <w:tcW w:w="5034" w:type="dxa"/>
          </w:tcPr>
          <w:p w14:paraId="1517615A" w14:textId="2B5C59A6"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to </w:t>
            </w:r>
            <w:r w:rsidR="00ED2F76" w:rsidRPr="00CC1C0E">
              <w:t>sign up</w:t>
            </w:r>
            <w:r w:rsidRPr="00CC1C0E">
              <w:t>.</w:t>
            </w:r>
          </w:p>
        </w:tc>
      </w:tr>
      <w:tr w:rsidR="00ED2F76" w:rsidRPr="00CC1C0E" w14:paraId="6B96F813"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85682E7" w14:textId="399D68AF" w:rsidR="00ED2F76" w:rsidRPr="00CC1C0E" w:rsidRDefault="00ED2F76" w:rsidP="00583AD4">
            <w:pPr>
              <w:spacing w:line="360" w:lineRule="auto"/>
            </w:pPr>
            <w:r w:rsidRPr="00CC1C0E">
              <w:t>FR-3.2</w:t>
            </w:r>
          </w:p>
        </w:tc>
        <w:tc>
          <w:tcPr>
            <w:tcW w:w="5034" w:type="dxa"/>
          </w:tcPr>
          <w:p w14:paraId="79E89B33" w14:textId="3520DB3B"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log in.</w:t>
            </w:r>
          </w:p>
        </w:tc>
      </w:tr>
      <w:tr w:rsidR="00C55DA0" w:rsidRPr="00CC1C0E" w14:paraId="257479E4"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BDC528D" w14:textId="77777777" w:rsidR="00C55DA0" w:rsidRPr="00CC1C0E" w:rsidRDefault="00C55DA0" w:rsidP="00583AD4">
            <w:pPr>
              <w:spacing w:line="360" w:lineRule="auto"/>
            </w:pPr>
            <w:r w:rsidRPr="00CC1C0E">
              <w:t>FR-3.3</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29848E4" w14:textId="77777777" w:rsidTr="00AC0D58">
              <w:trPr>
                <w:tblCellSpacing w:w="15" w:type="dxa"/>
              </w:trPr>
              <w:tc>
                <w:tcPr>
                  <w:tcW w:w="0" w:type="auto"/>
                  <w:vAlign w:val="center"/>
                  <w:hideMark/>
                </w:tcPr>
                <w:p w14:paraId="1E579FC0" w14:textId="1CBD2419" w:rsidR="00C55DA0" w:rsidRPr="00CC1C0E" w:rsidRDefault="00C55DA0" w:rsidP="00CD5DC7">
                  <w:pPr>
                    <w:spacing w:line="360" w:lineRule="auto"/>
                    <w:jc w:val="both"/>
                  </w:pPr>
                </w:p>
              </w:tc>
            </w:tr>
          </w:tbl>
          <w:p w14:paraId="473118E3" w14:textId="77777777" w:rsidR="00C55DA0" w:rsidRPr="00CC1C0E" w:rsidRDefault="00C55DA0" w:rsidP="00CD5DC7">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p w14:paraId="1346FD6A" w14:textId="4F545D72" w:rsidR="00C55DA0" w:rsidRPr="00CC1C0E" w:rsidRDefault="00CD5DC7" w:rsidP="00CD5DC7">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Volunteer </w:t>
            </w:r>
            <w:r>
              <w:t>will</w:t>
            </w:r>
            <w:r w:rsidRPr="00CC1C0E">
              <w:t xml:space="preserve"> be able to forget/recover password.</w:t>
            </w:r>
          </w:p>
        </w:tc>
      </w:tr>
      <w:tr w:rsidR="00C55DA0" w:rsidRPr="00CC1C0E" w14:paraId="3AB024DA" w14:textId="77777777" w:rsidTr="00CD5DC7">
        <w:trPr>
          <w:trHeight w:val="504"/>
          <w:jc w:val="center"/>
        </w:trPr>
        <w:tc>
          <w:tcPr>
            <w:cnfStyle w:val="001000000000" w:firstRow="0" w:lastRow="0" w:firstColumn="1" w:lastColumn="0" w:oddVBand="0" w:evenVBand="0" w:oddHBand="0" w:evenHBand="0" w:firstRowFirstColumn="0" w:firstRowLastColumn="0" w:lastRowFirstColumn="0" w:lastRowLastColumn="0"/>
            <w:tcW w:w="1986" w:type="dxa"/>
          </w:tcPr>
          <w:p w14:paraId="0074E404" w14:textId="4A772F7B" w:rsidR="00ED2F76" w:rsidRPr="00CC1C0E" w:rsidRDefault="00C55DA0" w:rsidP="00583AD4">
            <w:pPr>
              <w:spacing w:line="360" w:lineRule="auto"/>
            </w:pPr>
            <w:r w:rsidRPr="00CC1C0E">
              <w:t>FR-3.4</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3"/>
            </w:tblGrid>
            <w:tr w:rsidR="00C55DA0" w:rsidRPr="00CC1C0E" w14:paraId="2E1748BD" w14:textId="77777777" w:rsidTr="00AC0D58">
              <w:trPr>
                <w:tblCellSpacing w:w="15" w:type="dxa"/>
              </w:trPr>
              <w:tc>
                <w:tcPr>
                  <w:tcW w:w="0" w:type="auto"/>
                  <w:vAlign w:val="center"/>
                  <w:hideMark/>
                </w:tcPr>
                <w:p w14:paraId="1F5C2C2C" w14:textId="2078905F" w:rsidR="00C55DA0" w:rsidRPr="00CC1C0E" w:rsidRDefault="00C55DA0" w:rsidP="00583AD4">
                  <w:pPr>
                    <w:spacing w:line="360" w:lineRule="auto"/>
                  </w:pPr>
                  <w:r w:rsidRPr="00CC1C0E">
                    <w:t xml:space="preserve">Volunteer </w:t>
                  </w:r>
                  <w:r w:rsidR="00863A4D">
                    <w:t>will</w:t>
                  </w:r>
                  <w:r w:rsidRPr="00CC1C0E">
                    <w:t xml:space="preserve"> be able to</w:t>
                  </w:r>
                  <w:r w:rsidR="00ED2F76" w:rsidRPr="00CC1C0E">
                    <w:t xml:space="preserve"> view profile.</w:t>
                  </w:r>
                </w:p>
              </w:tc>
            </w:tr>
          </w:tbl>
          <w:p w14:paraId="4E4E34D7"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3201A288" w14:textId="77777777" w:rsidTr="00AC0D58">
              <w:trPr>
                <w:tblCellSpacing w:w="15" w:type="dxa"/>
              </w:trPr>
              <w:tc>
                <w:tcPr>
                  <w:tcW w:w="0" w:type="auto"/>
                  <w:vAlign w:val="center"/>
                  <w:hideMark/>
                </w:tcPr>
                <w:p w14:paraId="294E0AD0" w14:textId="77777777" w:rsidR="00C55DA0" w:rsidRPr="00CC1C0E" w:rsidRDefault="00C55DA0" w:rsidP="00583AD4">
                  <w:pPr>
                    <w:spacing w:line="360" w:lineRule="auto"/>
                  </w:pPr>
                </w:p>
              </w:tc>
            </w:tr>
          </w:tbl>
          <w:p w14:paraId="03C51480"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ED2F76" w:rsidRPr="00CC1C0E" w14:paraId="7EB8227C" w14:textId="77777777" w:rsidTr="00CD5DC7">
        <w:trPr>
          <w:cnfStyle w:val="000000100000" w:firstRow="0" w:lastRow="0" w:firstColumn="0" w:lastColumn="0" w:oddVBand="0" w:evenVBand="0" w:oddHBand="1"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986" w:type="dxa"/>
          </w:tcPr>
          <w:p w14:paraId="4C1B226F" w14:textId="42F25451" w:rsidR="00ED2F76" w:rsidRPr="00CC1C0E" w:rsidRDefault="00ED2F76" w:rsidP="00583AD4">
            <w:pPr>
              <w:spacing w:line="360" w:lineRule="auto"/>
            </w:pPr>
            <w:r w:rsidRPr="00CC1C0E">
              <w:t>FR-3.5</w:t>
            </w:r>
          </w:p>
        </w:tc>
        <w:tc>
          <w:tcPr>
            <w:tcW w:w="5034" w:type="dxa"/>
          </w:tcPr>
          <w:p w14:paraId="4804E453" w14:textId="09A2A722"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to edit profile.</w:t>
            </w:r>
          </w:p>
        </w:tc>
      </w:tr>
      <w:tr w:rsidR="00ED2F76" w:rsidRPr="00CC1C0E" w14:paraId="300059FA" w14:textId="77777777" w:rsidTr="00CD5DC7">
        <w:trPr>
          <w:trHeight w:val="459"/>
          <w:jc w:val="center"/>
        </w:trPr>
        <w:tc>
          <w:tcPr>
            <w:cnfStyle w:val="001000000000" w:firstRow="0" w:lastRow="0" w:firstColumn="1" w:lastColumn="0" w:oddVBand="0" w:evenVBand="0" w:oddHBand="0" w:evenHBand="0" w:firstRowFirstColumn="0" w:firstRowLastColumn="0" w:lastRowFirstColumn="0" w:lastRowLastColumn="0"/>
            <w:tcW w:w="1986" w:type="dxa"/>
          </w:tcPr>
          <w:p w14:paraId="59CF6910" w14:textId="44DC7CE2" w:rsidR="00ED2F76" w:rsidRPr="00CC1C0E" w:rsidRDefault="00ED2F76" w:rsidP="00583AD4">
            <w:pPr>
              <w:spacing w:line="360" w:lineRule="auto"/>
            </w:pPr>
            <w:r w:rsidRPr="00CC1C0E">
              <w:t>FR-3.6</w:t>
            </w:r>
          </w:p>
        </w:tc>
        <w:tc>
          <w:tcPr>
            <w:tcW w:w="5034" w:type="dxa"/>
          </w:tcPr>
          <w:p w14:paraId="04FE6F4C" w14:textId="4DEB73AA"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check new request.</w:t>
            </w:r>
          </w:p>
        </w:tc>
      </w:tr>
      <w:tr w:rsidR="00ED2F76" w:rsidRPr="00CC1C0E" w14:paraId="5B992356"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86" w:type="dxa"/>
          </w:tcPr>
          <w:p w14:paraId="2229C981" w14:textId="58B2D918" w:rsidR="00ED2F76" w:rsidRPr="00CC1C0E" w:rsidRDefault="00ED2F76" w:rsidP="00583AD4">
            <w:pPr>
              <w:spacing w:line="360" w:lineRule="auto"/>
            </w:pPr>
            <w:r w:rsidRPr="00CC1C0E">
              <w:t>FR-3.7</w:t>
            </w:r>
          </w:p>
        </w:tc>
        <w:tc>
          <w:tcPr>
            <w:tcW w:w="5034" w:type="dxa"/>
          </w:tcPr>
          <w:p w14:paraId="38241728" w14:textId="3AB67CC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w:t>
            </w:r>
            <w:r w:rsidR="00B30891" w:rsidRPr="00CC1C0E">
              <w:t>to accept</w:t>
            </w:r>
            <w:r w:rsidRPr="00CC1C0E">
              <w:t xml:space="preserve"> request.</w:t>
            </w:r>
          </w:p>
        </w:tc>
      </w:tr>
      <w:tr w:rsidR="00C55DA0" w:rsidRPr="00CC1C0E" w14:paraId="6CDE9670"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12829B6F" w14:textId="3E369D1B" w:rsidR="00C55DA0" w:rsidRPr="00CC1C0E" w:rsidRDefault="00C55DA0" w:rsidP="00583AD4">
            <w:pPr>
              <w:spacing w:line="360" w:lineRule="auto"/>
            </w:pPr>
            <w:r w:rsidRPr="00CC1C0E">
              <w:t>FR-3.</w:t>
            </w:r>
            <w:r w:rsidR="00ED2F76" w:rsidRPr="00CC1C0E">
              <w:t>8</w:t>
            </w:r>
          </w:p>
        </w:tc>
        <w:tc>
          <w:tcPr>
            <w:tcW w:w="5034" w:type="dxa"/>
          </w:tcPr>
          <w:p w14:paraId="3791BBCE" w14:textId="109A9020" w:rsidR="00C55DA0" w:rsidRPr="00CC1C0E" w:rsidRDefault="00C55DA0" w:rsidP="00CD5DC7">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w:t>
            </w:r>
            <w:r w:rsidR="00ED2F76" w:rsidRPr="00CC1C0E">
              <w:t>check request in process</w:t>
            </w:r>
            <w:r w:rsidRPr="00CC1C0E">
              <w:t>.</w:t>
            </w:r>
          </w:p>
        </w:tc>
      </w:tr>
      <w:tr w:rsidR="00C55DA0" w:rsidRPr="00CC1C0E" w14:paraId="702B94E3" w14:textId="77777777" w:rsidTr="00CD5DC7">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986" w:type="dxa"/>
          </w:tcPr>
          <w:p w14:paraId="4E1A36CE" w14:textId="3604B7B6" w:rsidR="00C55DA0" w:rsidRPr="00CC1C0E" w:rsidRDefault="00C55DA0" w:rsidP="00583AD4">
            <w:pPr>
              <w:spacing w:line="360" w:lineRule="auto"/>
            </w:pPr>
            <w:r w:rsidRPr="00CC1C0E">
              <w:t>FR-3.</w:t>
            </w:r>
            <w:r w:rsidR="00ED2F76" w:rsidRPr="00CC1C0E">
              <w:t>9</w:t>
            </w:r>
          </w:p>
        </w:tc>
        <w:tc>
          <w:tcPr>
            <w:tcW w:w="5034" w:type="dxa"/>
          </w:tcPr>
          <w:p w14:paraId="6CD98761" w14:textId="17BCFE31"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w:t>
            </w:r>
            <w:r w:rsidR="00ED2F76" w:rsidRPr="00CC1C0E">
              <w:t xml:space="preserve"> able to view completed request</w:t>
            </w:r>
            <w:r w:rsidR="00CD5DC7">
              <w:t>.</w:t>
            </w:r>
          </w:p>
        </w:tc>
      </w:tr>
      <w:tr w:rsidR="00ED2F76" w:rsidRPr="00CC1C0E" w14:paraId="30BDCE80" w14:textId="77777777" w:rsidTr="006B3F26">
        <w:trPr>
          <w:trHeight w:val="549"/>
          <w:jc w:val="center"/>
        </w:trPr>
        <w:tc>
          <w:tcPr>
            <w:cnfStyle w:val="001000000000" w:firstRow="0" w:lastRow="0" w:firstColumn="1" w:lastColumn="0" w:oddVBand="0" w:evenVBand="0" w:oddHBand="0" w:evenHBand="0" w:firstRowFirstColumn="0" w:firstRowLastColumn="0" w:lastRowFirstColumn="0" w:lastRowLastColumn="0"/>
            <w:tcW w:w="1986" w:type="dxa"/>
          </w:tcPr>
          <w:p w14:paraId="5E7200B3" w14:textId="79D71B44" w:rsidR="00ED2F76" w:rsidRPr="00CC1C0E" w:rsidRDefault="00ED2F76" w:rsidP="00583AD4">
            <w:pPr>
              <w:spacing w:line="360" w:lineRule="auto"/>
            </w:pPr>
            <w:r w:rsidRPr="00CC1C0E">
              <w:t>FR-3.10</w:t>
            </w:r>
          </w:p>
        </w:tc>
        <w:tc>
          <w:tcPr>
            <w:tcW w:w="5034" w:type="dxa"/>
          </w:tcPr>
          <w:p w14:paraId="5691C19F" w14:textId="1DC5165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logout.</w:t>
            </w:r>
          </w:p>
        </w:tc>
      </w:tr>
    </w:tbl>
    <w:p w14:paraId="529972C2" w14:textId="77777777" w:rsidR="00C55DA0" w:rsidRPr="00CC1C0E" w:rsidRDefault="00C55DA0" w:rsidP="003D4BA1">
      <w:pPr>
        <w:spacing w:line="360" w:lineRule="auto"/>
        <w:jc w:val="both"/>
        <w:rPr>
          <w:b/>
        </w:rPr>
      </w:pPr>
    </w:p>
    <w:p w14:paraId="722C947A" w14:textId="372EC395" w:rsidR="00FA1EAB" w:rsidRPr="00CC1C0E" w:rsidRDefault="00FA1EAB" w:rsidP="003D4BA1">
      <w:pPr>
        <w:spacing w:line="360" w:lineRule="auto"/>
        <w:rPr>
          <w:b/>
        </w:rPr>
      </w:pPr>
    </w:p>
    <w:p w14:paraId="56F19C6D" w14:textId="5BC0F319" w:rsidR="00C55DA0" w:rsidRPr="00CC1C0E" w:rsidRDefault="00C55DA0" w:rsidP="00633E4C">
      <w:pPr>
        <w:pStyle w:val="Heading4"/>
      </w:pPr>
      <w:r w:rsidRPr="00CC1C0E">
        <w:t>Admin:</w:t>
      </w:r>
    </w:p>
    <w:p w14:paraId="21B3DFBB" w14:textId="46481C90" w:rsidR="006F192B" w:rsidRPr="00CC1C0E" w:rsidRDefault="001F6691" w:rsidP="00583AD4">
      <w:pPr>
        <w:pStyle w:val="Caption"/>
        <w:rPr>
          <w:sz w:val="24"/>
          <w:szCs w:val="24"/>
        </w:rPr>
      </w:pPr>
      <w:bookmarkStart w:id="61" w:name="_Ref197530163"/>
      <w:r w:rsidRPr="00CC1C0E">
        <w:rPr>
          <w:sz w:val="24"/>
          <w:szCs w:val="24"/>
        </w:rPr>
        <w:t xml:space="preserve">Table </w:t>
      </w:r>
      <w:bookmarkEnd w:id="61"/>
      <w:r w:rsidR="00A6614B" w:rsidRPr="00CC1C0E">
        <w:rPr>
          <w:sz w:val="24"/>
          <w:szCs w:val="24"/>
        </w:rPr>
        <w:t xml:space="preserve">3.4: </w:t>
      </w:r>
      <w:r w:rsidR="00D80262" w:rsidRPr="00CC1C0E">
        <w:rPr>
          <w:sz w:val="24"/>
          <w:szCs w:val="24"/>
        </w:rPr>
        <w:t xml:space="preserve">Functional Requirements of </w:t>
      </w:r>
      <w:r w:rsidR="00D80262">
        <w:rPr>
          <w:sz w:val="24"/>
          <w:szCs w:val="24"/>
        </w:rPr>
        <w:t>Admin</w:t>
      </w:r>
    </w:p>
    <w:p w14:paraId="66163581" w14:textId="77777777" w:rsidR="00583AD4" w:rsidRPr="00CC1C0E" w:rsidRDefault="00583AD4" w:rsidP="00583AD4">
      <w:pPr>
        <w:pStyle w:val="Caption"/>
        <w:jc w:val="left"/>
        <w:rPr>
          <w:b w:val="0"/>
          <w:sz w:val="24"/>
          <w:szCs w:val="24"/>
        </w:rPr>
      </w:pPr>
    </w:p>
    <w:tbl>
      <w:tblPr>
        <w:tblStyle w:val="PlainTable3"/>
        <w:tblW w:w="7020" w:type="dxa"/>
        <w:jc w:val="center"/>
        <w:tblLook w:val="04A0" w:firstRow="1" w:lastRow="0" w:firstColumn="1" w:lastColumn="0" w:noHBand="0" w:noVBand="1"/>
      </w:tblPr>
      <w:tblGrid>
        <w:gridCol w:w="1906"/>
        <w:gridCol w:w="5114"/>
      </w:tblGrid>
      <w:tr w:rsidR="00C55DA0" w:rsidRPr="00CC1C0E" w14:paraId="0446D727"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35" w:type="dxa"/>
          </w:tcPr>
          <w:p w14:paraId="33C4226A" w14:textId="479237AE" w:rsidR="00C55DA0" w:rsidRPr="00CC1C0E" w:rsidRDefault="00C55DA0" w:rsidP="00583AD4">
            <w:pPr>
              <w:spacing w:line="360" w:lineRule="auto"/>
            </w:pPr>
            <w:r w:rsidRPr="00CC1C0E">
              <w:rPr>
                <w:b w:val="0"/>
              </w:rPr>
              <w:t>ID</w:t>
            </w:r>
          </w:p>
        </w:tc>
        <w:tc>
          <w:tcPr>
            <w:tcW w:w="5085" w:type="dxa"/>
          </w:tcPr>
          <w:p w14:paraId="0668F9E1" w14:textId="4F6EE4AD" w:rsidR="00C55DA0" w:rsidRPr="00CC1C0E" w:rsidRDefault="00C55DA0" w:rsidP="00583AD4">
            <w:pPr>
              <w:spacing w:line="360" w:lineRule="auto"/>
              <w:cnfStyle w:val="100000000000" w:firstRow="1" w:lastRow="0" w:firstColumn="0" w:lastColumn="0" w:oddVBand="0" w:evenVBand="0" w:oddHBand="0" w:evenHBand="0" w:firstRowFirstColumn="0" w:firstRowLastColumn="0" w:lastRowFirstColumn="0" w:lastRowLastColumn="0"/>
            </w:pPr>
            <w:r w:rsidRPr="00CC1C0E">
              <w:rPr>
                <w:b w:val="0"/>
              </w:rPr>
              <w:t>Requirements</w:t>
            </w:r>
          </w:p>
        </w:tc>
      </w:tr>
      <w:tr w:rsidR="00C55DA0" w:rsidRPr="00CC1C0E" w14:paraId="0402917B"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35" w:type="dxa"/>
          </w:tcPr>
          <w:p w14:paraId="2CB89F4D" w14:textId="6C47B236" w:rsidR="00C55DA0" w:rsidRPr="00CC1C0E" w:rsidRDefault="00C55DA0" w:rsidP="00583AD4">
            <w:pPr>
              <w:spacing w:line="360" w:lineRule="auto"/>
            </w:pPr>
            <w:r w:rsidRPr="00CC1C0E">
              <w:t>FR-4.1</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4"/>
            </w:tblGrid>
            <w:tr w:rsidR="00C55DA0" w:rsidRPr="00CC1C0E" w14:paraId="1CFDAC24" w14:textId="77777777" w:rsidTr="00AC0D58">
              <w:trPr>
                <w:tblCellSpacing w:w="15" w:type="dxa"/>
              </w:trPr>
              <w:tc>
                <w:tcPr>
                  <w:tcW w:w="0" w:type="auto"/>
                  <w:vAlign w:val="center"/>
                  <w:hideMark/>
                </w:tcPr>
                <w:p w14:paraId="41C4264A" w14:textId="7115009C" w:rsidR="00C55DA0" w:rsidRPr="00CC1C0E" w:rsidRDefault="00C55DA0" w:rsidP="00583AD4">
                  <w:pPr>
                    <w:spacing w:line="360" w:lineRule="auto"/>
                  </w:pPr>
                  <w:r w:rsidRPr="00CC1C0E">
                    <w:t xml:space="preserve">Admin </w:t>
                  </w:r>
                  <w:r w:rsidR="00863A4D">
                    <w:t>will</w:t>
                  </w:r>
                  <w:r w:rsidRPr="00CC1C0E">
                    <w:t xml:space="preserve"> be able to</w:t>
                  </w:r>
                  <w:r w:rsidR="00ED2F76" w:rsidRPr="00CC1C0E">
                    <w:t xml:space="preserve"> sign up</w:t>
                  </w:r>
                  <w:r w:rsidRPr="00CC1C0E">
                    <w:t>.</w:t>
                  </w:r>
                </w:p>
              </w:tc>
            </w:tr>
          </w:tbl>
          <w:p w14:paraId="4AC1B0F4"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0AFCAED" w14:textId="77777777" w:rsidTr="00AC0D58">
              <w:trPr>
                <w:tblCellSpacing w:w="15" w:type="dxa"/>
              </w:trPr>
              <w:tc>
                <w:tcPr>
                  <w:tcW w:w="0" w:type="auto"/>
                  <w:vAlign w:val="center"/>
                  <w:hideMark/>
                </w:tcPr>
                <w:p w14:paraId="03AE4C3F" w14:textId="77777777" w:rsidR="00C55DA0" w:rsidRPr="00CC1C0E" w:rsidRDefault="00C55DA0" w:rsidP="00583AD4">
                  <w:pPr>
                    <w:spacing w:line="360" w:lineRule="auto"/>
                  </w:pPr>
                </w:p>
              </w:tc>
            </w:tr>
          </w:tbl>
          <w:p w14:paraId="0308CF3A"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29913F10"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7193D202" w14:textId="158CBB01" w:rsidR="00C55DA0" w:rsidRPr="00CC1C0E" w:rsidRDefault="00C55DA0" w:rsidP="00583AD4">
            <w:pPr>
              <w:spacing w:line="360" w:lineRule="auto"/>
            </w:pPr>
            <w:r w:rsidRPr="00CC1C0E">
              <w:t>FR-4.2</w:t>
            </w:r>
          </w:p>
        </w:tc>
        <w:tc>
          <w:tcPr>
            <w:tcW w:w="5085" w:type="dxa"/>
          </w:tcPr>
          <w:tbl>
            <w:tblPr>
              <w:tblW w:w="4898" w:type="dxa"/>
              <w:tblCellSpacing w:w="15" w:type="dxa"/>
              <w:tblCellMar>
                <w:top w:w="15" w:type="dxa"/>
                <w:left w:w="15" w:type="dxa"/>
                <w:bottom w:w="15" w:type="dxa"/>
                <w:right w:w="15" w:type="dxa"/>
              </w:tblCellMar>
              <w:tblLook w:val="04A0" w:firstRow="1" w:lastRow="0" w:firstColumn="1" w:lastColumn="0" w:noHBand="0" w:noVBand="1"/>
            </w:tblPr>
            <w:tblGrid>
              <w:gridCol w:w="4789"/>
              <w:gridCol w:w="109"/>
            </w:tblGrid>
            <w:tr w:rsidR="00ED2F76" w:rsidRPr="00CC1C0E" w14:paraId="61504D45" w14:textId="4FF0F382" w:rsidTr="00ED2F76">
              <w:trPr>
                <w:trHeight w:val="458"/>
                <w:tblCellSpacing w:w="15" w:type="dxa"/>
              </w:trPr>
              <w:tc>
                <w:tcPr>
                  <w:tcW w:w="0" w:type="auto"/>
                  <w:vAlign w:val="center"/>
                  <w:hideMark/>
                </w:tcPr>
                <w:p w14:paraId="4EEC7BA5" w14:textId="666B9C60" w:rsidR="00ED2F76" w:rsidRPr="00CC1C0E" w:rsidRDefault="0097018B" w:rsidP="00583AD4">
                  <w:pPr>
                    <w:spacing w:line="360" w:lineRule="auto"/>
                  </w:pPr>
                  <w:r w:rsidRPr="00CC1C0E">
                    <w:t xml:space="preserve">Admin </w:t>
                  </w:r>
                  <w:r>
                    <w:t>will</w:t>
                  </w:r>
                  <w:r w:rsidRPr="00CC1C0E">
                    <w:t xml:space="preserve"> be able to login</w:t>
                  </w:r>
                </w:p>
              </w:tc>
              <w:tc>
                <w:tcPr>
                  <w:tcW w:w="0" w:type="auto"/>
                </w:tcPr>
                <w:p w14:paraId="69BA99BE" w14:textId="77777777" w:rsidR="00ED2F76" w:rsidRPr="00CC1C0E" w:rsidRDefault="00ED2F76" w:rsidP="00583AD4">
                  <w:pPr>
                    <w:spacing w:line="360" w:lineRule="auto"/>
                  </w:pPr>
                </w:p>
              </w:tc>
            </w:tr>
          </w:tbl>
          <w:p w14:paraId="60B13239"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97EA5E5" w14:textId="77777777" w:rsidTr="00AC0D58">
              <w:trPr>
                <w:tblCellSpacing w:w="15" w:type="dxa"/>
              </w:trPr>
              <w:tc>
                <w:tcPr>
                  <w:tcW w:w="0" w:type="auto"/>
                  <w:vAlign w:val="center"/>
                  <w:hideMark/>
                </w:tcPr>
                <w:p w14:paraId="08E08C9A" w14:textId="77777777" w:rsidR="00C55DA0" w:rsidRPr="00CC1C0E" w:rsidRDefault="00C55DA0" w:rsidP="00583AD4">
                  <w:pPr>
                    <w:spacing w:line="360" w:lineRule="auto"/>
                  </w:pPr>
                </w:p>
              </w:tc>
            </w:tr>
          </w:tbl>
          <w:p w14:paraId="7AAF13A3"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64D81339"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442D238D" w14:textId="2F1720B5" w:rsidR="00C55DA0" w:rsidRPr="00CC1C0E" w:rsidRDefault="00C55DA0" w:rsidP="00583AD4">
            <w:pPr>
              <w:spacing w:line="360" w:lineRule="auto"/>
            </w:pPr>
            <w:r w:rsidRPr="00CC1C0E">
              <w:t>FR-4.3</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9"/>
            </w:tblGrid>
            <w:tr w:rsidR="00C55DA0" w:rsidRPr="00CC1C0E" w14:paraId="78C003AE" w14:textId="77777777" w:rsidTr="00AC0D58">
              <w:trPr>
                <w:tblCellSpacing w:w="15" w:type="dxa"/>
              </w:trPr>
              <w:tc>
                <w:tcPr>
                  <w:tcW w:w="0" w:type="auto"/>
                  <w:vAlign w:val="center"/>
                  <w:hideMark/>
                </w:tcPr>
                <w:p w14:paraId="12B9B0CA" w14:textId="49A50F6A" w:rsidR="00C55DA0" w:rsidRPr="00CC1C0E" w:rsidRDefault="00C55DA0" w:rsidP="00583AD4">
                  <w:pPr>
                    <w:spacing w:line="360" w:lineRule="auto"/>
                  </w:pPr>
                  <w:r w:rsidRPr="00CC1C0E">
                    <w:t xml:space="preserve">Admin </w:t>
                  </w:r>
                  <w:r w:rsidR="00863A4D">
                    <w:t>will</w:t>
                  </w:r>
                  <w:r w:rsidRPr="00CC1C0E">
                    <w:t xml:space="preserve"> </w:t>
                  </w:r>
                  <w:r w:rsidR="00ED2F76" w:rsidRPr="00CC1C0E">
                    <w:t>be able to forget/recover password</w:t>
                  </w:r>
                  <w:r w:rsidRPr="00CC1C0E">
                    <w:t>.</w:t>
                  </w:r>
                </w:p>
              </w:tc>
            </w:tr>
          </w:tbl>
          <w:p w14:paraId="795A234B"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79E4D08F" w14:textId="77777777" w:rsidTr="00AC0D58">
              <w:trPr>
                <w:tblCellSpacing w:w="15" w:type="dxa"/>
              </w:trPr>
              <w:tc>
                <w:tcPr>
                  <w:tcW w:w="0" w:type="auto"/>
                  <w:vAlign w:val="center"/>
                  <w:hideMark/>
                </w:tcPr>
                <w:p w14:paraId="1208E278" w14:textId="77777777" w:rsidR="00C55DA0" w:rsidRPr="00CC1C0E" w:rsidRDefault="00C55DA0" w:rsidP="00583AD4">
                  <w:pPr>
                    <w:spacing w:line="360" w:lineRule="auto"/>
                  </w:pPr>
                </w:p>
              </w:tc>
            </w:tr>
          </w:tbl>
          <w:p w14:paraId="5A21FC47"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47CE696E" w14:textId="77777777" w:rsidTr="00583AD4">
        <w:trPr>
          <w:trHeight w:val="423"/>
          <w:jc w:val="center"/>
        </w:trPr>
        <w:tc>
          <w:tcPr>
            <w:cnfStyle w:val="001000000000" w:firstRow="0" w:lastRow="0" w:firstColumn="1" w:lastColumn="0" w:oddVBand="0" w:evenVBand="0" w:oddHBand="0" w:evenHBand="0" w:firstRowFirstColumn="0" w:firstRowLastColumn="0" w:lastRowFirstColumn="0" w:lastRowLastColumn="0"/>
            <w:tcW w:w="1935" w:type="dxa"/>
          </w:tcPr>
          <w:p w14:paraId="50664CF8" w14:textId="254E9240" w:rsidR="00C55DA0" w:rsidRPr="00CC1C0E" w:rsidRDefault="00C55DA0" w:rsidP="00583AD4">
            <w:pPr>
              <w:spacing w:line="360" w:lineRule="auto"/>
            </w:pPr>
            <w:r w:rsidRPr="00CC1C0E">
              <w:t>FR-4.4</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C55DA0" w:rsidRPr="00CC1C0E" w14:paraId="449A15B8" w14:textId="77777777" w:rsidTr="00AC0D58">
              <w:trPr>
                <w:tblCellSpacing w:w="15" w:type="dxa"/>
              </w:trPr>
              <w:tc>
                <w:tcPr>
                  <w:tcW w:w="0" w:type="auto"/>
                  <w:vAlign w:val="center"/>
                  <w:hideMark/>
                </w:tcPr>
                <w:p w14:paraId="7FA3A912" w14:textId="3FECC0FB" w:rsidR="00C55DA0" w:rsidRPr="00CC1C0E" w:rsidRDefault="00C55DA0" w:rsidP="00583AD4">
                  <w:pPr>
                    <w:spacing w:line="360" w:lineRule="auto"/>
                  </w:pPr>
                  <w:r w:rsidRPr="00CC1C0E">
                    <w:t xml:space="preserve">Admin </w:t>
                  </w:r>
                  <w:r w:rsidR="00863A4D">
                    <w:t>will</w:t>
                  </w:r>
                  <w:r w:rsidR="00ED2F76" w:rsidRPr="00CC1C0E">
                    <w:t xml:space="preserve"> be able to view profile</w:t>
                  </w:r>
                  <w:r w:rsidRPr="00CC1C0E">
                    <w:t>.</w:t>
                  </w:r>
                </w:p>
              </w:tc>
            </w:tr>
          </w:tbl>
          <w:p w14:paraId="6640092F"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3049ACD6" w14:textId="77777777" w:rsidTr="00AC0D58">
              <w:trPr>
                <w:tblCellSpacing w:w="15" w:type="dxa"/>
              </w:trPr>
              <w:tc>
                <w:tcPr>
                  <w:tcW w:w="0" w:type="auto"/>
                  <w:vAlign w:val="center"/>
                  <w:hideMark/>
                </w:tcPr>
                <w:p w14:paraId="41AD4C01" w14:textId="77777777" w:rsidR="00C55DA0" w:rsidRPr="00CC1C0E" w:rsidRDefault="00C55DA0" w:rsidP="00583AD4">
                  <w:pPr>
                    <w:spacing w:line="360" w:lineRule="auto"/>
                  </w:pPr>
                </w:p>
              </w:tc>
            </w:tr>
          </w:tbl>
          <w:p w14:paraId="15786BDB"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7380E786"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54AF75A1" w14:textId="524D7A90" w:rsidR="00C55DA0" w:rsidRPr="00CC1C0E" w:rsidRDefault="00C55DA0" w:rsidP="00583AD4">
            <w:pPr>
              <w:spacing w:line="360" w:lineRule="auto"/>
            </w:pPr>
            <w:r w:rsidRPr="00CC1C0E">
              <w:t>FR-4.5</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3"/>
            </w:tblGrid>
            <w:tr w:rsidR="00C55DA0" w:rsidRPr="00CC1C0E" w14:paraId="483DC660" w14:textId="77777777" w:rsidTr="00AC0D58">
              <w:trPr>
                <w:tblCellSpacing w:w="15" w:type="dxa"/>
              </w:trPr>
              <w:tc>
                <w:tcPr>
                  <w:tcW w:w="0" w:type="auto"/>
                  <w:vAlign w:val="center"/>
                  <w:hideMark/>
                </w:tcPr>
                <w:p w14:paraId="6A408511" w14:textId="0DEF1B70" w:rsidR="00C55DA0" w:rsidRPr="00CC1C0E" w:rsidRDefault="00C55DA0" w:rsidP="00583AD4">
                  <w:pPr>
                    <w:spacing w:line="360" w:lineRule="auto"/>
                  </w:pPr>
                  <w:r w:rsidRPr="00CC1C0E">
                    <w:t xml:space="preserve">Admin </w:t>
                  </w:r>
                  <w:r w:rsidR="00863A4D">
                    <w:t>will</w:t>
                  </w:r>
                  <w:r w:rsidR="00ED2F76" w:rsidRPr="00CC1C0E">
                    <w:t xml:space="preserve"> be able to edit profile</w:t>
                  </w:r>
                  <w:r w:rsidRPr="00CC1C0E">
                    <w:t>.</w:t>
                  </w:r>
                </w:p>
              </w:tc>
            </w:tr>
          </w:tbl>
          <w:p w14:paraId="04F02B9E"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2C5283F" w14:textId="77777777" w:rsidTr="00AC0D58">
              <w:trPr>
                <w:tblCellSpacing w:w="15" w:type="dxa"/>
              </w:trPr>
              <w:tc>
                <w:tcPr>
                  <w:tcW w:w="0" w:type="auto"/>
                  <w:vAlign w:val="center"/>
                  <w:hideMark/>
                </w:tcPr>
                <w:p w14:paraId="0CC5FE9B" w14:textId="77777777" w:rsidR="00C55DA0" w:rsidRPr="00CC1C0E" w:rsidRDefault="00C55DA0" w:rsidP="00583AD4">
                  <w:pPr>
                    <w:spacing w:line="360" w:lineRule="auto"/>
                  </w:pPr>
                </w:p>
              </w:tc>
            </w:tr>
          </w:tbl>
          <w:p w14:paraId="00A5CB9D"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0FC8EE95" w14:textId="77777777" w:rsidTr="00D4796A">
        <w:trPr>
          <w:trHeight w:val="288"/>
          <w:jc w:val="center"/>
        </w:trPr>
        <w:tc>
          <w:tcPr>
            <w:cnfStyle w:val="001000000000" w:firstRow="0" w:lastRow="0" w:firstColumn="1" w:lastColumn="0" w:oddVBand="0" w:evenVBand="0" w:oddHBand="0" w:evenHBand="0" w:firstRowFirstColumn="0" w:firstRowLastColumn="0" w:lastRowFirstColumn="0" w:lastRowLastColumn="0"/>
            <w:tcW w:w="1935" w:type="dxa"/>
          </w:tcPr>
          <w:p w14:paraId="5C98508E" w14:textId="0163D3F0" w:rsidR="00C55DA0" w:rsidRPr="00CC1C0E" w:rsidRDefault="00C55DA0" w:rsidP="00583AD4">
            <w:pPr>
              <w:spacing w:line="360" w:lineRule="auto"/>
            </w:pPr>
            <w:r w:rsidRPr="00CC1C0E">
              <w:t>FR-4.6</w:t>
            </w:r>
          </w:p>
          <w:p w14:paraId="333F074D" w14:textId="77777777" w:rsidR="00ED2F76" w:rsidRPr="00CC1C0E" w:rsidRDefault="00ED2F76" w:rsidP="00583AD4">
            <w:pPr>
              <w:spacing w:line="360" w:lineRule="auto"/>
            </w:pPr>
          </w:p>
        </w:tc>
        <w:tc>
          <w:tcPr>
            <w:tcW w:w="5085" w:type="dxa"/>
          </w:tcPr>
          <w:p w14:paraId="1407F183" w14:textId="26347114" w:rsidR="00C55DA0" w:rsidRPr="00CC1C0E" w:rsidRDefault="00CD5DC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t>will</w:t>
            </w:r>
            <w:r w:rsidRPr="00CC1C0E">
              <w:t xml:space="preserve"> be able to manage accounts.</w:t>
            </w:r>
          </w:p>
        </w:tc>
      </w:tr>
      <w:tr w:rsidR="00ED2F76" w:rsidRPr="00CC1C0E" w14:paraId="12D6C0F1" w14:textId="77777777" w:rsidTr="00AA4E83">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935" w:type="dxa"/>
          </w:tcPr>
          <w:p w14:paraId="3C2BBF70" w14:textId="6DC647B2" w:rsidR="00ED2F76" w:rsidRPr="00CC1C0E" w:rsidRDefault="00ED2F76" w:rsidP="00583AD4">
            <w:pPr>
              <w:spacing w:line="360" w:lineRule="auto"/>
            </w:pPr>
            <w:r w:rsidRPr="00CC1C0E">
              <w:t>FR-4.7</w:t>
            </w:r>
          </w:p>
          <w:p w14:paraId="0E368D5E" w14:textId="77777777" w:rsidR="00ED2F76" w:rsidRPr="00CC1C0E" w:rsidRDefault="00ED2F76" w:rsidP="00583AD4">
            <w:pPr>
              <w:spacing w:line="360" w:lineRule="auto"/>
            </w:pPr>
          </w:p>
        </w:tc>
        <w:tc>
          <w:tcPr>
            <w:tcW w:w="5085" w:type="dxa"/>
          </w:tcPr>
          <w:p w14:paraId="5DDA17FA" w14:textId="1B3EEB7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approve account.</w:t>
            </w:r>
          </w:p>
        </w:tc>
      </w:tr>
      <w:tr w:rsidR="00ED2F76" w:rsidRPr="00CC1C0E" w14:paraId="564F6D50" w14:textId="77777777" w:rsidTr="00CD5DC7">
        <w:trPr>
          <w:trHeight w:val="486"/>
          <w:jc w:val="center"/>
        </w:trPr>
        <w:tc>
          <w:tcPr>
            <w:cnfStyle w:val="001000000000" w:firstRow="0" w:lastRow="0" w:firstColumn="1" w:lastColumn="0" w:oddVBand="0" w:evenVBand="0" w:oddHBand="0" w:evenHBand="0" w:firstRowFirstColumn="0" w:firstRowLastColumn="0" w:lastRowFirstColumn="0" w:lastRowLastColumn="0"/>
            <w:tcW w:w="1935" w:type="dxa"/>
          </w:tcPr>
          <w:p w14:paraId="56A24DA5" w14:textId="71914433" w:rsidR="00ED2F76" w:rsidRPr="00CC1C0E" w:rsidRDefault="00EC0FC0" w:rsidP="00583AD4">
            <w:pPr>
              <w:spacing w:line="360" w:lineRule="auto"/>
            </w:pPr>
            <w:r w:rsidRPr="00CC1C0E">
              <w:lastRenderedPageBreak/>
              <w:t>FR-4.8</w:t>
            </w:r>
          </w:p>
        </w:tc>
        <w:tc>
          <w:tcPr>
            <w:tcW w:w="5085" w:type="dxa"/>
          </w:tcPr>
          <w:p w14:paraId="2B8988BC" w14:textId="3D3D82A4"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w:t>
            </w:r>
            <w:r w:rsidR="00EC0FC0" w:rsidRPr="00CC1C0E">
              <w:t>to reject</w:t>
            </w:r>
            <w:r w:rsidRPr="00CC1C0E">
              <w:t xml:space="preserve"> account.</w:t>
            </w:r>
          </w:p>
        </w:tc>
      </w:tr>
      <w:tr w:rsidR="00ED2F76" w:rsidRPr="00CC1C0E" w14:paraId="73001550"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0A80B873" w14:textId="26F29C15" w:rsidR="00ED2F76" w:rsidRPr="00CC1C0E" w:rsidRDefault="00EC0FC0" w:rsidP="00583AD4">
            <w:pPr>
              <w:spacing w:line="360" w:lineRule="auto"/>
            </w:pPr>
            <w:r w:rsidRPr="00CC1C0E">
              <w:t>FR-4.9</w:t>
            </w:r>
          </w:p>
        </w:tc>
        <w:tc>
          <w:tcPr>
            <w:tcW w:w="5085" w:type="dxa"/>
          </w:tcPr>
          <w:p w14:paraId="0730B799" w14:textId="02ACBF99"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freeze account.</w:t>
            </w:r>
          </w:p>
        </w:tc>
      </w:tr>
      <w:tr w:rsidR="00ED2F76" w:rsidRPr="00CC1C0E" w14:paraId="50BFA665"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0EDF860E" w14:textId="7D435792" w:rsidR="00ED2F76" w:rsidRPr="00CC1C0E" w:rsidRDefault="00EC0FC0" w:rsidP="00583AD4">
            <w:pPr>
              <w:spacing w:line="360" w:lineRule="auto"/>
            </w:pPr>
            <w:r w:rsidRPr="00CC1C0E">
              <w:t>FR-4.10</w:t>
            </w:r>
          </w:p>
        </w:tc>
        <w:tc>
          <w:tcPr>
            <w:tcW w:w="5085" w:type="dxa"/>
          </w:tcPr>
          <w:p w14:paraId="302684C1" w14:textId="64D08205"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active account.</w:t>
            </w:r>
          </w:p>
        </w:tc>
      </w:tr>
      <w:tr w:rsidR="00ED2F76" w:rsidRPr="00CC1C0E" w14:paraId="087E06DD"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394363CE" w14:textId="0CDA41CC" w:rsidR="00ED2F76" w:rsidRPr="00CC1C0E" w:rsidRDefault="00EC0FC0" w:rsidP="00583AD4">
            <w:pPr>
              <w:spacing w:line="360" w:lineRule="auto"/>
            </w:pPr>
            <w:r w:rsidRPr="00CC1C0E">
              <w:t>FR-4.11</w:t>
            </w:r>
          </w:p>
        </w:tc>
        <w:tc>
          <w:tcPr>
            <w:tcW w:w="5085" w:type="dxa"/>
          </w:tcPr>
          <w:p w14:paraId="6958A34F" w14:textId="098B050F"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donor request.</w:t>
            </w:r>
          </w:p>
        </w:tc>
      </w:tr>
      <w:tr w:rsidR="00ED2F76" w:rsidRPr="00CC1C0E" w14:paraId="2B10EBD5"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49921902" w14:textId="18FC717E" w:rsidR="00ED2F76" w:rsidRPr="00CC1C0E" w:rsidRDefault="00EC0FC0" w:rsidP="00583AD4">
            <w:pPr>
              <w:spacing w:line="360" w:lineRule="auto"/>
            </w:pPr>
            <w:r w:rsidRPr="00CC1C0E">
              <w:t>FR-4.12</w:t>
            </w:r>
          </w:p>
        </w:tc>
        <w:tc>
          <w:tcPr>
            <w:tcW w:w="5085" w:type="dxa"/>
          </w:tcPr>
          <w:p w14:paraId="04D64490" w14:textId="05FA2EE6"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accept request.</w:t>
            </w:r>
          </w:p>
        </w:tc>
      </w:tr>
      <w:tr w:rsidR="00ED2F76" w:rsidRPr="00CC1C0E" w14:paraId="2663F10A"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04B629E1" w14:textId="2E37164E" w:rsidR="00ED2F76" w:rsidRPr="00CC1C0E" w:rsidRDefault="00EC0FC0" w:rsidP="00583AD4">
            <w:pPr>
              <w:spacing w:line="360" w:lineRule="auto"/>
            </w:pPr>
            <w:r w:rsidRPr="00CC1C0E">
              <w:t>FR-4.13</w:t>
            </w:r>
          </w:p>
        </w:tc>
        <w:tc>
          <w:tcPr>
            <w:tcW w:w="5085" w:type="dxa"/>
          </w:tcPr>
          <w:p w14:paraId="5B7158AE" w14:textId="33F69612"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reject request.</w:t>
            </w:r>
          </w:p>
        </w:tc>
      </w:tr>
      <w:tr w:rsidR="00ED2F76" w:rsidRPr="00CC1C0E" w14:paraId="416F79EE"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3F3C2C44" w14:textId="50D87E04" w:rsidR="00ED2F76" w:rsidRPr="00CC1C0E" w:rsidRDefault="00EC0FC0" w:rsidP="00583AD4">
            <w:pPr>
              <w:spacing w:line="360" w:lineRule="auto"/>
            </w:pPr>
            <w:r w:rsidRPr="00CC1C0E">
              <w:t>FR-4.14</w:t>
            </w:r>
          </w:p>
        </w:tc>
        <w:tc>
          <w:tcPr>
            <w:tcW w:w="5085" w:type="dxa"/>
          </w:tcPr>
          <w:p w14:paraId="027AF0AB" w14:textId="7E98C2C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approved request.</w:t>
            </w:r>
          </w:p>
        </w:tc>
      </w:tr>
      <w:tr w:rsidR="00ED2F76" w:rsidRPr="00CC1C0E" w14:paraId="1BA58429"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227C5943" w14:textId="0016FCAD" w:rsidR="00ED2F76" w:rsidRPr="00CC1C0E" w:rsidRDefault="00EC0FC0" w:rsidP="00583AD4">
            <w:pPr>
              <w:spacing w:line="360" w:lineRule="auto"/>
            </w:pPr>
            <w:r w:rsidRPr="00CC1C0E">
              <w:t>FR-4.14</w:t>
            </w:r>
          </w:p>
        </w:tc>
        <w:tc>
          <w:tcPr>
            <w:tcW w:w="5085" w:type="dxa"/>
          </w:tcPr>
          <w:p w14:paraId="1779184A" w14:textId="5F6C6C15"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in process request.</w:t>
            </w:r>
          </w:p>
        </w:tc>
      </w:tr>
      <w:tr w:rsidR="00ED2F76" w:rsidRPr="00CC1C0E" w14:paraId="611B58E4"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7542D06D" w14:textId="7A19322E" w:rsidR="00ED2F76" w:rsidRPr="00CC1C0E" w:rsidRDefault="00EC0FC0" w:rsidP="00583AD4">
            <w:pPr>
              <w:spacing w:line="360" w:lineRule="auto"/>
            </w:pPr>
            <w:r w:rsidRPr="00CC1C0E">
              <w:t>FR-4.16</w:t>
            </w:r>
          </w:p>
        </w:tc>
        <w:tc>
          <w:tcPr>
            <w:tcW w:w="5085" w:type="dxa"/>
          </w:tcPr>
          <w:p w14:paraId="1F42CF67" w14:textId="5EB03937"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completed request.</w:t>
            </w:r>
          </w:p>
        </w:tc>
      </w:tr>
      <w:tr w:rsidR="00ED2F76" w:rsidRPr="00CC1C0E" w14:paraId="49CE3B99"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14980952" w14:textId="4AB6E24D" w:rsidR="00ED2F76" w:rsidRPr="00CC1C0E" w:rsidRDefault="00EC0FC0" w:rsidP="00583AD4">
            <w:pPr>
              <w:spacing w:line="360" w:lineRule="auto"/>
            </w:pPr>
            <w:r w:rsidRPr="00CC1C0E">
              <w:t>FR-4.17</w:t>
            </w:r>
          </w:p>
        </w:tc>
        <w:tc>
          <w:tcPr>
            <w:tcW w:w="5085" w:type="dxa"/>
          </w:tcPr>
          <w:p w14:paraId="27AA42B7" w14:textId="11BC0BE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needy request.</w:t>
            </w:r>
          </w:p>
        </w:tc>
      </w:tr>
      <w:tr w:rsidR="00ED2F76" w:rsidRPr="00CC1C0E" w14:paraId="30194C4B"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589A984D" w14:textId="5B33EE71" w:rsidR="00ED2F76" w:rsidRPr="00CC1C0E" w:rsidRDefault="00EC0FC0" w:rsidP="00583AD4">
            <w:pPr>
              <w:spacing w:line="360" w:lineRule="auto"/>
            </w:pPr>
            <w:r w:rsidRPr="00CC1C0E">
              <w:t>FR-4.18</w:t>
            </w:r>
          </w:p>
        </w:tc>
        <w:tc>
          <w:tcPr>
            <w:tcW w:w="5085" w:type="dxa"/>
          </w:tcPr>
          <w:p w14:paraId="3DD1AE52" w14:textId="6FEEF6BE"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accept </w:t>
            </w:r>
            <w:r w:rsidR="00B43967" w:rsidRPr="00CC1C0E">
              <w:t xml:space="preserve">needy </w:t>
            </w:r>
            <w:r w:rsidRPr="00CC1C0E">
              <w:t>request.</w:t>
            </w:r>
          </w:p>
        </w:tc>
      </w:tr>
      <w:tr w:rsidR="00ED2F76" w:rsidRPr="00CC1C0E" w14:paraId="05A1280C" w14:textId="77777777" w:rsidTr="00CD5D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35" w:type="dxa"/>
          </w:tcPr>
          <w:p w14:paraId="11D779C1" w14:textId="242F8B2F" w:rsidR="00ED2F76" w:rsidRPr="00CC1C0E" w:rsidRDefault="00EC0FC0" w:rsidP="00583AD4">
            <w:pPr>
              <w:spacing w:line="360" w:lineRule="auto"/>
            </w:pPr>
            <w:r w:rsidRPr="00CC1C0E">
              <w:t>FR-4.19</w:t>
            </w:r>
          </w:p>
        </w:tc>
        <w:tc>
          <w:tcPr>
            <w:tcW w:w="5085" w:type="dxa"/>
          </w:tcPr>
          <w:p w14:paraId="12669CFC" w14:textId="7601045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reject</w:t>
            </w:r>
            <w:r w:rsidR="00B43967" w:rsidRPr="00CC1C0E">
              <w:t xml:space="preserve"> needy</w:t>
            </w:r>
            <w:r w:rsidRPr="00CC1C0E">
              <w:t xml:space="preserve"> request.</w:t>
            </w:r>
          </w:p>
        </w:tc>
      </w:tr>
      <w:tr w:rsidR="00ED2F76" w:rsidRPr="00CC1C0E" w14:paraId="18A114C5" w14:textId="77777777" w:rsidTr="00CD5DC7">
        <w:trPr>
          <w:trHeight w:val="666"/>
          <w:jc w:val="center"/>
        </w:trPr>
        <w:tc>
          <w:tcPr>
            <w:cnfStyle w:val="001000000000" w:firstRow="0" w:lastRow="0" w:firstColumn="1" w:lastColumn="0" w:oddVBand="0" w:evenVBand="0" w:oddHBand="0" w:evenHBand="0" w:firstRowFirstColumn="0" w:firstRowLastColumn="0" w:lastRowFirstColumn="0" w:lastRowLastColumn="0"/>
            <w:tcW w:w="1935" w:type="dxa"/>
          </w:tcPr>
          <w:p w14:paraId="72C4E33F" w14:textId="062C6A64" w:rsidR="00ED2F76" w:rsidRPr="00CC1C0E" w:rsidRDefault="00EC0FC0" w:rsidP="00583AD4">
            <w:pPr>
              <w:spacing w:line="360" w:lineRule="auto"/>
            </w:pPr>
            <w:r w:rsidRPr="00CC1C0E">
              <w:t>FR-4.20</w:t>
            </w:r>
          </w:p>
        </w:tc>
        <w:tc>
          <w:tcPr>
            <w:tcW w:w="5085" w:type="dxa"/>
          </w:tcPr>
          <w:p w14:paraId="064ED07E" w14:textId="4601CD33" w:rsidR="00ED2F76" w:rsidRPr="00CC1C0E" w:rsidRDefault="00ED2F76" w:rsidP="00CD5DC7">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needy approved request.</w:t>
            </w:r>
          </w:p>
        </w:tc>
      </w:tr>
      <w:tr w:rsidR="00ED2F76" w:rsidRPr="00CC1C0E" w14:paraId="026D62D3" w14:textId="77777777" w:rsidTr="00CD5DC7">
        <w:trPr>
          <w:cnfStyle w:val="000000100000" w:firstRow="0" w:lastRow="0" w:firstColumn="0" w:lastColumn="0" w:oddVBand="0" w:evenVBand="0" w:oddHBand="1"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935" w:type="dxa"/>
          </w:tcPr>
          <w:p w14:paraId="5AEEB9F5" w14:textId="22A544B6" w:rsidR="00ED2F76" w:rsidRPr="00CC1C0E" w:rsidRDefault="00EC0FC0" w:rsidP="00583AD4">
            <w:pPr>
              <w:spacing w:line="360" w:lineRule="auto"/>
            </w:pPr>
            <w:r w:rsidRPr="00CC1C0E">
              <w:t>FR-4.21</w:t>
            </w:r>
          </w:p>
        </w:tc>
        <w:tc>
          <w:tcPr>
            <w:tcW w:w="5085" w:type="dxa"/>
          </w:tcPr>
          <w:p w14:paraId="1360C4DF" w14:textId="3B00C2F3" w:rsidR="00ED2F76" w:rsidRPr="00CC1C0E" w:rsidRDefault="00ED2F76" w:rsidP="00CD5DC7">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w:t>
            </w:r>
            <w:r w:rsidR="00B43967" w:rsidRPr="00CC1C0E">
              <w:t xml:space="preserve"> needy </w:t>
            </w:r>
            <w:r w:rsidRPr="00CC1C0E">
              <w:t>in process request</w:t>
            </w:r>
          </w:p>
        </w:tc>
      </w:tr>
      <w:tr w:rsidR="00ED2F76" w:rsidRPr="00CC1C0E" w14:paraId="529355A3"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000BD9A" w14:textId="7E7CBE86" w:rsidR="00ED2F76" w:rsidRPr="00CC1C0E" w:rsidRDefault="00EC0FC0" w:rsidP="00583AD4">
            <w:pPr>
              <w:spacing w:line="360" w:lineRule="auto"/>
            </w:pPr>
            <w:r w:rsidRPr="00CC1C0E">
              <w:t>FR-4.22</w:t>
            </w:r>
          </w:p>
        </w:tc>
        <w:tc>
          <w:tcPr>
            <w:tcW w:w="5085" w:type="dxa"/>
          </w:tcPr>
          <w:p w14:paraId="37765B24" w14:textId="6D6E303B" w:rsidR="00ED2F76" w:rsidRPr="00CC1C0E" w:rsidRDefault="00ED2F76" w:rsidP="00CD5DC7">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view </w:t>
            </w:r>
            <w:r w:rsidR="00B43967" w:rsidRPr="00CC1C0E">
              <w:t xml:space="preserve">needy </w:t>
            </w:r>
            <w:r w:rsidRPr="00CC1C0E">
              <w:t>completed request.</w:t>
            </w:r>
          </w:p>
        </w:tc>
      </w:tr>
      <w:tr w:rsidR="00ED2F76" w:rsidRPr="00CC1C0E" w14:paraId="5A59004C" w14:textId="77777777" w:rsidTr="00CD5DC7">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935" w:type="dxa"/>
          </w:tcPr>
          <w:p w14:paraId="7588CC70" w14:textId="26D04F9F" w:rsidR="00ED2F76" w:rsidRPr="00CC1C0E" w:rsidRDefault="00EC0FC0" w:rsidP="00583AD4">
            <w:pPr>
              <w:spacing w:line="360" w:lineRule="auto"/>
            </w:pPr>
            <w:r w:rsidRPr="00CC1C0E">
              <w:t>FR-4.23</w:t>
            </w:r>
          </w:p>
        </w:tc>
        <w:tc>
          <w:tcPr>
            <w:tcW w:w="5085" w:type="dxa"/>
          </w:tcPr>
          <w:p w14:paraId="1C17DBD3" w14:textId="435CBC4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volunteer request.</w:t>
            </w:r>
          </w:p>
        </w:tc>
      </w:tr>
      <w:tr w:rsidR="00ED2F76" w:rsidRPr="00CC1C0E" w14:paraId="1EBDA5F6"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FC283A7" w14:textId="5CD26DF0" w:rsidR="00ED2F76" w:rsidRPr="00CC1C0E" w:rsidRDefault="00EC0FC0" w:rsidP="00583AD4">
            <w:pPr>
              <w:spacing w:line="360" w:lineRule="auto"/>
            </w:pPr>
            <w:r w:rsidRPr="00CC1C0E">
              <w:t>FR-4.24</w:t>
            </w:r>
          </w:p>
        </w:tc>
        <w:tc>
          <w:tcPr>
            <w:tcW w:w="5085" w:type="dxa"/>
          </w:tcPr>
          <w:p w14:paraId="444178A2" w14:textId="0534A0FB"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w:t>
            </w:r>
            <w:r w:rsidR="00B43967" w:rsidRPr="00CC1C0E">
              <w:t xml:space="preserve"> volunteer</w:t>
            </w:r>
            <w:r w:rsidRPr="00CC1C0E">
              <w:t xml:space="preserve"> approved request.</w:t>
            </w:r>
          </w:p>
        </w:tc>
      </w:tr>
      <w:tr w:rsidR="00ED2F76" w:rsidRPr="00CC1C0E" w14:paraId="002BA144"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7D73E69" w14:textId="29B2191C" w:rsidR="00ED2F76" w:rsidRPr="00CC1C0E" w:rsidRDefault="00EC0FC0" w:rsidP="00583AD4">
            <w:pPr>
              <w:spacing w:line="360" w:lineRule="auto"/>
            </w:pPr>
            <w:r w:rsidRPr="00CC1C0E">
              <w:t>FR-4.25</w:t>
            </w:r>
          </w:p>
        </w:tc>
        <w:tc>
          <w:tcPr>
            <w:tcW w:w="5085" w:type="dxa"/>
          </w:tcPr>
          <w:p w14:paraId="6781F89E" w14:textId="426BCFD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view </w:t>
            </w:r>
            <w:r w:rsidR="00B43967" w:rsidRPr="00CC1C0E">
              <w:t xml:space="preserve">volunteer </w:t>
            </w:r>
            <w:r w:rsidRPr="00CC1C0E">
              <w:t>completed request.</w:t>
            </w:r>
          </w:p>
        </w:tc>
      </w:tr>
      <w:tr w:rsidR="00ED2F76" w:rsidRPr="00CC1C0E" w14:paraId="59D0FED4" w14:textId="77777777" w:rsidTr="00CD5DC7">
        <w:trPr>
          <w:trHeight w:val="477"/>
          <w:jc w:val="center"/>
        </w:trPr>
        <w:tc>
          <w:tcPr>
            <w:cnfStyle w:val="001000000000" w:firstRow="0" w:lastRow="0" w:firstColumn="1" w:lastColumn="0" w:oddVBand="0" w:evenVBand="0" w:oddHBand="0" w:evenHBand="0" w:firstRowFirstColumn="0" w:firstRowLastColumn="0" w:lastRowFirstColumn="0" w:lastRowLastColumn="0"/>
            <w:tcW w:w="1935" w:type="dxa"/>
          </w:tcPr>
          <w:p w14:paraId="0D425D0B" w14:textId="6E8172D5" w:rsidR="00ED2F76" w:rsidRPr="00CC1C0E" w:rsidRDefault="00EC0FC0" w:rsidP="00583AD4">
            <w:pPr>
              <w:spacing w:line="360" w:lineRule="auto"/>
            </w:pPr>
            <w:r w:rsidRPr="00CC1C0E">
              <w:t>FR-4.26</w:t>
            </w:r>
          </w:p>
        </w:tc>
        <w:tc>
          <w:tcPr>
            <w:tcW w:w="5085" w:type="dxa"/>
          </w:tcPr>
          <w:p w14:paraId="45F81882" w14:textId="56199CE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account statistics.</w:t>
            </w:r>
          </w:p>
        </w:tc>
      </w:tr>
      <w:tr w:rsidR="00ED2F76" w:rsidRPr="00CC1C0E" w14:paraId="151E9755" w14:textId="77777777" w:rsidTr="00CD5DC7">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935" w:type="dxa"/>
          </w:tcPr>
          <w:p w14:paraId="55946027" w14:textId="25295D05" w:rsidR="00ED2F76" w:rsidRPr="00CC1C0E" w:rsidRDefault="00EC0FC0" w:rsidP="00583AD4">
            <w:pPr>
              <w:spacing w:line="360" w:lineRule="auto"/>
            </w:pPr>
            <w:r w:rsidRPr="00CC1C0E">
              <w:t>FR-4.27</w:t>
            </w:r>
          </w:p>
        </w:tc>
        <w:tc>
          <w:tcPr>
            <w:tcW w:w="5085" w:type="dxa"/>
          </w:tcPr>
          <w:p w14:paraId="38399BE6" w14:textId="137E43D5"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w:t>
            </w:r>
            <w:r w:rsidR="00B43967" w:rsidRPr="00CC1C0E">
              <w:t>view active list.</w:t>
            </w:r>
          </w:p>
        </w:tc>
      </w:tr>
      <w:tr w:rsidR="00ED2F76" w:rsidRPr="00CC1C0E" w14:paraId="7E64C3B1" w14:textId="77777777" w:rsidTr="00CD5DC7">
        <w:trPr>
          <w:trHeight w:val="396"/>
          <w:jc w:val="center"/>
        </w:trPr>
        <w:tc>
          <w:tcPr>
            <w:cnfStyle w:val="001000000000" w:firstRow="0" w:lastRow="0" w:firstColumn="1" w:lastColumn="0" w:oddVBand="0" w:evenVBand="0" w:oddHBand="0" w:evenHBand="0" w:firstRowFirstColumn="0" w:firstRowLastColumn="0" w:lastRowFirstColumn="0" w:lastRowLastColumn="0"/>
            <w:tcW w:w="1935" w:type="dxa"/>
          </w:tcPr>
          <w:p w14:paraId="39B13A21" w14:textId="65C3AEF0" w:rsidR="00ED2F76" w:rsidRPr="00CC1C0E" w:rsidRDefault="00EC0FC0" w:rsidP="00583AD4">
            <w:pPr>
              <w:spacing w:line="360" w:lineRule="auto"/>
            </w:pPr>
            <w:r w:rsidRPr="00CC1C0E">
              <w:t>FR-4.28</w:t>
            </w:r>
          </w:p>
        </w:tc>
        <w:tc>
          <w:tcPr>
            <w:tcW w:w="5085" w:type="dxa"/>
          </w:tcPr>
          <w:p w14:paraId="5F0FDB81" w14:textId="1CE0BF30" w:rsidR="00ED2F76" w:rsidRPr="00CC1C0E" w:rsidRDefault="00B4396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active book.</w:t>
            </w:r>
          </w:p>
        </w:tc>
      </w:tr>
      <w:tr w:rsidR="00ED2F76" w:rsidRPr="00CC1C0E" w14:paraId="1EE358F4" w14:textId="77777777" w:rsidTr="00CD5DC7">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35" w:type="dxa"/>
          </w:tcPr>
          <w:p w14:paraId="5FA8F9FB" w14:textId="582B7430" w:rsidR="00ED2F76" w:rsidRPr="00CC1C0E" w:rsidRDefault="00EC0FC0" w:rsidP="00583AD4">
            <w:pPr>
              <w:spacing w:line="360" w:lineRule="auto"/>
            </w:pPr>
            <w:r w:rsidRPr="00CC1C0E">
              <w:t>FR-4.29</w:t>
            </w:r>
          </w:p>
        </w:tc>
        <w:tc>
          <w:tcPr>
            <w:tcW w:w="5085" w:type="dxa"/>
          </w:tcPr>
          <w:p w14:paraId="708AFB9B" w14:textId="045538A9" w:rsidR="00ED2F76" w:rsidRPr="00CC1C0E" w:rsidRDefault="00B43967"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deactivate book.</w:t>
            </w:r>
          </w:p>
        </w:tc>
      </w:tr>
      <w:tr w:rsidR="00ED2F76" w:rsidRPr="00CC1C0E" w14:paraId="54D595E3"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2B6E60D5" w14:textId="59B1B287" w:rsidR="00ED2F76" w:rsidRPr="00CC1C0E" w:rsidRDefault="00EC0FC0" w:rsidP="00583AD4">
            <w:pPr>
              <w:spacing w:line="360" w:lineRule="auto"/>
            </w:pPr>
            <w:r w:rsidRPr="00CC1C0E">
              <w:t>FR-4.30</w:t>
            </w:r>
          </w:p>
        </w:tc>
        <w:tc>
          <w:tcPr>
            <w:tcW w:w="5085" w:type="dxa"/>
          </w:tcPr>
          <w:p w14:paraId="44859C9A" w14:textId="35D2E64E" w:rsidR="00ED2F76" w:rsidRPr="00CC1C0E" w:rsidRDefault="00B4396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feedbacks.</w:t>
            </w:r>
          </w:p>
        </w:tc>
      </w:tr>
      <w:tr w:rsidR="00ED2F76" w:rsidRPr="00CC1C0E" w14:paraId="7B00DE68"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40A31F3B" w14:textId="748234CF" w:rsidR="00ED2F76" w:rsidRPr="00CC1C0E" w:rsidRDefault="00EC0FC0" w:rsidP="00583AD4">
            <w:pPr>
              <w:spacing w:line="360" w:lineRule="auto"/>
            </w:pPr>
            <w:r w:rsidRPr="00CC1C0E">
              <w:t>FR-4.31</w:t>
            </w:r>
          </w:p>
        </w:tc>
        <w:tc>
          <w:tcPr>
            <w:tcW w:w="5085" w:type="dxa"/>
          </w:tcPr>
          <w:p w14:paraId="4CF20043" w14:textId="27D88848" w:rsidR="00ED2F76" w:rsidRPr="00CC1C0E" w:rsidRDefault="00EC0FC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log out.</w:t>
            </w:r>
          </w:p>
        </w:tc>
      </w:tr>
    </w:tbl>
    <w:p w14:paraId="74AFB71F" w14:textId="4F36FB5C" w:rsidR="00A42389" w:rsidRPr="00CC1C0E" w:rsidRDefault="00A42389" w:rsidP="003D4BA1">
      <w:pPr>
        <w:tabs>
          <w:tab w:val="left" w:pos="1380"/>
        </w:tabs>
        <w:spacing w:line="360" w:lineRule="auto"/>
      </w:pPr>
    </w:p>
    <w:p w14:paraId="4364A569" w14:textId="63572137" w:rsidR="008919B9" w:rsidRPr="00CC1C0E" w:rsidRDefault="00F777F3" w:rsidP="00633E4C">
      <w:pPr>
        <w:pStyle w:val="Heading3"/>
      </w:pPr>
      <w:bookmarkStart w:id="62" w:name="_Toc532812919"/>
      <w:bookmarkStart w:id="63" w:name="_Toc198214493"/>
      <w:r w:rsidRPr="00CC1C0E">
        <w:lastRenderedPageBreak/>
        <w:t>Non-Functional Requirement</w:t>
      </w:r>
      <w:bookmarkEnd w:id="62"/>
      <w:r w:rsidR="000D2B54" w:rsidRPr="00CC1C0E">
        <w:t>s</w:t>
      </w:r>
      <w:bookmarkEnd w:id="63"/>
    </w:p>
    <w:p w14:paraId="4843DBC0" w14:textId="4200BFE2" w:rsidR="00130C18" w:rsidRPr="00130C18" w:rsidRDefault="00130C18" w:rsidP="00633E4C">
      <w:pPr>
        <w:pStyle w:val="Heading4"/>
      </w:pPr>
      <w:bookmarkStart w:id="64" w:name="_Toc975478"/>
      <w:r w:rsidRPr="00130C18">
        <w:t>Reliability</w:t>
      </w:r>
    </w:p>
    <w:p w14:paraId="6E521F3A" w14:textId="1486A290" w:rsidR="00130C18" w:rsidRPr="00130C18" w:rsidRDefault="00130C18" w:rsidP="00F95808">
      <w:pPr>
        <w:numPr>
          <w:ilvl w:val="0"/>
          <w:numId w:val="25"/>
        </w:numPr>
        <w:spacing w:before="100" w:beforeAutospacing="1" w:after="100" w:afterAutospacing="1" w:line="360" w:lineRule="auto"/>
        <w:jc w:val="both"/>
      </w:pPr>
      <w:r w:rsidRPr="00130C18">
        <w:t xml:space="preserve">The system should handle errors gracefully and should not lose data during </w:t>
      </w:r>
      <w:r w:rsidR="001345E3">
        <w:t>Donations</w:t>
      </w:r>
      <w:r w:rsidRPr="00130C18">
        <w:t>.</w:t>
      </w:r>
    </w:p>
    <w:p w14:paraId="5F84E30A" w14:textId="4E55E453" w:rsidR="00130C18" w:rsidRPr="00130C18" w:rsidRDefault="00130C18" w:rsidP="00F95808">
      <w:pPr>
        <w:numPr>
          <w:ilvl w:val="0"/>
          <w:numId w:val="25"/>
        </w:numPr>
        <w:spacing w:before="100" w:beforeAutospacing="1" w:after="100" w:afterAutospacing="1" w:line="360" w:lineRule="auto"/>
        <w:jc w:val="both"/>
      </w:pPr>
      <w:r w:rsidRPr="00130C18">
        <w:t>The platform must be able to recover quickly from unexpected failures</w:t>
      </w:r>
      <w:r w:rsidR="001345E3">
        <w:t xml:space="preserve"> </w:t>
      </w:r>
      <w:r w:rsidR="00D4796A">
        <w:t>like</w:t>
      </w:r>
      <w:r w:rsidR="001345E3">
        <w:t xml:space="preserve"> passwords etc</w:t>
      </w:r>
      <w:r w:rsidRPr="00130C18">
        <w:t>.</w:t>
      </w:r>
    </w:p>
    <w:p w14:paraId="0806D0ED" w14:textId="18C2E2B2" w:rsidR="00130C18" w:rsidRPr="00130C18" w:rsidRDefault="00130C18" w:rsidP="00633E4C">
      <w:pPr>
        <w:pStyle w:val="Heading4"/>
      </w:pPr>
      <w:r w:rsidRPr="00130C18">
        <w:t>Security</w:t>
      </w:r>
    </w:p>
    <w:p w14:paraId="0889C2DB" w14:textId="77777777" w:rsidR="00130C18" w:rsidRPr="00130C18" w:rsidRDefault="00130C18" w:rsidP="00F95808">
      <w:pPr>
        <w:numPr>
          <w:ilvl w:val="0"/>
          <w:numId w:val="26"/>
        </w:numPr>
        <w:spacing w:before="100" w:beforeAutospacing="1" w:after="100" w:afterAutospacing="1" w:line="360" w:lineRule="auto"/>
        <w:jc w:val="both"/>
      </w:pPr>
      <w:r w:rsidRPr="00130C18">
        <w:t>Strong authentication (JWT) and password encryption should be implemented to ensure that user data is secure.</w:t>
      </w:r>
    </w:p>
    <w:p w14:paraId="28050C39" w14:textId="77777777" w:rsidR="00130C18" w:rsidRPr="00130C18" w:rsidRDefault="00130C18" w:rsidP="00F95808">
      <w:pPr>
        <w:numPr>
          <w:ilvl w:val="0"/>
          <w:numId w:val="26"/>
        </w:numPr>
        <w:spacing w:before="100" w:beforeAutospacing="1" w:after="100" w:afterAutospacing="1" w:line="360" w:lineRule="auto"/>
        <w:jc w:val="both"/>
      </w:pPr>
      <w:r w:rsidRPr="00130C18">
        <w:t>Sensitive data, such as user information and donation details, should be encrypted both during transmission and storage.</w:t>
      </w:r>
    </w:p>
    <w:p w14:paraId="64B2B72E" w14:textId="4E6C85B2" w:rsidR="00130C18" w:rsidRPr="00130C18" w:rsidRDefault="00130C18" w:rsidP="00633E4C">
      <w:pPr>
        <w:pStyle w:val="Heading4"/>
      </w:pPr>
      <w:r w:rsidRPr="00130C18">
        <w:t>Usability</w:t>
      </w:r>
    </w:p>
    <w:p w14:paraId="372A3CB3" w14:textId="77777777" w:rsidR="00130C18" w:rsidRPr="00130C18" w:rsidRDefault="00130C18" w:rsidP="00F95808">
      <w:pPr>
        <w:numPr>
          <w:ilvl w:val="0"/>
          <w:numId w:val="27"/>
        </w:numPr>
        <w:spacing w:before="100" w:beforeAutospacing="1" w:after="100" w:afterAutospacing="1" w:line="360" w:lineRule="auto"/>
        <w:jc w:val="both"/>
      </w:pPr>
      <w:r w:rsidRPr="00130C18">
        <w:t>The platform should have an intuitive and easy-to-use interface for all user roles (admin, donor, volunteer, needy).</w:t>
      </w:r>
    </w:p>
    <w:p w14:paraId="6A676276" w14:textId="77777777" w:rsidR="00130C18" w:rsidRPr="00130C18" w:rsidRDefault="00130C18" w:rsidP="00F95808">
      <w:pPr>
        <w:numPr>
          <w:ilvl w:val="0"/>
          <w:numId w:val="27"/>
        </w:numPr>
        <w:spacing w:before="100" w:beforeAutospacing="1" w:after="100" w:afterAutospacing="1" w:line="360" w:lineRule="auto"/>
        <w:jc w:val="both"/>
      </w:pPr>
      <w:r w:rsidRPr="00130C18">
        <w:t>It should be accessible on both desktop and mobile devices, providing a responsive design for different screen sizes.</w:t>
      </w:r>
    </w:p>
    <w:p w14:paraId="1B3934FE" w14:textId="2E8437D6" w:rsidR="00130C18" w:rsidRPr="00130C18" w:rsidRDefault="00130C18" w:rsidP="00633E4C">
      <w:pPr>
        <w:pStyle w:val="Heading4"/>
      </w:pPr>
      <w:r w:rsidRPr="00130C18">
        <w:t>Maintainability</w:t>
      </w:r>
    </w:p>
    <w:p w14:paraId="7CB2ABDE" w14:textId="77777777" w:rsidR="00130C18" w:rsidRPr="00130C18" w:rsidRDefault="00130C18" w:rsidP="00F95808">
      <w:pPr>
        <w:numPr>
          <w:ilvl w:val="0"/>
          <w:numId w:val="28"/>
        </w:numPr>
        <w:spacing w:before="100" w:beforeAutospacing="1" w:after="100" w:afterAutospacing="1" w:line="360" w:lineRule="auto"/>
        <w:jc w:val="both"/>
      </w:pPr>
      <w:r w:rsidRPr="00130C18">
        <w:t>The system should be modular, with clearly defined components that can be easily updated or replaced in the future.</w:t>
      </w:r>
    </w:p>
    <w:p w14:paraId="6D785B4E" w14:textId="77777777" w:rsidR="00130C18" w:rsidRPr="00130C18" w:rsidRDefault="00130C18" w:rsidP="00F95808">
      <w:pPr>
        <w:numPr>
          <w:ilvl w:val="0"/>
          <w:numId w:val="28"/>
        </w:numPr>
        <w:spacing w:before="100" w:beforeAutospacing="1" w:after="100" w:afterAutospacing="1" w:line="360" w:lineRule="auto"/>
        <w:jc w:val="both"/>
      </w:pPr>
      <w:r w:rsidRPr="00130C18">
        <w:t>Proper documentation and error logs should be maintained to help with ongoing support and updates.</w:t>
      </w:r>
    </w:p>
    <w:p w14:paraId="3D53C2B0" w14:textId="2C3D848C" w:rsidR="00130C18" w:rsidRPr="00130C18" w:rsidRDefault="00130C18" w:rsidP="00633E4C">
      <w:pPr>
        <w:pStyle w:val="Heading4"/>
      </w:pPr>
      <w:r w:rsidRPr="00130C18">
        <w:t>Compatibility</w:t>
      </w:r>
    </w:p>
    <w:p w14:paraId="51609D72" w14:textId="66FB4370" w:rsidR="00130C18" w:rsidRPr="00130C18" w:rsidRDefault="00130C18" w:rsidP="00F95808">
      <w:pPr>
        <w:numPr>
          <w:ilvl w:val="0"/>
          <w:numId w:val="29"/>
        </w:numPr>
        <w:spacing w:before="100" w:beforeAutospacing="1" w:after="100" w:afterAutospacing="1" w:line="360" w:lineRule="auto"/>
        <w:jc w:val="both"/>
      </w:pPr>
      <w:r w:rsidRPr="00130C18">
        <w:t xml:space="preserve">The platform should work on common web browsers like </w:t>
      </w:r>
      <w:r w:rsidRPr="00130C18">
        <w:rPr>
          <w:b/>
          <w:bCs/>
        </w:rPr>
        <w:t>Chrome</w:t>
      </w:r>
      <w:r w:rsidRPr="00130C18">
        <w:t xml:space="preserve">, </w:t>
      </w:r>
      <w:r w:rsidRPr="00130C18">
        <w:rPr>
          <w:b/>
          <w:bCs/>
        </w:rPr>
        <w:t>Firefox</w:t>
      </w:r>
      <w:r w:rsidRPr="00130C18">
        <w:t xml:space="preserve">, and </w:t>
      </w:r>
      <w:r w:rsidRPr="00130C18">
        <w:rPr>
          <w:b/>
          <w:bCs/>
        </w:rPr>
        <w:t>Safari</w:t>
      </w:r>
      <w:r>
        <w:rPr>
          <w:b/>
          <w:bCs/>
        </w:rPr>
        <w:t>, Web Browsers.</w:t>
      </w:r>
    </w:p>
    <w:p w14:paraId="02851182" w14:textId="7A123E85" w:rsidR="00130C18" w:rsidRPr="00130C18" w:rsidRDefault="00130C18" w:rsidP="00F95808">
      <w:pPr>
        <w:numPr>
          <w:ilvl w:val="0"/>
          <w:numId w:val="29"/>
        </w:numPr>
        <w:spacing w:before="100" w:beforeAutospacing="1" w:after="100" w:afterAutospacing="1" w:line="360" w:lineRule="auto"/>
        <w:jc w:val="both"/>
      </w:pPr>
      <w:r w:rsidRPr="00130C18">
        <w:t xml:space="preserve">It should be compatible with both </w:t>
      </w:r>
      <w:r w:rsidRPr="00130C18">
        <w:rPr>
          <w:b/>
          <w:bCs/>
        </w:rPr>
        <w:t>Windows</w:t>
      </w:r>
      <w:r w:rsidRPr="00130C18">
        <w:t xml:space="preserve"> and </w:t>
      </w:r>
      <w:r>
        <w:rPr>
          <w:b/>
          <w:bCs/>
        </w:rPr>
        <w:t>Ubuntu Linux</w:t>
      </w:r>
      <w:r w:rsidRPr="00130C18">
        <w:t xml:space="preserve"> operating systems.</w:t>
      </w:r>
    </w:p>
    <w:p w14:paraId="45C18834" w14:textId="6EF4AADA" w:rsidR="00130C18" w:rsidRPr="00130C18" w:rsidRDefault="00130C18" w:rsidP="00633E4C">
      <w:pPr>
        <w:pStyle w:val="Heading4"/>
      </w:pPr>
      <w:r w:rsidRPr="00130C18">
        <w:lastRenderedPageBreak/>
        <w:t>Resource Efficiency</w:t>
      </w:r>
    </w:p>
    <w:p w14:paraId="1D1AD775" w14:textId="6A2351B3" w:rsidR="005E1A19" w:rsidRPr="00CC1C0E" w:rsidRDefault="00130C18" w:rsidP="00F95808">
      <w:pPr>
        <w:numPr>
          <w:ilvl w:val="0"/>
          <w:numId w:val="30"/>
        </w:numPr>
        <w:spacing w:before="100" w:beforeAutospacing="1" w:after="100" w:afterAutospacing="1" w:line="360" w:lineRule="auto"/>
        <w:jc w:val="both"/>
      </w:pPr>
      <w:r w:rsidRPr="00130C18">
        <w:t>The system should operate efficiently without excessive consumption of memory or CPU, ensuring smooth operation on typical hardware.</w:t>
      </w:r>
    </w:p>
    <w:p w14:paraId="48C05956" w14:textId="51F3751D" w:rsidR="005E1A19" w:rsidRPr="00CC1C0E" w:rsidRDefault="00F777F3" w:rsidP="00633E4C">
      <w:pPr>
        <w:pStyle w:val="Heading3"/>
      </w:pPr>
      <w:bookmarkStart w:id="65" w:name="_Toc532812920"/>
      <w:bookmarkStart w:id="66" w:name="_Toc198214494"/>
      <w:r w:rsidRPr="00CC1C0E">
        <w:t>Hardware and Software Requirements</w:t>
      </w:r>
      <w:bookmarkEnd w:id="65"/>
      <w:bookmarkEnd w:id="66"/>
    </w:p>
    <w:p w14:paraId="699A814C" w14:textId="3B182E17" w:rsidR="005E1A19" w:rsidRPr="00CC1C0E" w:rsidRDefault="005E1A19" w:rsidP="00633E4C">
      <w:pPr>
        <w:pStyle w:val="Heading4"/>
      </w:pPr>
      <w:r w:rsidRPr="00CC1C0E">
        <w:t>Hardware Requirements:</w:t>
      </w:r>
    </w:p>
    <w:p w14:paraId="675F3CFD" w14:textId="77777777" w:rsidR="005E1A19" w:rsidRPr="00CC1C0E" w:rsidRDefault="005E1A19" w:rsidP="003D4BA1">
      <w:pPr>
        <w:spacing w:line="360" w:lineRule="auto"/>
        <w:ind w:left="720"/>
        <w:jc w:val="both"/>
      </w:pPr>
      <w:r w:rsidRPr="00CC1C0E">
        <w:rPr>
          <w:b/>
        </w:rPr>
        <w:t>Server</w:t>
      </w:r>
      <w:r w:rsidRPr="00CC1C0E">
        <w:t>: Dedicated or cloud-based server with at least 16GB RAM and 500GB SSD.</w:t>
      </w:r>
    </w:p>
    <w:p w14:paraId="4BB3A3D4" w14:textId="77777777" w:rsidR="005E1A19" w:rsidRPr="00CC1C0E" w:rsidRDefault="005E1A19" w:rsidP="003D4BA1">
      <w:pPr>
        <w:spacing w:line="360" w:lineRule="auto"/>
        <w:ind w:left="720"/>
        <w:jc w:val="both"/>
      </w:pPr>
      <w:r w:rsidRPr="00CC1C0E">
        <w:rPr>
          <w:b/>
        </w:rPr>
        <w:t>Storage</w:t>
      </w:r>
      <w:r w:rsidRPr="00CC1C0E">
        <w:t>: Sufficient storage for books metadata, user data, and logs.</w:t>
      </w:r>
    </w:p>
    <w:p w14:paraId="48E80552" w14:textId="736B4FFF" w:rsidR="005E1A19" w:rsidRPr="00CC1AC3" w:rsidRDefault="005E1A19" w:rsidP="00CC1AC3">
      <w:pPr>
        <w:spacing w:line="360" w:lineRule="auto"/>
        <w:ind w:left="720"/>
        <w:jc w:val="both"/>
      </w:pPr>
      <w:r w:rsidRPr="00CC1C0E">
        <w:rPr>
          <w:b/>
        </w:rPr>
        <w:t>Processing Power</w:t>
      </w:r>
      <w:r w:rsidRPr="00CC1C0E">
        <w:t>: Capable of handling concurrent user requests and machine learning tasks.</w:t>
      </w:r>
    </w:p>
    <w:p w14:paraId="75246156" w14:textId="35B94FCC" w:rsidR="005E1A19" w:rsidRPr="00CC1C0E" w:rsidRDefault="005E1A19" w:rsidP="00633E4C">
      <w:pPr>
        <w:pStyle w:val="Heading4"/>
      </w:pPr>
      <w:r w:rsidRPr="00CC1C0E">
        <w:t>Software Requirements:</w:t>
      </w:r>
    </w:p>
    <w:p w14:paraId="0FB714AF" w14:textId="77777777" w:rsidR="005E1A19" w:rsidRPr="00CC1C0E" w:rsidRDefault="005E1A19" w:rsidP="00E55860">
      <w:pPr>
        <w:spacing w:line="360" w:lineRule="auto"/>
        <w:ind w:left="720"/>
        <w:jc w:val="both"/>
      </w:pPr>
      <w:r w:rsidRPr="00CC1C0E">
        <w:rPr>
          <w:b/>
        </w:rPr>
        <w:t>Operating System</w:t>
      </w:r>
      <w:r w:rsidRPr="00CC1C0E">
        <w:t>:  Windows Server.</w:t>
      </w:r>
    </w:p>
    <w:p w14:paraId="7DA13B89" w14:textId="77777777" w:rsidR="005E1A19" w:rsidRPr="00CC1C0E" w:rsidRDefault="005E1A19" w:rsidP="00E55860">
      <w:pPr>
        <w:spacing w:line="360" w:lineRule="auto"/>
        <w:ind w:left="720"/>
        <w:jc w:val="both"/>
      </w:pPr>
      <w:r w:rsidRPr="00CC1C0E">
        <w:rPr>
          <w:b/>
        </w:rPr>
        <w:t>Database</w:t>
      </w:r>
      <w:r w:rsidRPr="00CC1C0E">
        <w:t>: MySQL for storing user profiles, book details, and donation records.</w:t>
      </w:r>
    </w:p>
    <w:p w14:paraId="2D75FF4A" w14:textId="77777777" w:rsidR="005E1A19" w:rsidRPr="00CC1C0E" w:rsidRDefault="005E1A19" w:rsidP="00E55860">
      <w:pPr>
        <w:spacing w:line="360" w:lineRule="auto"/>
        <w:ind w:left="720"/>
        <w:jc w:val="both"/>
      </w:pPr>
      <w:r w:rsidRPr="00CC1C0E">
        <w:rPr>
          <w:b/>
        </w:rPr>
        <w:t>Frontend</w:t>
      </w:r>
      <w:r w:rsidRPr="00CC1C0E">
        <w:t>: React.js for building the user interface.</w:t>
      </w:r>
    </w:p>
    <w:p w14:paraId="22CF91ED" w14:textId="77777777" w:rsidR="005E1A19" w:rsidRPr="00CC1C0E" w:rsidRDefault="005E1A19" w:rsidP="00E55860">
      <w:pPr>
        <w:spacing w:line="360" w:lineRule="auto"/>
        <w:ind w:left="720"/>
        <w:jc w:val="both"/>
      </w:pPr>
      <w:r w:rsidRPr="00CC1C0E">
        <w:rPr>
          <w:b/>
        </w:rPr>
        <w:t>Backend</w:t>
      </w:r>
      <w:r w:rsidRPr="00CC1C0E">
        <w:t>: Node.js with Express.js for server-side logic.</w:t>
      </w:r>
    </w:p>
    <w:p w14:paraId="617BB6F2" w14:textId="6E3BBDF5" w:rsidR="005E1A19" w:rsidRPr="00CC1C0E" w:rsidRDefault="005E1A19" w:rsidP="00E55860">
      <w:pPr>
        <w:spacing w:line="360" w:lineRule="auto"/>
        <w:jc w:val="both"/>
      </w:pPr>
      <w:r w:rsidRPr="00CC1C0E">
        <w:rPr>
          <w:b/>
        </w:rPr>
        <w:t xml:space="preserve">            Recommendation System: </w:t>
      </w:r>
      <w:r w:rsidRPr="00CC1C0E">
        <w:rPr>
          <w:bCs/>
        </w:rPr>
        <w:t>Google Collab.</w:t>
      </w:r>
    </w:p>
    <w:p w14:paraId="6A2E8B5D" w14:textId="77777777" w:rsidR="00BA6F7B" w:rsidRPr="00CC1C0E" w:rsidRDefault="00BA6F7B" w:rsidP="003D4BA1">
      <w:pPr>
        <w:pStyle w:val="Heading2"/>
      </w:pPr>
      <w:bookmarkStart w:id="67" w:name="_Toc198214495"/>
      <w:r w:rsidRPr="00CC1C0E">
        <w:t>Proposed Methodology</w:t>
      </w:r>
      <w:bookmarkStart w:id="68" w:name="_Toc532812921"/>
      <w:bookmarkEnd w:id="67"/>
    </w:p>
    <w:p w14:paraId="3603443E" w14:textId="5B11D9E2" w:rsidR="00831452" w:rsidRPr="00CC1C0E" w:rsidRDefault="00863A4D" w:rsidP="003D4BA1">
      <w:pPr>
        <w:pStyle w:val="NormalWeb"/>
        <w:spacing w:line="360" w:lineRule="auto"/>
        <w:ind w:left="720"/>
        <w:jc w:val="both"/>
      </w:pPr>
      <w:r w:rsidRPr="00863A4D">
        <w:t>The project will have an agile approach with iterative development and user feedback:</w:t>
      </w:r>
    </w:p>
    <w:p w14:paraId="365DD1EB" w14:textId="77777777" w:rsidR="00831452" w:rsidRPr="00CC1C0E" w:rsidRDefault="00831452" w:rsidP="00E55860">
      <w:pPr>
        <w:numPr>
          <w:ilvl w:val="0"/>
          <w:numId w:val="6"/>
        </w:numPr>
        <w:tabs>
          <w:tab w:val="clear" w:pos="720"/>
          <w:tab w:val="num" w:pos="1440"/>
        </w:tabs>
        <w:spacing w:before="100" w:beforeAutospacing="1" w:after="100" w:afterAutospacing="1" w:line="360" w:lineRule="auto"/>
        <w:ind w:left="1440"/>
        <w:jc w:val="both"/>
      </w:pPr>
      <w:r w:rsidRPr="00CC1C0E">
        <w:rPr>
          <w:b/>
          <w:bCs/>
        </w:rPr>
        <w:t>Requirement Gathering</w:t>
      </w:r>
      <w:r w:rsidRPr="00CC1C0E">
        <w:t>: Identify user needs and define functionalities.</w:t>
      </w:r>
    </w:p>
    <w:p w14:paraId="484B0494" w14:textId="77777777" w:rsidR="00831452" w:rsidRPr="00CC1C0E" w:rsidRDefault="00831452" w:rsidP="00E55860">
      <w:pPr>
        <w:numPr>
          <w:ilvl w:val="0"/>
          <w:numId w:val="6"/>
        </w:numPr>
        <w:spacing w:before="100" w:beforeAutospacing="1" w:after="100" w:afterAutospacing="1" w:line="360" w:lineRule="auto"/>
        <w:ind w:left="1440"/>
        <w:jc w:val="both"/>
      </w:pPr>
      <w:r w:rsidRPr="00CC1C0E">
        <w:rPr>
          <w:b/>
          <w:bCs/>
        </w:rPr>
        <w:t>System Design</w:t>
      </w:r>
      <w:r w:rsidRPr="00CC1C0E">
        <w:t>: Develop architecture and UI mockups.</w:t>
      </w:r>
    </w:p>
    <w:p w14:paraId="00FB844D" w14:textId="50A61BBF" w:rsidR="00831452" w:rsidRPr="00CC1C0E" w:rsidRDefault="00831452" w:rsidP="00E55860">
      <w:pPr>
        <w:numPr>
          <w:ilvl w:val="0"/>
          <w:numId w:val="6"/>
        </w:numPr>
        <w:spacing w:before="100" w:beforeAutospacing="1" w:after="100" w:afterAutospacing="1" w:line="360" w:lineRule="auto"/>
        <w:ind w:left="1440"/>
        <w:jc w:val="both"/>
      </w:pPr>
      <w:r w:rsidRPr="00CC1C0E">
        <w:rPr>
          <w:b/>
          <w:bCs/>
        </w:rPr>
        <w:t>Development</w:t>
      </w:r>
      <w:r w:rsidRPr="00CC1C0E">
        <w:t>: Build core modules, including registration,</w:t>
      </w:r>
      <w:r w:rsidR="00B83101">
        <w:t xml:space="preserve"> Account management,</w:t>
      </w:r>
      <w:r w:rsidRPr="00CC1C0E">
        <w:t xml:space="preserve"> donation management, and recommendation system.</w:t>
      </w:r>
    </w:p>
    <w:p w14:paraId="065A07AA" w14:textId="77777777" w:rsidR="00831452" w:rsidRPr="00CC1C0E" w:rsidRDefault="00831452" w:rsidP="00E55860">
      <w:pPr>
        <w:numPr>
          <w:ilvl w:val="0"/>
          <w:numId w:val="6"/>
        </w:numPr>
        <w:spacing w:before="100" w:beforeAutospacing="1" w:after="100" w:afterAutospacing="1" w:line="360" w:lineRule="auto"/>
        <w:ind w:left="1440"/>
        <w:jc w:val="both"/>
      </w:pPr>
      <w:r w:rsidRPr="00CC1C0E">
        <w:rPr>
          <w:b/>
          <w:bCs/>
        </w:rPr>
        <w:t>Testing</w:t>
      </w:r>
      <w:r w:rsidRPr="00CC1C0E">
        <w:t>: Validate functionality, performance, and security.</w:t>
      </w:r>
    </w:p>
    <w:p w14:paraId="027368AA" w14:textId="50E26A22" w:rsidR="00F777F3" w:rsidRPr="00CC1C0E" w:rsidRDefault="00E856C8" w:rsidP="003D4BA1">
      <w:pPr>
        <w:pStyle w:val="Heading2"/>
      </w:pPr>
      <w:bookmarkStart w:id="69" w:name="_Toc198214496"/>
      <w:r w:rsidRPr="00CC1C0E">
        <w:rPr>
          <w:noProof/>
        </w:rPr>
        <w:lastRenderedPageBreak/>
        <w:drawing>
          <wp:anchor distT="0" distB="0" distL="114300" distR="114300" simplePos="0" relativeHeight="251678208" behindDoc="0" locked="0" layoutInCell="1" allowOverlap="1" wp14:anchorId="25BD8546" wp14:editId="041C356C">
            <wp:simplePos x="0" y="0"/>
            <wp:positionH relativeFrom="column">
              <wp:posOffset>161290</wp:posOffset>
            </wp:positionH>
            <wp:positionV relativeFrom="paragraph">
              <wp:posOffset>386715</wp:posOffset>
            </wp:positionV>
            <wp:extent cx="5781040" cy="7760335"/>
            <wp:effectExtent l="0" t="0" r="0" b="0"/>
            <wp:wrapTopAndBottom/>
            <wp:docPr id="1" name="Picture 1" descr="C:\Users\A\AppData\Local\Microsoft\Windows\INetCache\Content.Word\System Diagram Part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ppData\Local\Microsoft\Windows\INetCache\Content.Word\System Diagram Part 2 (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69" t="20128" r="28587"/>
                    <a:stretch/>
                  </pic:blipFill>
                  <pic:spPr bwMode="auto">
                    <a:xfrm>
                      <a:off x="0" y="0"/>
                      <a:ext cx="5781040" cy="7760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A6F7B" w:rsidRPr="00CC1C0E">
        <w:t>System Architecture</w:t>
      </w:r>
      <w:bookmarkEnd w:id="68"/>
      <w:bookmarkEnd w:id="69"/>
    </w:p>
    <w:p w14:paraId="5BF75EF0" w14:textId="0F5BD40B" w:rsidR="00941826" w:rsidRDefault="00941826" w:rsidP="00E856C8">
      <w:pPr>
        <w:spacing w:line="360" w:lineRule="auto"/>
        <w:jc w:val="center"/>
        <w:rPr>
          <w:noProof/>
        </w:rPr>
      </w:pPr>
    </w:p>
    <w:p w14:paraId="63684AAF" w14:textId="77777777" w:rsidR="00E856C8" w:rsidRDefault="00E856C8" w:rsidP="00E856C8">
      <w:pPr>
        <w:rPr>
          <w:noProof/>
        </w:rPr>
      </w:pPr>
    </w:p>
    <w:p w14:paraId="0BB51ADB" w14:textId="5E6DF9EC" w:rsidR="00E856C8" w:rsidRPr="00E856C8" w:rsidRDefault="00E856C8" w:rsidP="00E856C8">
      <w:pPr>
        <w:pStyle w:val="Caption"/>
        <w:rPr>
          <w:sz w:val="24"/>
          <w:szCs w:val="24"/>
        </w:rPr>
      </w:pPr>
      <w:bookmarkStart w:id="70" w:name="_Ref197540924"/>
      <w:r w:rsidRPr="00E856C8">
        <w:rPr>
          <w:sz w:val="24"/>
          <w:szCs w:val="24"/>
        </w:rPr>
        <w:t xml:space="preserve">Figure </w:t>
      </w:r>
      <w:r w:rsidR="00CD2993">
        <w:rPr>
          <w:sz w:val="24"/>
          <w:szCs w:val="24"/>
        </w:rPr>
        <w:t>3.1</w:t>
      </w:r>
      <w:r w:rsidRPr="00E856C8">
        <w:rPr>
          <w:sz w:val="24"/>
          <w:szCs w:val="24"/>
        </w:rPr>
        <w:t>: System Architecture</w:t>
      </w:r>
      <w:bookmarkEnd w:id="70"/>
    </w:p>
    <w:p w14:paraId="40DB255C" w14:textId="3C5ECB52" w:rsidR="00167393" w:rsidRDefault="00F777F3" w:rsidP="003D4BA1">
      <w:pPr>
        <w:pStyle w:val="Heading2"/>
      </w:pPr>
      <w:bookmarkStart w:id="71" w:name="_Toc532812923"/>
      <w:bookmarkStart w:id="72" w:name="_Toc198214497"/>
      <w:r w:rsidRPr="00CC1C0E">
        <w:lastRenderedPageBreak/>
        <w:t>Use Cases</w:t>
      </w:r>
      <w:bookmarkEnd w:id="71"/>
      <w:bookmarkEnd w:id="72"/>
    </w:p>
    <w:p w14:paraId="0F94DD7F" w14:textId="43A1EEF6" w:rsidR="00831452" w:rsidRDefault="00E60729" w:rsidP="00633E4C">
      <w:pPr>
        <w:pStyle w:val="Heading3"/>
      </w:pPr>
      <w:r w:rsidRPr="00CC1C0E">
        <w:t xml:space="preserve"> </w:t>
      </w:r>
      <w:bookmarkStart w:id="73" w:name="_Toc198214498"/>
      <w:r w:rsidR="00167393" w:rsidRPr="00CC1C0E">
        <w:t>Admin Use-Case Diagram:</w:t>
      </w:r>
      <w:bookmarkEnd w:id="73"/>
    </w:p>
    <w:p w14:paraId="468B87FF" w14:textId="77777777" w:rsidR="00E60729" w:rsidRPr="00CC1C0E" w:rsidRDefault="00E60729" w:rsidP="003D4BA1">
      <w:pPr>
        <w:spacing w:line="360" w:lineRule="auto"/>
        <w:rPr>
          <w:b/>
        </w:rPr>
      </w:pPr>
    </w:p>
    <w:p w14:paraId="2DABF290" w14:textId="1B13AAFB" w:rsidR="00720768" w:rsidRPr="00CC1C0E" w:rsidRDefault="00DA5F4B" w:rsidP="00E55860">
      <w:pPr>
        <w:spacing w:line="360" w:lineRule="auto"/>
        <w:jc w:val="center"/>
        <w:rPr>
          <w:b/>
        </w:rPr>
      </w:pPr>
      <w:r>
        <w:rPr>
          <w:b/>
        </w:rPr>
        <w:pict w14:anchorId="42945B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pt;height:548.5pt">
            <v:imagedata r:id="rId16" o:title="Admin New usecase" croptop="470f" cropbottom="13587f" cropright="14903f"/>
          </v:shape>
        </w:pict>
      </w:r>
    </w:p>
    <w:p w14:paraId="1AAC3AE0" w14:textId="77777777" w:rsidR="00E60729" w:rsidRDefault="00E60729" w:rsidP="00E60729">
      <w:pPr>
        <w:pStyle w:val="Caption"/>
      </w:pPr>
    </w:p>
    <w:p w14:paraId="6B40C81E" w14:textId="2D5141E2" w:rsidR="00720768" w:rsidRPr="00CC1C0E" w:rsidRDefault="00E856C8" w:rsidP="00E60729">
      <w:pPr>
        <w:pStyle w:val="Caption"/>
        <w:rPr>
          <w:b w:val="0"/>
        </w:rPr>
      </w:pPr>
      <w:bookmarkStart w:id="74" w:name="_Ref197540949"/>
      <w:r>
        <w:t xml:space="preserve">Figure </w:t>
      </w:r>
      <w:r w:rsidR="00CD2993">
        <w:t>3.2</w:t>
      </w:r>
      <w:r>
        <w:t>: Admin Use-Case Diagram</w:t>
      </w:r>
      <w:bookmarkEnd w:id="74"/>
    </w:p>
    <w:p w14:paraId="167A419E" w14:textId="63BD91EB" w:rsidR="00E60729" w:rsidRDefault="00E60729" w:rsidP="003D4BA1">
      <w:pPr>
        <w:spacing w:line="360" w:lineRule="auto"/>
        <w:rPr>
          <w:b/>
        </w:rPr>
      </w:pPr>
    </w:p>
    <w:p w14:paraId="685CD517" w14:textId="1D77C2D6" w:rsidR="009C7EF9" w:rsidRPr="00CC1C0E" w:rsidRDefault="009C7EF9" w:rsidP="00633E4C">
      <w:pPr>
        <w:pStyle w:val="Heading3"/>
      </w:pPr>
      <w:bookmarkStart w:id="75" w:name="_Toc198214499"/>
      <w:r w:rsidRPr="00CC1C0E">
        <w:lastRenderedPageBreak/>
        <w:t>Needy Use-case Diagram:</w:t>
      </w:r>
      <w:bookmarkEnd w:id="75"/>
    </w:p>
    <w:p w14:paraId="48812C50" w14:textId="5B19F263" w:rsidR="00167393" w:rsidRPr="00CC1C0E" w:rsidRDefault="00DA5F4B" w:rsidP="00E60729">
      <w:pPr>
        <w:spacing w:line="360" w:lineRule="auto"/>
        <w:jc w:val="center"/>
      </w:pPr>
      <w:r>
        <w:pict w14:anchorId="372B700F">
          <v:shape id="_x0000_i1026" type="#_x0000_t75" style="width:363pt;height:493.5pt">
            <v:imagedata r:id="rId17" o:title="Needy UseCase Part 2" croptop="3488f" cropbottom="20378f" cropright="14453f"/>
          </v:shape>
        </w:pict>
      </w:r>
    </w:p>
    <w:p w14:paraId="00CC50A2" w14:textId="77777777" w:rsidR="00E60729" w:rsidRDefault="00E60729" w:rsidP="00E60729">
      <w:pPr>
        <w:pStyle w:val="Caption"/>
      </w:pPr>
    </w:p>
    <w:p w14:paraId="1C8B073B" w14:textId="517408B2" w:rsidR="00831452" w:rsidRPr="00CC1C0E" w:rsidRDefault="00E60729" w:rsidP="00E60729">
      <w:pPr>
        <w:pStyle w:val="Caption"/>
      </w:pPr>
      <w:bookmarkStart w:id="76" w:name="_Ref197540953"/>
      <w:r>
        <w:t xml:space="preserve">Figure </w:t>
      </w:r>
      <w:r w:rsidR="00CD2993">
        <w:t>3.3</w:t>
      </w:r>
      <w:r>
        <w:t>: Needy Use-Case Diagram</w:t>
      </w:r>
      <w:bookmarkEnd w:id="76"/>
    </w:p>
    <w:p w14:paraId="2F2FE1A8" w14:textId="06375E60" w:rsidR="00720768" w:rsidRPr="00CC1C0E" w:rsidRDefault="00720768" w:rsidP="003D4BA1">
      <w:pPr>
        <w:spacing w:line="360" w:lineRule="auto"/>
      </w:pPr>
    </w:p>
    <w:p w14:paraId="2D4E8025" w14:textId="7B55EAEE" w:rsidR="00720768" w:rsidRDefault="00720768" w:rsidP="003D4BA1">
      <w:pPr>
        <w:spacing w:line="360" w:lineRule="auto"/>
      </w:pPr>
    </w:p>
    <w:p w14:paraId="2A22B49B" w14:textId="20A3275B" w:rsidR="002F087F" w:rsidRDefault="002F087F" w:rsidP="003D4BA1">
      <w:pPr>
        <w:spacing w:line="360" w:lineRule="auto"/>
      </w:pPr>
    </w:p>
    <w:p w14:paraId="2E299ED5" w14:textId="4538376D" w:rsidR="002F087F" w:rsidRDefault="002F087F" w:rsidP="003D4BA1">
      <w:pPr>
        <w:spacing w:line="360" w:lineRule="auto"/>
      </w:pPr>
    </w:p>
    <w:p w14:paraId="18B32A4A" w14:textId="77777777" w:rsidR="002F087F" w:rsidRPr="00CC1C0E" w:rsidRDefault="002F087F" w:rsidP="003D4BA1">
      <w:pPr>
        <w:spacing w:line="360" w:lineRule="auto"/>
      </w:pPr>
    </w:p>
    <w:p w14:paraId="2C11FD6C" w14:textId="7F882A02" w:rsidR="00831452" w:rsidRDefault="00167393" w:rsidP="00633E4C">
      <w:pPr>
        <w:pStyle w:val="Heading3"/>
      </w:pPr>
      <w:bookmarkStart w:id="77" w:name="_Toc198214500"/>
      <w:r w:rsidRPr="00CC1C0E">
        <w:lastRenderedPageBreak/>
        <w:t>Donor Use-Case Diagram:</w:t>
      </w:r>
      <w:bookmarkEnd w:id="77"/>
      <w:r w:rsidR="00966CA0" w:rsidRPr="00CC1C0E">
        <w:t xml:space="preserve"> </w:t>
      </w:r>
    </w:p>
    <w:p w14:paraId="40AF3F18" w14:textId="77777777" w:rsidR="00E60729" w:rsidRPr="00CC1C0E" w:rsidRDefault="00E60729" w:rsidP="003D4BA1">
      <w:pPr>
        <w:spacing w:line="360" w:lineRule="auto"/>
        <w:rPr>
          <w:b/>
        </w:rPr>
      </w:pPr>
    </w:p>
    <w:p w14:paraId="077A5C25" w14:textId="31AF0090" w:rsidR="00167393" w:rsidRPr="00CC1C0E" w:rsidRDefault="00167393" w:rsidP="003D4BA1">
      <w:pPr>
        <w:spacing w:line="360" w:lineRule="auto"/>
      </w:pPr>
    </w:p>
    <w:p w14:paraId="43865FA2" w14:textId="4BB0BBC4" w:rsidR="009C7EF9" w:rsidRPr="00CC1C0E" w:rsidRDefault="00966CA0" w:rsidP="00E60729">
      <w:pPr>
        <w:spacing w:line="360" w:lineRule="auto"/>
        <w:jc w:val="center"/>
        <w:rPr>
          <w:b/>
        </w:rPr>
      </w:pPr>
      <w:r w:rsidRPr="00CC1C0E">
        <w:rPr>
          <w:b/>
          <w:noProof/>
        </w:rPr>
        <w:drawing>
          <wp:inline distT="0" distB="0" distL="0" distR="0" wp14:anchorId="14ED7870" wp14:editId="00A8FD9B">
            <wp:extent cx="4285753" cy="5621020"/>
            <wp:effectExtent l="0" t="0" r="635" b="0"/>
            <wp:docPr id="9" name="Picture 9" descr="C:\Users\A\AppData\Local\Microsoft\Windows\INetCache\Content.Word\Donor Use Case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ppData\Local\Microsoft\Windows\INetCache\Content.Word\Donor Use Case Part 2.jpg"/>
                    <pic:cNvPicPr>
                      <a:picLocks noChangeAspect="1" noChangeArrowheads="1"/>
                    </pic:cNvPicPr>
                  </pic:nvPicPr>
                  <pic:blipFill>
                    <a:blip r:embed="rId18">
                      <a:extLst>
                        <a:ext uri="{28A0092B-C50C-407E-A947-70E740481C1C}">
                          <a14:useLocalDpi xmlns:a14="http://schemas.microsoft.com/office/drawing/2010/main" val="0"/>
                        </a:ext>
                      </a:extLst>
                    </a:blip>
                    <a:srcRect l="13510" t="9039" r="32779" b="6886"/>
                    <a:stretch>
                      <a:fillRect/>
                    </a:stretch>
                  </pic:blipFill>
                  <pic:spPr bwMode="auto">
                    <a:xfrm>
                      <a:off x="0" y="0"/>
                      <a:ext cx="4304912" cy="5646148"/>
                    </a:xfrm>
                    <a:prstGeom prst="rect">
                      <a:avLst/>
                    </a:prstGeom>
                    <a:noFill/>
                    <a:ln>
                      <a:noFill/>
                    </a:ln>
                  </pic:spPr>
                </pic:pic>
              </a:graphicData>
            </a:graphic>
          </wp:inline>
        </w:drawing>
      </w:r>
    </w:p>
    <w:p w14:paraId="59F70264" w14:textId="24D75907" w:rsidR="00720768" w:rsidRPr="00CC1C0E" w:rsidRDefault="00E60729" w:rsidP="00E60729">
      <w:pPr>
        <w:pStyle w:val="Caption"/>
        <w:rPr>
          <w:b w:val="0"/>
        </w:rPr>
      </w:pPr>
      <w:bookmarkStart w:id="78" w:name="_Ref197540973"/>
      <w:r>
        <w:t xml:space="preserve">Figure </w:t>
      </w:r>
      <w:r w:rsidR="00CD2993">
        <w:t>3.4</w:t>
      </w:r>
      <w:r>
        <w:t>: Donor Use-Case Diagram</w:t>
      </w:r>
      <w:bookmarkEnd w:id="78"/>
    </w:p>
    <w:p w14:paraId="15445D71" w14:textId="7AC1653B" w:rsidR="00720768" w:rsidRPr="00CC1C0E" w:rsidRDefault="00720768" w:rsidP="003D4BA1">
      <w:pPr>
        <w:spacing w:line="360" w:lineRule="auto"/>
        <w:rPr>
          <w:b/>
        </w:rPr>
      </w:pPr>
    </w:p>
    <w:p w14:paraId="68557693" w14:textId="31B2E635" w:rsidR="00720768" w:rsidRPr="00CC1C0E" w:rsidRDefault="00720768" w:rsidP="003D4BA1">
      <w:pPr>
        <w:spacing w:line="360" w:lineRule="auto"/>
        <w:rPr>
          <w:b/>
        </w:rPr>
      </w:pPr>
    </w:p>
    <w:p w14:paraId="37363BF2" w14:textId="36A691B3" w:rsidR="00720768" w:rsidRPr="00CC1C0E" w:rsidRDefault="00720768" w:rsidP="003D4BA1">
      <w:pPr>
        <w:spacing w:line="360" w:lineRule="auto"/>
        <w:rPr>
          <w:b/>
        </w:rPr>
      </w:pPr>
    </w:p>
    <w:p w14:paraId="57FD4823" w14:textId="56860996" w:rsidR="00720768" w:rsidRPr="00CC1C0E" w:rsidRDefault="00720768" w:rsidP="003D4BA1">
      <w:pPr>
        <w:spacing w:line="360" w:lineRule="auto"/>
        <w:rPr>
          <w:b/>
        </w:rPr>
      </w:pPr>
    </w:p>
    <w:p w14:paraId="7C819399" w14:textId="52EC8509" w:rsidR="009C7EF9" w:rsidRPr="00CC1C0E" w:rsidRDefault="009C7EF9" w:rsidP="00633E4C">
      <w:pPr>
        <w:pStyle w:val="Heading3"/>
      </w:pPr>
      <w:bookmarkStart w:id="79" w:name="_Toc198214501"/>
      <w:r w:rsidRPr="00CC1C0E">
        <w:lastRenderedPageBreak/>
        <w:t>Volunteer Use-Case Diagram</w:t>
      </w:r>
      <w:bookmarkEnd w:id="79"/>
    </w:p>
    <w:p w14:paraId="7790F166" w14:textId="00903AE8" w:rsidR="00941826" w:rsidRPr="00CC1C0E" w:rsidRDefault="00DA5F4B" w:rsidP="003D4BA1">
      <w:pPr>
        <w:spacing w:line="360" w:lineRule="auto"/>
        <w:jc w:val="center"/>
        <w:rPr>
          <w:b/>
        </w:rPr>
      </w:pPr>
      <w:r>
        <w:rPr>
          <w:b/>
        </w:rPr>
        <w:pict w14:anchorId="15410B29">
          <v:shape id="_x0000_i1027" type="#_x0000_t75" style="width:397.5pt;height:495.5pt">
            <v:imagedata r:id="rId19" o:title="Volunteer Use Case Part 2" cropleft="2911f" cropright="14177f"/>
          </v:shape>
        </w:pict>
      </w:r>
    </w:p>
    <w:p w14:paraId="58EDFA93" w14:textId="0207E54B" w:rsidR="009C7EF9" w:rsidRPr="00CC1C0E" w:rsidRDefault="00E60729" w:rsidP="00E60729">
      <w:pPr>
        <w:pStyle w:val="Caption"/>
        <w:rPr>
          <w:b w:val="0"/>
        </w:rPr>
      </w:pPr>
      <w:bookmarkStart w:id="80" w:name="_Ref197540979"/>
      <w:r>
        <w:t xml:space="preserve">Figure </w:t>
      </w:r>
      <w:r w:rsidR="00CD2993">
        <w:t>3.5</w:t>
      </w:r>
      <w:r>
        <w:t>: Volunteer Use-Case Diagram</w:t>
      </w:r>
      <w:bookmarkEnd w:id="80"/>
    </w:p>
    <w:p w14:paraId="4912F30D" w14:textId="77777777" w:rsidR="009C7EF9" w:rsidRPr="00CC1C0E" w:rsidRDefault="009C7EF9" w:rsidP="003D4BA1">
      <w:pPr>
        <w:spacing w:line="360" w:lineRule="auto"/>
        <w:rPr>
          <w:b/>
        </w:rPr>
      </w:pPr>
    </w:p>
    <w:p w14:paraId="075D3C49" w14:textId="77777777" w:rsidR="009C7EF9" w:rsidRPr="00CC1C0E" w:rsidRDefault="009C7EF9" w:rsidP="003D4BA1">
      <w:pPr>
        <w:spacing w:line="360" w:lineRule="auto"/>
        <w:rPr>
          <w:b/>
        </w:rPr>
      </w:pPr>
    </w:p>
    <w:p w14:paraId="058C09CA" w14:textId="4CF3DE8B" w:rsidR="009C7EF9" w:rsidRDefault="009C7EF9" w:rsidP="003D4BA1">
      <w:pPr>
        <w:spacing w:line="360" w:lineRule="auto"/>
        <w:rPr>
          <w:b/>
        </w:rPr>
      </w:pPr>
    </w:p>
    <w:p w14:paraId="42AD61AC" w14:textId="3F25B476" w:rsidR="002F087F" w:rsidRDefault="002F087F" w:rsidP="003D4BA1">
      <w:pPr>
        <w:spacing w:line="360" w:lineRule="auto"/>
        <w:rPr>
          <w:b/>
        </w:rPr>
      </w:pPr>
    </w:p>
    <w:p w14:paraId="2488EC69" w14:textId="77777777" w:rsidR="002F087F" w:rsidRPr="00CC1C0E" w:rsidRDefault="002F087F" w:rsidP="003D4BA1">
      <w:pPr>
        <w:spacing w:line="360" w:lineRule="auto"/>
        <w:rPr>
          <w:b/>
        </w:rPr>
      </w:pPr>
    </w:p>
    <w:p w14:paraId="1A47D03C" w14:textId="244D96E1" w:rsidR="00E60729" w:rsidRPr="0082275E" w:rsidRDefault="00167393" w:rsidP="00633E4C">
      <w:pPr>
        <w:pStyle w:val="Heading3"/>
      </w:pPr>
      <w:bookmarkStart w:id="81" w:name="_Toc198214502"/>
      <w:r w:rsidRPr="00CC1C0E">
        <w:lastRenderedPageBreak/>
        <w:t>Full System Use-Case Diagram:</w:t>
      </w:r>
      <w:bookmarkEnd w:id="81"/>
    </w:p>
    <w:p w14:paraId="1BD9B345" w14:textId="078B72C8" w:rsidR="00560FF7" w:rsidRPr="00CC1C0E" w:rsidRDefault="00DA5F4B" w:rsidP="003D4BA1">
      <w:pPr>
        <w:spacing w:line="360" w:lineRule="auto"/>
        <w:jc w:val="center"/>
        <w:rPr>
          <w:b/>
          <w:noProof/>
        </w:rPr>
      </w:pPr>
      <w:r>
        <w:rPr>
          <w:b/>
          <w:noProof/>
        </w:rPr>
        <w:pict w14:anchorId="3CC51B59">
          <v:shape id="_x0000_i1028" type="#_x0000_t75" style="width:347.5pt;height:606.5pt">
            <v:imagedata r:id="rId20" o:title="FullyDressedUseCase" croptop="2216f" cropbottom="8000f" cropright="-545f"/>
          </v:shape>
        </w:pict>
      </w:r>
    </w:p>
    <w:p w14:paraId="5B1BB75B" w14:textId="77777777" w:rsidR="009C7EF9" w:rsidRPr="00CC1C0E" w:rsidRDefault="009C7EF9" w:rsidP="003D4BA1">
      <w:pPr>
        <w:spacing w:line="360" w:lineRule="auto"/>
      </w:pPr>
    </w:p>
    <w:p w14:paraId="60B8D869" w14:textId="56D3DCB3" w:rsidR="00720768" w:rsidRPr="00CC1C0E" w:rsidRDefault="00E60729" w:rsidP="00E60729">
      <w:pPr>
        <w:pStyle w:val="Caption"/>
        <w:rPr>
          <w:b w:val="0"/>
          <w:sz w:val="28"/>
          <w:szCs w:val="28"/>
          <w:u w:color="000000"/>
        </w:rPr>
      </w:pPr>
      <w:bookmarkStart w:id="82" w:name="_Ref197540984"/>
      <w:r>
        <w:t xml:space="preserve">Figure </w:t>
      </w:r>
      <w:r w:rsidR="00CD2993">
        <w:t>3.6</w:t>
      </w:r>
      <w:r>
        <w:t>: Full System Use-Case Diagram</w:t>
      </w:r>
      <w:bookmarkEnd w:id="82"/>
    </w:p>
    <w:p w14:paraId="536E5908" w14:textId="586BF60D" w:rsidR="00167393" w:rsidRPr="00CC1C0E" w:rsidRDefault="00941826" w:rsidP="00FD7611">
      <w:pPr>
        <w:pStyle w:val="Heading2"/>
      </w:pPr>
      <w:bookmarkStart w:id="83" w:name="_Toc198214503"/>
      <w:r w:rsidRPr="00CC1C0E">
        <w:rPr>
          <w:u w:color="000000"/>
        </w:rPr>
        <w:lastRenderedPageBreak/>
        <w:t>Fully Dressed</w:t>
      </w:r>
      <w:r w:rsidR="00167393" w:rsidRPr="00CC1C0E">
        <w:rPr>
          <w:u w:color="000000"/>
        </w:rPr>
        <w:t xml:space="preserve"> Use Case</w:t>
      </w:r>
      <w:r w:rsidR="00167393" w:rsidRPr="00CC1C0E">
        <w:rPr>
          <w:color w:val="202124"/>
          <w:u w:color="000000"/>
        </w:rPr>
        <w:t>s</w:t>
      </w:r>
      <w:r w:rsidR="00167393" w:rsidRPr="00CC1C0E">
        <w:rPr>
          <w:color w:val="202124"/>
        </w:rPr>
        <w:t>:</w:t>
      </w:r>
      <w:bookmarkEnd w:id="83"/>
    </w:p>
    <w:p w14:paraId="56C2EFCB" w14:textId="5F0C0AC1" w:rsidR="00E9491E" w:rsidRPr="00CC1C0E" w:rsidRDefault="00B37A48" w:rsidP="00633E4C">
      <w:pPr>
        <w:pStyle w:val="Heading3"/>
      </w:pPr>
      <w:bookmarkStart w:id="84" w:name="_Toc198214504"/>
      <w:r w:rsidRPr="00CC1C0E">
        <w:t>Sign Up</w:t>
      </w:r>
      <w:r w:rsidR="00167393" w:rsidRPr="00CC1C0E">
        <w:t>:</w:t>
      </w:r>
      <w:bookmarkEnd w:id="84"/>
    </w:p>
    <w:p w14:paraId="40C80218" w14:textId="33C656AC" w:rsidR="00E9491E" w:rsidRPr="00D80262" w:rsidRDefault="001F6691" w:rsidP="001F6691">
      <w:pPr>
        <w:pStyle w:val="Caption"/>
        <w:rPr>
          <w:sz w:val="24"/>
          <w:szCs w:val="24"/>
        </w:rPr>
      </w:pPr>
      <w:bookmarkStart w:id="85" w:name="_Ref197530168"/>
      <w:r w:rsidRPr="00D80262">
        <w:rPr>
          <w:sz w:val="24"/>
          <w:szCs w:val="24"/>
        </w:rPr>
        <w:t xml:space="preserve">Table </w:t>
      </w:r>
      <w:bookmarkEnd w:id="85"/>
      <w:r w:rsidR="00A6614B" w:rsidRPr="00D80262">
        <w:rPr>
          <w:sz w:val="24"/>
          <w:szCs w:val="24"/>
        </w:rPr>
        <w:t xml:space="preserve">3.5: </w:t>
      </w:r>
      <w:r w:rsidR="00D80262" w:rsidRPr="00D80262">
        <w:rPr>
          <w:sz w:val="24"/>
          <w:szCs w:val="24"/>
        </w:rPr>
        <w:t>Fully Dressed Use Case (Sign Up)</w:t>
      </w:r>
    </w:p>
    <w:p w14:paraId="31FD7274"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6329"/>
      </w:tblGrid>
      <w:tr w:rsidR="000A0742" w:rsidRPr="00CC1C0E" w14:paraId="730D9ABF"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F661E5C" w14:textId="5B2247AA" w:rsidR="000A0742" w:rsidRPr="00CC1C0E" w:rsidRDefault="000A0742" w:rsidP="003D4BA1">
            <w:pPr>
              <w:spacing w:line="360" w:lineRule="auto"/>
              <w:jc w:val="both"/>
            </w:pPr>
            <w:r w:rsidRPr="00CC1C0E">
              <w:t>Use CaSE ID</w:t>
            </w:r>
          </w:p>
        </w:tc>
        <w:tc>
          <w:tcPr>
            <w:tcW w:w="0" w:type="auto"/>
            <w:hideMark/>
          </w:tcPr>
          <w:p w14:paraId="4BA77A5A" w14:textId="77777777" w:rsidR="000A0742" w:rsidRPr="00CC1C0E"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UC-001</w:t>
            </w:r>
          </w:p>
        </w:tc>
      </w:tr>
      <w:tr w:rsidR="000A0742" w:rsidRPr="00CC1C0E" w14:paraId="3733A8C9"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F6793C" w14:textId="2164B852" w:rsidR="000A0742" w:rsidRPr="00CC1C0E" w:rsidRDefault="000A0742" w:rsidP="003D4BA1">
            <w:pPr>
              <w:spacing w:line="360" w:lineRule="auto"/>
              <w:jc w:val="both"/>
            </w:pPr>
            <w:r w:rsidRPr="00CC1C0E">
              <w:t>uSE CASE NAME</w:t>
            </w:r>
          </w:p>
        </w:tc>
        <w:tc>
          <w:tcPr>
            <w:tcW w:w="0" w:type="auto"/>
            <w:hideMark/>
          </w:tcPr>
          <w:p w14:paraId="6995E9B5"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Sign Up</w:t>
            </w:r>
          </w:p>
        </w:tc>
      </w:tr>
      <w:tr w:rsidR="000A0742" w:rsidRPr="00CC1C0E" w14:paraId="55E8B02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DEED4D" w14:textId="77777777" w:rsidR="000A0742" w:rsidRPr="00CC1C0E" w:rsidRDefault="000A0742" w:rsidP="003D4BA1">
            <w:pPr>
              <w:spacing w:line="360" w:lineRule="auto"/>
              <w:jc w:val="both"/>
            </w:pPr>
            <w:r w:rsidRPr="00CC1C0E">
              <w:t>Primary Actor</w:t>
            </w:r>
          </w:p>
        </w:tc>
        <w:tc>
          <w:tcPr>
            <w:tcW w:w="0" w:type="auto"/>
            <w:hideMark/>
          </w:tcPr>
          <w:p w14:paraId="2A428B59"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68B71A1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BA5AF9" w14:textId="77777777" w:rsidR="000A0742" w:rsidRPr="00CC1C0E" w:rsidRDefault="000A0742" w:rsidP="003D4BA1">
            <w:pPr>
              <w:spacing w:line="360" w:lineRule="auto"/>
              <w:jc w:val="both"/>
            </w:pPr>
            <w:r w:rsidRPr="00CC1C0E">
              <w:t>Precondition</w:t>
            </w:r>
          </w:p>
        </w:tc>
        <w:tc>
          <w:tcPr>
            <w:tcW w:w="0" w:type="auto"/>
            <w:hideMark/>
          </w:tcPr>
          <w:p w14:paraId="3A40F30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is on the registration page</w:t>
            </w:r>
          </w:p>
        </w:tc>
      </w:tr>
      <w:tr w:rsidR="000A0742" w:rsidRPr="00CC1C0E" w14:paraId="6FC9A58C"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70F56A" w14:textId="77777777" w:rsidR="000A0742" w:rsidRPr="00CC1C0E" w:rsidRDefault="000A0742" w:rsidP="003D4BA1">
            <w:pPr>
              <w:spacing w:line="360" w:lineRule="auto"/>
              <w:jc w:val="both"/>
            </w:pPr>
            <w:r w:rsidRPr="00CC1C0E">
              <w:t>Postcondition</w:t>
            </w:r>
          </w:p>
        </w:tc>
        <w:tc>
          <w:tcPr>
            <w:tcW w:w="0" w:type="auto"/>
            <w:hideMark/>
          </w:tcPr>
          <w:p w14:paraId="2F83D686"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account is successfully created</w:t>
            </w:r>
          </w:p>
        </w:tc>
      </w:tr>
      <w:tr w:rsidR="000A0742" w:rsidRPr="00CC1C0E" w14:paraId="4ECE3F36"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E0E804" w14:textId="77777777" w:rsidR="000A0742" w:rsidRPr="00CC1C0E" w:rsidRDefault="000A0742" w:rsidP="003D4BA1">
            <w:pPr>
              <w:spacing w:line="360" w:lineRule="auto"/>
              <w:jc w:val="both"/>
            </w:pPr>
            <w:r w:rsidRPr="00CC1C0E">
              <w:t>Main Flow</w:t>
            </w:r>
          </w:p>
        </w:tc>
        <w:tc>
          <w:tcPr>
            <w:tcW w:w="0" w:type="auto"/>
            <w:hideMark/>
          </w:tcPr>
          <w:p w14:paraId="79A88B70" w14:textId="3C084E64"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1. User accesses the </w:t>
            </w:r>
            <w:r w:rsidR="00C040DF" w:rsidRPr="00CC1C0E">
              <w:t>Sign-Up</w:t>
            </w:r>
            <w:r w:rsidRPr="00CC1C0E">
              <w:t xml:space="preserve"> page</w:t>
            </w:r>
          </w:p>
          <w:p w14:paraId="03621889" w14:textId="44463631"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2. Enters required</w:t>
            </w:r>
            <w:r w:rsidR="003E6A38" w:rsidRPr="00CC1C0E">
              <w:t xml:space="preserve"> details (name, email, password </w:t>
            </w:r>
            <w:r w:rsidR="00C040DF" w:rsidRPr="00CC1C0E">
              <w:t>etc.</w:t>
            </w:r>
            <w:r w:rsidRPr="00CC1C0E">
              <w:t xml:space="preserve">) </w:t>
            </w:r>
          </w:p>
          <w:p w14:paraId="68375E91"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3. Clicks Sign Up </w:t>
            </w:r>
          </w:p>
          <w:p w14:paraId="59C5BB1F"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4. System validates input </w:t>
            </w:r>
          </w:p>
          <w:p w14:paraId="6F14A219"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5. System saves data and creates account </w:t>
            </w:r>
          </w:p>
          <w:p w14:paraId="4031BA8B" w14:textId="621C3470"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6. User is notified of successful registration</w:t>
            </w:r>
          </w:p>
        </w:tc>
      </w:tr>
      <w:tr w:rsidR="000A0742" w:rsidRPr="00CC1C0E" w14:paraId="5FE0FA3D"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5BD6DA" w14:textId="77777777" w:rsidR="000A0742" w:rsidRPr="00CC1C0E" w:rsidRDefault="000A0742" w:rsidP="003D4BA1">
            <w:pPr>
              <w:spacing w:line="360" w:lineRule="auto"/>
              <w:jc w:val="both"/>
            </w:pPr>
            <w:r w:rsidRPr="00CC1C0E">
              <w:t>Alternate Flow</w:t>
            </w:r>
          </w:p>
        </w:tc>
        <w:tc>
          <w:tcPr>
            <w:tcW w:w="0" w:type="auto"/>
            <w:hideMark/>
          </w:tcPr>
          <w:p w14:paraId="3495F347" w14:textId="731DBB77" w:rsidR="000A0742" w:rsidRPr="00CC1C0E" w:rsidRDefault="00D4796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4a</w:t>
            </w:r>
            <w:r w:rsidR="000A0742" w:rsidRPr="00CC1C0E">
              <w:t xml:space="preserve">. Missing or invalid data: system prompts correction </w:t>
            </w:r>
          </w:p>
          <w:p w14:paraId="334E5A0A" w14:textId="08FD8F27" w:rsidR="000A0742" w:rsidRPr="00CC1C0E" w:rsidRDefault="00D4796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4b</w:t>
            </w:r>
            <w:r w:rsidR="000A0742" w:rsidRPr="00CC1C0E">
              <w:t>. Email already exists: system notifies and blocks submission</w:t>
            </w:r>
          </w:p>
        </w:tc>
      </w:tr>
    </w:tbl>
    <w:p w14:paraId="0CE7E0E6" w14:textId="6B7422A9" w:rsidR="00A43E91" w:rsidRPr="00CC1C0E" w:rsidRDefault="00A43E91" w:rsidP="003D4BA1">
      <w:pPr>
        <w:spacing w:line="360" w:lineRule="auto"/>
        <w:rPr>
          <w:b/>
        </w:rPr>
      </w:pPr>
    </w:p>
    <w:p w14:paraId="2C15870F" w14:textId="5117CC39" w:rsidR="006F7105" w:rsidRDefault="006F7105" w:rsidP="00633E4C">
      <w:pPr>
        <w:pStyle w:val="Heading3"/>
      </w:pPr>
      <w:bookmarkStart w:id="86" w:name="_Ref197530189"/>
      <w:bookmarkStart w:id="87" w:name="_Toc198214505"/>
      <w:r>
        <w:t>Login</w:t>
      </w:r>
      <w:bookmarkEnd w:id="87"/>
    </w:p>
    <w:p w14:paraId="5BA7644B" w14:textId="1204782B" w:rsidR="00E86C11" w:rsidRPr="00CE3675" w:rsidRDefault="00CE3675" w:rsidP="00CE3675">
      <w:pPr>
        <w:pStyle w:val="Caption"/>
        <w:rPr>
          <w:sz w:val="24"/>
          <w:szCs w:val="24"/>
        </w:rPr>
      </w:pPr>
      <w:bookmarkStart w:id="88" w:name="_Ref197887001"/>
      <w:r w:rsidRPr="00CE3675">
        <w:rPr>
          <w:sz w:val="24"/>
          <w:szCs w:val="24"/>
        </w:rPr>
        <w:t xml:space="preserve">Table </w:t>
      </w:r>
      <w:bookmarkEnd w:id="86"/>
      <w:r w:rsidR="001D14CE">
        <w:rPr>
          <w:sz w:val="24"/>
          <w:szCs w:val="24"/>
        </w:rPr>
        <w:t>3.6</w:t>
      </w:r>
      <w:r w:rsidR="00A6614B" w:rsidRPr="00CE3675">
        <w:rPr>
          <w:sz w:val="24"/>
          <w:szCs w:val="24"/>
        </w:rPr>
        <w:t xml:space="preserve">: </w:t>
      </w:r>
      <w:r w:rsidR="00D80262" w:rsidRPr="00CE3675">
        <w:rPr>
          <w:sz w:val="24"/>
          <w:szCs w:val="24"/>
        </w:rPr>
        <w:t>Fully Dressed Use Case (Login)</w:t>
      </w:r>
      <w:bookmarkEnd w:id="88"/>
    </w:p>
    <w:p w14:paraId="5700E544"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3"/>
        <w:gridCol w:w="6526"/>
      </w:tblGrid>
      <w:tr w:rsidR="000A0742" w:rsidRPr="00CC1C0E" w14:paraId="11B97A02"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1F0B032D" w14:textId="77777777" w:rsidR="000A0742" w:rsidRPr="00CC1C0E" w:rsidRDefault="000A0742" w:rsidP="003D4BA1">
            <w:pPr>
              <w:spacing w:line="360" w:lineRule="auto"/>
              <w:jc w:val="both"/>
            </w:pPr>
            <w:r w:rsidRPr="00CC1C0E">
              <w:t>Use Case ID</w:t>
            </w:r>
          </w:p>
        </w:tc>
        <w:tc>
          <w:tcPr>
            <w:tcW w:w="0" w:type="auto"/>
            <w:hideMark/>
          </w:tcPr>
          <w:p w14:paraId="048587DA" w14:textId="77777777" w:rsidR="000A0742" w:rsidRPr="00CC1C0E" w:rsidRDefault="000A0742"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UC-002</w:t>
            </w:r>
          </w:p>
        </w:tc>
      </w:tr>
      <w:tr w:rsidR="000A0742" w:rsidRPr="00CC1C0E" w14:paraId="011AF82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8A60F7" w14:textId="77777777" w:rsidR="000A0742" w:rsidRPr="00CC1C0E" w:rsidRDefault="000A0742" w:rsidP="003D4BA1">
            <w:pPr>
              <w:spacing w:line="360" w:lineRule="auto"/>
              <w:jc w:val="both"/>
            </w:pPr>
            <w:r w:rsidRPr="00CC1C0E">
              <w:t>Use Case Name</w:t>
            </w:r>
          </w:p>
        </w:tc>
        <w:tc>
          <w:tcPr>
            <w:tcW w:w="0" w:type="auto"/>
            <w:hideMark/>
          </w:tcPr>
          <w:p w14:paraId="3EB6AD16"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Login</w:t>
            </w:r>
          </w:p>
        </w:tc>
      </w:tr>
      <w:tr w:rsidR="000A0742" w:rsidRPr="00CC1C0E" w14:paraId="52D1C736"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AF2E91" w14:textId="77777777" w:rsidR="000A0742" w:rsidRPr="00CC1C0E" w:rsidRDefault="000A0742" w:rsidP="003D4BA1">
            <w:pPr>
              <w:spacing w:line="360" w:lineRule="auto"/>
              <w:jc w:val="both"/>
            </w:pPr>
            <w:r w:rsidRPr="00CC1C0E">
              <w:t>Primary Actor</w:t>
            </w:r>
          </w:p>
        </w:tc>
        <w:tc>
          <w:tcPr>
            <w:tcW w:w="0" w:type="auto"/>
            <w:hideMark/>
          </w:tcPr>
          <w:p w14:paraId="159A12D9"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08C7B7EE"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452E5" w14:textId="77777777" w:rsidR="000A0742" w:rsidRPr="00CC1C0E" w:rsidRDefault="000A0742" w:rsidP="003D4BA1">
            <w:pPr>
              <w:spacing w:line="360" w:lineRule="auto"/>
              <w:jc w:val="both"/>
            </w:pPr>
            <w:r w:rsidRPr="00CC1C0E">
              <w:t>Precondition</w:t>
            </w:r>
          </w:p>
        </w:tc>
        <w:tc>
          <w:tcPr>
            <w:tcW w:w="0" w:type="auto"/>
            <w:hideMark/>
          </w:tcPr>
          <w:p w14:paraId="707D0F7A"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is registered and on login screen</w:t>
            </w:r>
          </w:p>
        </w:tc>
      </w:tr>
      <w:tr w:rsidR="000A0742" w:rsidRPr="00CC1C0E" w14:paraId="33FDF587"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E7DBA2" w14:textId="77777777" w:rsidR="000A0742" w:rsidRPr="00CC1C0E" w:rsidRDefault="000A0742" w:rsidP="003D4BA1">
            <w:pPr>
              <w:spacing w:line="360" w:lineRule="auto"/>
              <w:jc w:val="both"/>
            </w:pPr>
            <w:r w:rsidRPr="00CC1C0E">
              <w:t>Postcondition</w:t>
            </w:r>
          </w:p>
        </w:tc>
        <w:tc>
          <w:tcPr>
            <w:tcW w:w="0" w:type="auto"/>
            <w:hideMark/>
          </w:tcPr>
          <w:p w14:paraId="09E1BC35"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is logged into the system</w:t>
            </w:r>
          </w:p>
        </w:tc>
      </w:tr>
      <w:tr w:rsidR="000A0742" w:rsidRPr="00CC1C0E" w14:paraId="3F6A143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C0FF54" w14:textId="77777777" w:rsidR="000A0742" w:rsidRPr="00CC1C0E" w:rsidRDefault="000A0742" w:rsidP="003D4BA1">
            <w:pPr>
              <w:spacing w:line="360" w:lineRule="auto"/>
              <w:jc w:val="both"/>
            </w:pPr>
            <w:r w:rsidRPr="00CC1C0E">
              <w:t>Main Flow</w:t>
            </w:r>
          </w:p>
        </w:tc>
        <w:tc>
          <w:tcPr>
            <w:tcW w:w="0" w:type="auto"/>
            <w:hideMark/>
          </w:tcPr>
          <w:p w14:paraId="6026D70A"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1. User enters email and password </w:t>
            </w:r>
          </w:p>
          <w:p w14:paraId="73B3359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2. Clicks Login </w:t>
            </w:r>
          </w:p>
          <w:p w14:paraId="7B922367"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3. System verifies credentials </w:t>
            </w:r>
          </w:p>
          <w:p w14:paraId="771017B3" w14:textId="214BFF69"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4. Redirects to user dashboard</w:t>
            </w:r>
          </w:p>
        </w:tc>
      </w:tr>
      <w:tr w:rsidR="000A0742" w:rsidRPr="00CC1C0E" w14:paraId="6D8E8464"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96EBFB" w14:textId="77777777" w:rsidR="000A0742" w:rsidRPr="00CC1C0E" w:rsidRDefault="000A0742" w:rsidP="003D4BA1">
            <w:pPr>
              <w:spacing w:line="360" w:lineRule="auto"/>
              <w:jc w:val="both"/>
            </w:pPr>
            <w:r w:rsidRPr="00CC1C0E">
              <w:t>Alternate Flow</w:t>
            </w:r>
          </w:p>
        </w:tc>
        <w:tc>
          <w:tcPr>
            <w:tcW w:w="0" w:type="auto"/>
            <w:hideMark/>
          </w:tcPr>
          <w:p w14:paraId="07B200F4" w14:textId="72CF9B1B" w:rsidR="000A0742" w:rsidRPr="00CC1C0E" w:rsidRDefault="004B79F7"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3</w:t>
            </w:r>
            <w:r w:rsidR="000A0742" w:rsidRPr="00CC1C0E">
              <w:t xml:space="preserve">a. Invalid credentials: system shows error </w:t>
            </w:r>
          </w:p>
          <w:p w14:paraId="2FE7E024" w14:textId="3ECF3F82" w:rsidR="000A0742" w:rsidRPr="00CC1C0E" w:rsidRDefault="004B79F7"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3</w:t>
            </w:r>
            <w:r w:rsidR="000A0742" w:rsidRPr="00CC1C0E">
              <w:t>b. Account is frozen: system denies access and displays message</w:t>
            </w:r>
          </w:p>
        </w:tc>
      </w:tr>
    </w:tbl>
    <w:p w14:paraId="300D97A7" w14:textId="72B5B5FD" w:rsidR="000A0742" w:rsidRPr="00CC1C0E" w:rsidRDefault="000A0742" w:rsidP="003D4BA1">
      <w:pPr>
        <w:spacing w:line="360" w:lineRule="auto"/>
        <w:rPr>
          <w:b/>
        </w:rPr>
      </w:pPr>
    </w:p>
    <w:p w14:paraId="2E175E01" w14:textId="5A177844" w:rsidR="001A1B2A" w:rsidRPr="00CC1C0E" w:rsidRDefault="00A43E91" w:rsidP="00633E4C">
      <w:pPr>
        <w:pStyle w:val="Heading3"/>
      </w:pPr>
      <w:bookmarkStart w:id="89" w:name="_Toc198214506"/>
      <w:r w:rsidRPr="00CC1C0E">
        <w:lastRenderedPageBreak/>
        <w:t>Recover password:</w:t>
      </w:r>
      <w:bookmarkEnd w:id="89"/>
      <w:r w:rsidRPr="00CC1C0E">
        <w:t xml:space="preserve"> </w:t>
      </w:r>
    </w:p>
    <w:p w14:paraId="4641FF08" w14:textId="354AB08D" w:rsidR="00E86C11" w:rsidRPr="00D80262" w:rsidRDefault="001F6691" w:rsidP="0080443D">
      <w:pPr>
        <w:pStyle w:val="Caption"/>
        <w:rPr>
          <w:sz w:val="24"/>
          <w:szCs w:val="24"/>
        </w:rPr>
      </w:pPr>
      <w:bookmarkStart w:id="90" w:name="_Ref197530217"/>
      <w:r w:rsidRPr="00D80262">
        <w:rPr>
          <w:sz w:val="24"/>
          <w:szCs w:val="24"/>
        </w:rPr>
        <w:t xml:space="preserve">Table </w:t>
      </w:r>
      <w:bookmarkEnd w:id="90"/>
      <w:r w:rsidR="00A6614B" w:rsidRPr="00D80262">
        <w:rPr>
          <w:sz w:val="24"/>
          <w:szCs w:val="24"/>
        </w:rPr>
        <w:t xml:space="preserve">3.7: </w:t>
      </w:r>
      <w:r w:rsidR="00D80262" w:rsidRPr="00D80262">
        <w:rPr>
          <w:sz w:val="24"/>
          <w:szCs w:val="24"/>
        </w:rPr>
        <w:t>Fully Dressed Use Case (</w:t>
      </w:r>
      <w:r w:rsidR="00D80262">
        <w:rPr>
          <w:sz w:val="24"/>
          <w:szCs w:val="24"/>
        </w:rPr>
        <w:t>Recover Password</w:t>
      </w:r>
      <w:r w:rsidR="00D80262" w:rsidRPr="00D80262">
        <w:rPr>
          <w:sz w:val="24"/>
          <w:szCs w:val="24"/>
        </w:rPr>
        <w:t>)</w:t>
      </w:r>
    </w:p>
    <w:p w14:paraId="29314349" w14:textId="030DAC2F" w:rsidR="00E86C11" w:rsidRPr="00CC1C0E" w:rsidRDefault="008B5188" w:rsidP="008B5188">
      <w:pPr>
        <w:pStyle w:val="Caption"/>
      </w:pPr>
      <w:r w:rsidRPr="00CC1C0E">
        <w:tab/>
      </w:r>
    </w:p>
    <w:tbl>
      <w:tblPr>
        <w:tblStyle w:val="PlainTable3"/>
        <w:tblW w:w="0" w:type="auto"/>
        <w:jc w:val="center"/>
        <w:tblLook w:val="04A0" w:firstRow="1" w:lastRow="0" w:firstColumn="1" w:lastColumn="0" w:noHBand="0" w:noVBand="1"/>
      </w:tblPr>
      <w:tblGrid>
        <w:gridCol w:w="2504"/>
        <w:gridCol w:w="4542"/>
      </w:tblGrid>
      <w:tr w:rsidR="000A0742" w:rsidRPr="00CC1C0E" w14:paraId="70B1337E"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26105BB" w14:textId="77777777" w:rsidR="000A0742" w:rsidRPr="00CC1C0E" w:rsidRDefault="000A0742" w:rsidP="003D4BA1">
            <w:pPr>
              <w:spacing w:line="360" w:lineRule="auto"/>
            </w:pPr>
            <w:r w:rsidRPr="00CC1C0E">
              <w:t>Use Case ID</w:t>
            </w:r>
          </w:p>
        </w:tc>
        <w:tc>
          <w:tcPr>
            <w:tcW w:w="0" w:type="auto"/>
            <w:hideMark/>
          </w:tcPr>
          <w:p w14:paraId="4F259AD1" w14:textId="77777777" w:rsidR="000A0742" w:rsidRPr="00CC1C0E"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UC-003</w:t>
            </w:r>
          </w:p>
        </w:tc>
      </w:tr>
      <w:tr w:rsidR="000A0742" w:rsidRPr="00CC1C0E" w14:paraId="5DE2CB3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11545F" w14:textId="77777777" w:rsidR="000A0742" w:rsidRPr="00CC1C0E" w:rsidRDefault="000A0742" w:rsidP="003D4BA1">
            <w:pPr>
              <w:spacing w:line="360" w:lineRule="auto"/>
            </w:pPr>
            <w:r w:rsidRPr="00CC1C0E">
              <w:t>Use Case Name</w:t>
            </w:r>
          </w:p>
        </w:tc>
        <w:tc>
          <w:tcPr>
            <w:tcW w:w="0" w:type="auto"/>
            <w:hideMark/>
          </w:tcPr>
          <w:p w14:paraId="08DE940F"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Recover Password</w:t>
            </w:r>
          </w:p>
        </w:tc>
      </w:tr>
      <w:tr w:rsidR="000A0742" w:rsidRPr="00CC1C0E" w14:paraId="29A3DD2E"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9B70B8" w14:textId="77777777" w:rsidR="000A0742" w:rsidRPr="00CC1C0E" w:rsidRDefault="000A0742" w:rsidP="003D4BA1">
            <w:pPr>
              <w:spacing w:line="360" w:lineRule="auto"/>
            </w:pPr>
            <w:r w:rsidRPr="00CC1C0E">
              <w:t>Primary Actor</w:t>
            </w:r>
          </w:p>
        </w:tc>
        <w:tc>
          <w:tcPr>
            <w:tcW w:w="0" w:type="auto"/>
            <w:hideMark/>
          </w:tcPr>
          <w:p w14:paraId="46403E53" w14:textId="77777777"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3BAFDF40"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68FE30" w14:textId="77777777" w:rsidR="000A0742" w:rsidRPr="00CC1C0E" w:rsidRDefault="000A0742" w:rsidP="003D4BA1">
            <w:pPr>
              <w:spacing w:line="360" w:lineRule="auto"/>
            </w:pPr>
            <w:r w:rsidRPr="00CC1C0E">
              <w:t>Precondition</w:t>
            </w:r>
          </w:p>
        </w:tc>
        <w:tc>
          <w:tcPr>
            <w:tcW w:w="0" w:type="auto"/>
            <w:hideMark/>
          </w:tcPr>
          <w:p w14:paraId="6CEC2E0F"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on password recovery screen</w:t>
            </w:r>
          </w:p>
        </w:tc>
      </w:tr>
      <w:tr w:rsidR="000A0742" w:rsidRPr="00CC1C0E" w14:paraId="6B0AD33B"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146002" w14:textId="77777777" w:rsidR="000A0742" w:rsidRPr="00CC1C0E" w:rsidRDefault="000A0742" w:rsidP="003D4BA1">
            <w:pPr>
              <w:spacing w:line="360" w:lineRule="auto"/>
            </w:pPr>
            <w:r w:rsidRPr="00CC1C0E">
              <w:t>Postcondition</w:t>
            </w:r>
          </w:p>
        </w:tc>
        <w:tc>
          <w:tcPr>
            <w:tcW w:w="0" w:type="auto"/>
            <w:hideMark/>
          </w:tcPr>
          <w:p w14:paraId="59B40AAF" w14:textId="4346B5D1"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Forgot Password OTP is sent to user’s email</w:t>
            </w:r>
          </w:p>
        </w:tc>
      </w:tr>
      <w:tr w:rsidR="000A0742" w:rsidRPr="00CC1C0E" w14:paraId="6A20475F"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5681B6" w14:textId="77777777" w:rsidR="000A0742" w:rsidRPr="00CC1C0E" w:rsidRDefault="000A0742" w:rsidP="003D4BA1">
            <w:pPr>
              <w:spacing w:line="360" w:lineRule="auto"/>
            </w:pPr>
            <w:r w:rsidRPr="00CC1C0E">
              <w:t>Main Flow</w:t>
            </w:r>
          </w:p>
        </w:tc>
        <w:tc>
          <w:tcPr>
            <w:tcW w:w="0" w:type="auto"/>
            <w:hideMark/>
          </w:tcPr>
          <w:p w14:paraId="34081B4D"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User enters registered email </w:t>
            </w:r>
          </w:p>
          <w:p w14:paraId="53C424E4" w14:textId="2E997A50" w:rsidR="000A0742" w:rsidRPr="00CC1C0E" w:rsidRDefault="005E203B"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Clicks 'Verify Email</w:t>
            </w:r>
            <w:r w:rsidR="000A0742" w:rsidRPr="00CC1C0E">
              <w:t xml:space="preserve">' </w:t>
            </w:r>
          </w:p>
          <w:p w14:paraId="00643F87" w14:textId="492A79C2"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System sends OTP via email </w:t>
            </w:r>
          </w:p>
          <w:p w14:paraId="26BADF96" w14:textId="62919023"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User resets password via OTP</w:t>
            </w:r>
          </w:p>
        </w:tc>
      </w:tr>
      <w:tr w:rsidR="000A0742" w:rsidRPr="00CC1C0E" w14:paraId="65999D12"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5EE518" w14:textId="77777777" w:rsidR="000A0742" w:rsidRPr="00CC1C0E" w:rsidRDefault="000A0742" w:rsidP="003D4BA1">
            <w:pPr>
              <w:spacing w:line="360" w:lineRule="auto"/>
            </w:pPr>
            <w:r w:rsidRPr="00CC1C0E">
              <w:t>Alternate Flow</w:t>
            </w:r>
          </w:p>
        </w:tc>
        <w:tc>
          <w:tcPr>
            <w:tcW w:w="0" w:type="auto"/>
            <w:hideMark/>
          </w:tcPr>
          <w:p w14:paraId="1A87C4E7" w14:textId="77777777"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Email not registered: system notifies user</w:t>
            </w:r>
          </w:p>
        </w:tc>
      </w:tr>
    </w:tbl>
    <w:p w14:paraId="13F1BA35" w14:textId="7F618DBF" w:rsidR="00E60729" w:rsidRPr="00CC1C0E" w:rsidRDefault="00E60729" w:rsidP="003D4BA1">
      <w:pPr>
        <w:spacing w:line="360" w:lineRule="auto"/>
      </w:pPr>
    </w:p>
    <w:p w14:paraId="611C2DD2" w14:textId="78FCC678" w:rsidR="001A1B2A" w:rsidRPr="00CC1C0E" w:rsidRDefault="007E30A0" w:rsidP="00633E4C">
      <w:pPr>
        <w:pStyle w:val="Heading3"/>
      </w:pPr>
      <w:r w:rsidRPr="00CC1C0E">
        <w:t xml:space="preserve"> </w:t>
      </w:r>
      <w:bookmarkStart w:id="91" w:name="_Toc198214507"/>
      <w:r w:rsidR="009561A0" w:rsidRPr="00CC1C0E">
        <w:t>Edit Profile:</w:t>
      </w:r>
      <w:bookmarkEnd w:id="91"/>
    </w:p>
    <w:p w14:paraId="3C890AE7" w14:textId="362B2018" w:rsidR="00C918C5" w:rsidRPr="00D80262" w:rsidRDefault="001F6691" w:rsidP="0080443D">
      <w:pPr>
        <w:pStyle w:val="Caption"/>
        <w:rPr>
          <w:sz w:val="24"/>
          <w:szCs w:val="24"/>
        </w:rPr>
      </w:pPr>
      <w:bookmarkStart w:id="92" w:name="_Ref197530222"/>
      <w:r w:rsidRPr="00D80262">
        <w:rPr>
          <w:sz w:val="24"/>
          <w:szCs w:val="24"/>
        </w:rPr>
        <w:t xml:space="preserve">Table </w:t>
      </w:r>
      <w:bookmarkEnd w:id="92"/>
      <w:r w:rsidR="007E6825" w:rsidRPr="00D80262">
        <w:rPr>
          <w:sz w:val="24"/>
          <w:szCs w:val="24"/>
        </w:rPr>
        <w:t xml:space="preserve">3.8: </w:t>
      </w:r>
      <w:r w:rsidR="00D80262" w:rsidRPr="00D80262">
        <w:rPr>
          <w:sz w:val="24"/>
          <w:szCs w:val="24"/>
        </w:rPr>
        <w:t>Fully Dressed Use Case (Edit Profile)</w:t>
      </w:r>
    </w:p>
    <w:p w14:paraId="76894567"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5555"/>
      </w:tblGrid>
      <w:tr w:rsidR="009561A0" w:rsidRPr="00CC1C0E" w14:paraId="3F77AC44"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FB20D1B" w14:textId="77777777" w:rsidR="009561A0" w:rsidRPr="00CC1C0E" w:rsidRDefault="009561A0" w:rsidP="003D4BA1">
            <w:pPr>
              <w:spacing w:line="360" w:lineRule="auto"/>
            </w:pPr>
            <w:r w:rsidRPr="00CC1C0E">
              <w:t>Use Case ID</w:t>
            </w:r>
          </w:p>
        </w:tc>
        <w:tc>
          <w:tcPr>
            <w:tcW w:w="0" w:type="auto"/>
            <w:hideMark/>
          </w:tcPr>
          <w:p w14:paraId="4CADB7F9"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UC-004</w:t>
            </w:r>
          </w:p>
        </w:tc>
      </w:tr>
      <w:tr w:rsidR="009561A0" w:rsidRPr="00CC1C0E" w14:paraId="0D03F91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187A40" w14:textId="77777777" w:rsidR="009561A0" w:rsidRPr="00CC1C0E" w:rsidRDefault="009561A0" w:rsidP="003D4BA1">
            <w:pPr>
              <w:spacing w:line="360" w:lineRule="auto"/>
            </w:pPr>
            <w:r w:rsidRPr="00CC1C0E">
              <w:t>Use Case Name</w:t>
            </w:r>
          </w:p>
        </w:tc>
        <w:tc>
          <w:tcPr>
            <w:tcW w:w="0" w:type="auto"/>
            <w:hideMark/>
          </w:tcPr>
          <w:p w14:paraId="5F16E960"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Edit Profile</w:t>
            </w:r>
          </w:p>
        </w:tc>
      </w:tr>
      <w:tr w:rsidR="009561A0" w:rsidRPr="00CC1C0E" w14:paraId="426E5B83"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77D2CD" w14:textId="77777777" w:rsidR="009561A0" w:rsidRPr="00CC1C0E" w:rsidRDefault="009561A0" w:rsidP="003D4BA1">
            <w:pPr>
              <w:spacing w:line="360" w:lineRule="auto"/>
            </w:pPr>
            <w:r w:rsidRPr="00CC1C0E">
              <w:t>Primary Actor</w:t>
            </w:r>
          </w:p>
        </w:tc>
        <w:tc>
          <w:tcPr>
            <w:tcW w:w="0" w:type="auto"/>
            <w:hideMark/>
          </w:tcPr>
          <w:p w14:paraId="4BDEEE72"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9561A0" w:rsidRPr="00CC1C0E" w14:paraId="35424383"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B9911A" w14:textId="77777777" w:rsidR="009561A0" w:rsidRPr="00CC1C0E" w:rsidRDefault="009561A0" w:rsidP="003D4BA1">
            <w:pPr>
              <w:spacing w:line="360" w:lineRule="auto"/>
            </w:pPr>
            <w:r w:rsidRPr="00CC1C0E">
              <w:t>Precondition</w:t>
            </w:r>
          </w:p>
        </w:tc>
        <w:tc>
          <w:tcPr>
            <w:tcW w:w="0" w:type="auto"/>
            <w:hideMark/>
          </w:tcPr>
          <w:p w14:paraId="5000441F"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logged in and on profile page</w:t>
            </w:r>
          </w:p>
        </w:tc>
      </w:tr>
      <w:tr w:rsidR="009561A0" w:rsidRPr="00CC1C0E" w14:paraId="411B2784"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24C1CB" w14:textId="77777777" w:rsidR="009561A0" w:rsidRPr="00CC1C0E" w:rsidRDefault="009561A0" w:rsidP="003D4BA1">
            <w:pPr>
              <w:spacing w:line="360" w:lineRule="auto"/>
            </w:pPr>
            <w:r w:rsidRPr="00CC1C0E">
              <w:t>Postcondition</w:t>
            </w:r>
          </w:p>
        </w:tc>
        <w:tc>
          <w:tcPr>
            <w:tcW w:w="0" w:type="auto"/>
            <w:hideMark/>
          </w:tcPr>
          <w:p w14:paraId="7F2B7457"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Profile is updated</w:t>
            </w:r>
          </w:p>
        </w:tc>
      </w:tr>
      <w:tr w:rsidR="009561A0" w:rsidRPr="00CC1C0E" w14:paraId="2657F18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C7BACF" w14:textId="77777777" w:rsidR="009561A0" w:rsidRPr="00CC1C0E" w:rsidRDefault="009561A0" w:rsidP="003D4BA1">
            <w:pPr>
              <w:spacing w:line="360" w:lineRule="auto"/>
            </w:pPr>
            <w:r w:rsidRPr="00CC1C0E">
              <w:t>Main Flow</w:t>
            </w:r>
          </w:p>
        </w:tc>
        <w:tc>
          <w:tcPr>
            <w:tcW w:w="0" w:type="auto"/>
            <w:hideMark/>
          </w:tcPr>
          <w:p w14:paraId="5B40A708" w14:textId="2AACAB2A" w:rsidR="009561A0" w:rsidRPr="00CC1C0E" w:rsidRDefault="009561A0" w:rsidP="00F9580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navigates to profile page </w:t>
            </w:r>
          </w:p>
          <w:p w14:paraId="3D2F2DFE" w14:textId="36EDE047" w:rsidR="009561A0" w:rsidRPr="00CC1C0E" w:rsidRDefault="00E55860" w:rsidP="00F9580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t>Edits fields (</w:t>
            </w:r>
            <w:r w:rsidR="004B79F7">
              <w:t>Email, Profile picture, address</w:t>
            </w:r>
            <w:r w:rsidR="00EC5228">
              <w:t xml:space="preserve"> etc</w:t>
            </w:r>
            <w:r w:rsidR="009561A0" w:rsidRPr="00CC1C0E">
              <w:t>.)</w:t>
            </w:r>
          </w:p>
          <w:p w14:paraId="01692FEE" w14:textId="22F5EC73" w:rsidR="009561A0" w:rsidRPr="00CC1C0E" w:rsidRDefault="009561A0" w:rsidP="00F9580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rsidRPr="00CC1C0E">
              <w:t>Verify email with OTP</w:t>
            </w:r>
          </w:p>
          <w:p w14:paraId="05E61F8E" w14:textId="21334B84" w:rsidR="009561A0" w:rsidRPr="00CC1C0E" w:rsidRDefault="009561A0" w:rsidP="00F9580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Clicks Save </w:t>
            </w:r>
          </w:p>
          <w:p w14:paraId="492A16BF" w14:textId="5FDAA9BB" w:rsidR="009561A0" w:rsidRPr="00CC1C0E" w:rsidRDefault="009561A0" w:rsidP="00F9580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System updates database </w:t>
            </w:r>
          </w:p>
          <w:p w14:paraId="0E567876" w14:textId="18D16660" w:rsidR="009561A0" w:rsidRPr="00CC1C0E" w:rsidRDefault="009561A0" w:rsidP="00F9580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rsidRPr="00CC1C0E">
              <w:t>Confirms update to user</w:t>
            </w:r>
          </w:p>
        </w:tc>
      </w:tr>
      <w:tr w:rsidR="009561A0" w:rsidRPr="00CC1C0E" w14:paraId="42D4E76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D8A2E7" w14:textId="77777777" w:rsidR="009561A0" w:rsidRPr="00CC1C0E" w:rsidRDefault="009561A0" w:rsidP="003D4BA1">
            <w:pPr>
              <w:spacing w:line="360" w:lineRule="auto"/>
            </w:pPr>
            <w:r w:rsidRPr="00CC1C0E">
              <w:t>Alternate Flow</w:t>
            </w:r>
          </w:p>
        </w:tc>
        <w:tc>
          <w:tcPr>
            <w:tcW w:w="0" w:type="auto"/>
            <w:hideMark/>
          </w:tcPr>
          <w:p w14:paraId="0FEE44DF" w14:textId="297498BB" w:rsidR="009561A0" w:rsidRPr="00CC1C0E" w:rsidRDefault="004B79F7" w:rsidP="003D4BA1">
            <w:pPr>
              <w:spacing w:line="360" w:lineRule="auto"/>
              <w:cnfStyle w:val="000000000000" w:firstRow="0" w:lastRow="0" w:firstColumn="0" w:lastColumn="0" w:oddVBand="0" w:evenVBand="0" w:oddHBand="0" w:evenHBand="0" w:firstRowFirstColumn="0" w:firstRowLastColumn="0" w:lastRowFirstColumn="0" w:lastRowLastColumn="0"/>
            </w:pPr>
            <w:r>
              <w:t>4</w:t>
            </w:r>
            <w:r w:rsidR="009561A0" w:rsidRPr="00CC1C0E">
              <w:t>a. Invalid inputs: system prompts correction</w:t>
            </w:r>
          </w:p>
        </w:tc>
      </w:tr>
    </w:tbl>
    <w:p w14:paraId="024F5748" w14:textId="3FFC56EC" w:rsidR="009561A0" w:rsidRDefault="009561A0" w:rsidP="003D4BA1">
      <w:pPr>
        <w:spacing w:line="360" w:lineRule="auto"/>
      </w:pPr>
    </w:p>
    <w:p w14:paraId="4E9F848F" w14:textId="0E7457DB" w:rsidR="00A17C3C" w:rsidRDefault="00A17C3C" w:rsidP="003D4BA1">
      <w:pPr>
        <w:spacing w:line="360" w:lineRule="auto"/>
      </w:pPr>
    </w:p>
    <w:p w14:paraId="205B29B4" w14:textId="77777777" w:rsidR="00A17C3C" w:rsidRPr="00CC1C0E" w:rsidRDefault="00A17C3C" w:rsidP="003D4BA1">
      <w:pPr>
        <w:spacing w:line="360" w:lineRule="auto"/>
      </w:pPr>
    </w:p>
    <w:p w14:paraId="0614B59A" w14:textId="4B3C82B4" w:rsidR="001A1B2A" w:rsidRPr="00CC1C0E" w:rsidRDefault="009561A0" w:rsidP="00633E4C">
      <w:pPr>
        <w:pStyle w:val="Heading3"/>
      </w:pPr>
      <w:bookmarkStart w:id="93" w:name="_Toc198214508"/>
      <w:r w:rsidRPr="00CC1C0E">
        <w:lastRenderedPageBreak/>
        <w:t>Donate</w:t>
      </w:r>
      <w:r w:rsidR="007E30A0" w:rsidRPr="00CC1C0E">
        <w:t xml:space="preserve"> Books:</w:t>
      </w:r>
      <w:bookmarkEnd w:id="93"/>
      <w:r w:rsidR="007E30A0" w:rsidRPr="00CC1C0E">
        <w:t xml:space="preserve"> </w:t>
      </w:r>
    </w:p>
    <w:p w14:paraId="615961E4" w14:textId="6269B7F6" w:rsidR="008B5188" w:rsidRPr="008B1B62" w:rsidRDefault="001F6691" w:rsidP="001F6691">
      <w:pPr>
        <w:pStyle w:val="Caption"/>
        <w:rPr>
          <w:sz w:val="24"/>
          <w:szCs w:val="24"/>
        </w:rPr>
      </w:pPr>
      <w:bookmarkStart w:id="94" w:name="_Ref197530227"/>
      <w:r w:rsidRPr="008B1B62">
        <w:rPr>
          <w:sz w:val="24"/>
          <w:szCs w:val="24"/>
        </w:rPr>
        <w:t xml:space="preserve">Table </w:t>
      </w:r>
      <w:bookmarkEnd w:id="94"/>
      <w:r w:rsidR="007E6825" w:rsidRPr="008B1B62">
        <w:rPr>
          <w:sz w:val="24"/>
          <w:szCs w:val="24"/>
        </w:rPr>
        <w:t xml:space="preserve">3.9: </w:t>
      </w:r>
      <w:r w:rsidR="00D80262" w:rsidRPr="008B1B62">
        <w:rPr>
          <w:sz w:val="24"/>
          <w:szCs w:val="24"/>
        </w:rPr>
        <w:t>Fully Dressed Use Case (</w:t>
      </w:r>
      <w:r w:rsidR="008B1B62" w:rsidRPr="008B1B62">
        <w:rPr>
          <w:sz w:val="24"/>
          <w:szCs w:val="24"/>
        </w:rPr>
        <w:t>Donate Books</w:t>
      </w:r>
      <w:r w:rsidR="00D80262" w:rsidRPr="008B1B62">
        <w:rPr>
          <w:sz w:val="24"/>
          <w:szCs w:val="24"/>
        </w:rPr>
        <w:t>)</w:t>
      </w:r>
    </w:p>
    <w:p w14:paraId="377488CC"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5683"/>
      </w:tblGrid>
      <w:tr w:rsidR="009561A0" w:rsidRPr="00CC1C0E" w14:paraId="7C3CEBDA"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961DB25" w14:textId="77777777" w:rsidR="009561A0" w:rsidRPr="00CC1C0E" w:rsidRDefault="009561A0" w:rsidP="003D4BA1">
            <w:pPr>
              <w:spacing w:line="360" w:lineRule="auto"/>
            </w:pPr>
            <w:r w:rsidRPr="00CC1C0E">
              <w:t>Use Case ID</w:t>
            </w:r>
          </w:p>
        </w:tc>
        <w:tc>
          <w:tcPr>
            <w:tcW w:w="0" w:type="auto"/>
            <w:hideMark/>
          </w:tcPr>
          <w:p w14:paraId="1A20ED51"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UC-005</w:t>
            </w:r>
          </w:p>
        </w:tc>
      </w:tr>
      <w:tr w:rsidR="009561A0" w:rsidRPr="00CC1C0E" w14:paraId="3C16782A"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310993" w14:textId="77777777" w:rsidR="009561A0" w:rsidRPr="00CC1C0E" w:rsidRDefault="009561A0" w:rsidP="003D4BA1">
            <w:pPr>
              <w:spacing w:line="360" w:lineRule="auto"/>
            </w:pPr>
            <w:r w:rsidRPr="00CC1C0E">
              <w:t>Use Case Name</w:t>
            </w:r>
          </w:p>
        </w:tc>
        <w:tc>
          <w:tcPr>
            <w:tcW w:w="0" w:type="auto"/>
            <w:hideMark/>
          </w:tcPr>
          <w:p w14:paraId="1C491E27"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Donate Books</w:t>
            </w:r>
          </w:p>
        </w:tc>
      </w:tr>
      <w:tr w:rsidR="009561A0" w:rsidRPr="00CC1C0E" w14:paraId="11549D77"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0CAD5D" w14:textId="77777777" w:rsidR="009561A0" w:rsidRPr="00CC1C0E" w:rsidRDefault="009561A0" w:rsidP="003D4BA1">
            <w:pPr>
              <w:spacing w:line="360" w:lineRule="auto"/>
            </w:pPr>
            <w:r w:rsidRPr="00CC1C0E">
              <w:t>Primary Actor</w:t>
            </w:r>
          </w:p>
        </w:tc>
        <w:tc>
          <w:tcPr>
            <w:tcW w:w="0" w:type="auto"/>
            <w:hideMark/>
          </w:tcPr>
          <w:p w14:paraId="126394EA"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w:t>
            </w:r>
          </w:p>
        </w:tc>
      </w:tr>
      <w:tr w:rsidR="009561A0" w:rsidRPr="00CC1C0E" w14:paraId="21207EE0"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29AA81" w14:textId="77777777" w:rsidR="009561A0" w:rsidRPr="00CC1C0E" w:rsidRDefault="009561A0" w:rsidP="003D4BA1">
            <w:pPr>
              <w:spacing w:line="360" w:lineRule="auto"/>
            </w:pPr>
            <w:r w:rsidRPr="00CC1C0E">
              <w:t>Precondition</w:t>
            </w:r>
          </w:p>
        </w:tc>
        <w:tc>
          <w:tcPr>
            <w:tcW w:w="0" w:type="auto"/>
            <w:hideMark/>
          </w:tcPr>
          <w:p w14:paraId="377F139F"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Donor is logged in</w:t>
            </w:r>
          </w:p>
        </w:tc>
      </w:tr>
      <w:tr w:rsidR="009561A0" w:rsidRPr="00CC1C0E" w14:paraId="666397E1"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B00F1E" w14:textId="77777777" w:rsidR="009561A0" w:rsidRPr="00CC1C0E" w:rsidRDefault="009561A0" w:rsidP="003D4BA1">
            <w:pPr>
              <w:spacing w:line="360" w:lineRule="auto"/>
            </w:pPr>
            <w:r w:rsidRPr="00CC1C0E">
              <w:t>Postcondition</w:t>
            </w:r>
          </w:p>
        </w:tc>
        <w:tc>
          <w:tcPr>
            <w:tcW w:w="0" w:type="auto"/>
            <w:hideMark/>
          </w:tcPr>
          <w:p w14:paraId="5B40F77F" w14:textId="5DB857C0" w:rsidR="009561A0" w:rsidRPr="00CC1C0E" w:rsidRDefault="00EC5228" w:rsidP="003D4BA1">
            <w:pPr>
              <w:spacing w:line="360" w:lineRule="auto"/>
              <w:cnfStyle w:val="000000000000" w:firstRow="0" w:lastRow="0" w:firstColumn="0" w:lastColumn="0" w:oddVBand="0" w:evenVBand="0" w:oddHBand="0" w:evenHBand="0" w:firstRowFirstColumn="0" w:firstRowLastColumn="0" w:lastRowFirstColumn="0" w:lastRowLastColumn="0"/>
            </w:pPr>
            <w:r>
              <w:t>Donation created successfully.</w:t>
            </w:r>
          </w:p>
        </w:tc>
      </w:tr>
      <w:tr w:rsidR="009561A0" w:rsidRPr="00CC1C0E" w14:paraId="628B4EB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67D4A" w14:textId="77777777" w:rsidR="009561A0" w:rsidRPr="00CC1C0E" w:rsidRDefault="009561A0" w:rsidP="003D4BA1">
            <w:pPr>
              <w:spacing w:line="360" w:lineRule="auto"/>
            </w:pPr>
            <w:r w:rsidRPr="00CC1C0E">
              <w:t>Main Flow</w:t>
            </w:r>
          </w:p>
        </w:tc>
        <w:tc>
          <w:tcPr>
            <w:tcW w:w="0" w:type="auto"/>
            <w:hideMark/>
          </w:tcPr>
          <w:p w14:paraId="18D6A873" w14:textId="7591F49D"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Donor selects 'Switch to donate' </w:t>
            </w:r>
          </w:p>
          <w:p w14:paraId="44831CD7"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Fills form with book details </w:t>
            </w:r>
          </w:p>
          <w:p w14:paraId="7C553608"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Submits donation </w:t>
            </w:r>
          </w:p>
          <w:p w14:paraId="7AC13E98" w14:textId="64C4B426"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System records donation and confirmation</w:t>
            </w:r>
            <w:r w:rsidR="009D5F1C" w:rsidRPr="00CC1C0E">
              <w:t xml:space="preserve"> by email.</w:t>
            </w:r>
          </w:p>
        </w:tc>
      </w:tr>
      <w:tr w:rsidR="009561A0" w:rsidRPr="00CC1C0E" w14:paraId="2F777228"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6D7B6" w14:textId="77777777" w:rsidR="009561A0" w:rsidRPr="00CC1C0E" w:rsidRDefault="009561A0" w:rsidP="003D4BA1">
            <w:pPr>
              <w:spacing w:line="360" w:lineRule="auto"/>
            </w:pPr>
            <w:r w:rsidRPr="00CC1C0E">
              <w:t>Alternate Flow</w:t>
            </w:r>
          </w:p>
        </w:tc>
        <w:tc>
          <w:tcPr>
            <w:tcW w:w="0" w:type="auto"/>
            <w:hideMark/>
          </w:tcPr>
          <w:p w14:paraId="3F9E1AD0" w14:textId="2E1A04D5" w:rsidR="009561A0" w:rsidRPr="00CC1C0E" w:rsidRDefault="00EC5228" w:rsidP="003D4BA1">
            <w:pPr>
              <w:spacing w:line="360" w:lineRule="auto"/>
              <w:cnfStyle w:val="000000000000" w:firstRow="0" w:lastRow="0" w:firstColumn="0" w:lastColumn="0" w:oddVBand="0" w:evenVBand="0" w:oddHBand="0" w:evenHBand="0" w:firstRowFirstColumn="0" w:firstRowLastColumn="0" w:lastRowFirstColumn="0" w:lastRowLastColumn="0"/>
            </w:pPr>
            <w:r>
              <w:t>3</w:t>
            </w:r>
            <w:r w:rsidR="009561A0" w:rsidRPr="00CC1C0E">
              <w:t>a. Missing book details: system prompts for completion</w:t>
            </w:r>
          </w:p>
        </w:tc>
      </w:tr>
    </w:tbl>
    <w:p w14:paraId="0252F057" w14:textId="6914A43E" w:rsidR="00E60729" w:rsidRPr="00CC1C0E" w:rsidRDefault="00E60729" w:rsidP="003D4BA1">
      <w:pPr>
        <w:spacing w:line="360" w:lineRule="auto"/>
      </w:pPr>
    </w:p>
    <w:p w14:paraId="38A9F6B7" w14:textId="0D67ACAE" w:rsidR="003E6A38" w:rsidRPr="00CC1C0E" w:rsidRDefault="009561A0" w:rsidP="00633E4C">
      <w:pPr>
        <w:pStyle w:val="Heading3"/>
      </w:pPr>
      <w:bookmarkStart w:id="95" w:name="_Toc198214509"/>
      <w:r w:rsidRPr="00CC1C0E">
        <w:t>Request Book</w:t>
      </w:r>
      <w:r w:rsidR="007E30A0" w:rsidRPr="00CC1C0E">
        <w:t>:</w:t>
      </w:r>
      <w:bookmarkEnd w:id="95"/>
      <w:r w:rsidR="007E30A0" w:rsidRPr="00CC1C0E">
        <w:t xml:space="preserve"> </w:t>
      </w:r>
    </w:p>
    <w:p w14:paraId="5DB103E8" w14:textId="0DA1C0B8" w:rsidR="008B5188" w:rsidRPr="008B1B62" w:rsidRDefault="001F6691" w:rsidP="001F6691">
      <w:pPr>
        <w:pStyle w:val="Caption"/>
        <w:rPr>
          <w:sz w:val="24"/>
          <w:szCs w:val="24"/>
        </w:rPr>
      </w:pPr>
      <w:bookmarkStart w:id="96" w:name="_Ref197530231"/>
      <w:r w:rsidRPr="008B1B62">
        <w:rPr>
          <w:sz w:val="24"/>
          <w:szCs w:val="24"/>
        </w:rPr>
        <w:t xml:space="preserve">Table </w:t>
      </w:r>
      <w:bookmarkEnd w:id="96"/>
      <w:r w:rsidR="007E6825" w:rsidRPr="008B1B62">
        <w:rPr>
          <w:sz w:val="24"/>
          <w:szCs w:val="24"/>
        </w:rPr>
        <w:t xml:space="preserve">3.10: </w:t>
      </w:r>
      <w:r w:rsidR="008B1B62" w:rsidRPr="008B1B62">
        <w:rPr>
          <w:sz w:val="24"/>
          <w:szCs w:val="24"/>
        </w:rPr>
        <w:t>Fully Dressed Use Case (Request Book)</w:t>
      </w:r>
    </w:p>
    <w:p w14:paraId="7C8CD86C"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447"/>
        <w:gridCol w:w="6582"/>
      </w:tblGrid>
      <w:tr w:rsidR="009561A0" w:rsidRPr="00CC1C0E" w14:paraId="452123DC"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8DD6D79" w14:textId="77777777" w:rsidR="009561A0" w:rsidRPr="00CC1C0E" w:rsidRDefault="009561A0" w:rsidP="003D4BA1">
            <w:pPr>
              <w:spacing w:line="360" w:lineRule="auto"/>
            </w:pPr>
            <w:r w:rsidRPr="00CC1C0E">
              <w:t>Use Case ID</w:t>
            </w:r>
          </w:p>
        </w:tc>
        <w:tc>
          <w:tcPr>
            <w:tcW w:w="0" w:type="auto"/>
            <w:hideMark/>
          </w:tcPr>
          <w:p w14:paraId="61BDB04B"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UC-006</w:t>
            </w:r>
          </w:p>
        </w:tc>
      </w:tr>
      <w:tr w:rsidR="009561A0" w:rsidRPr="00CC1C0E" w14:paraId="4EF5DCE4"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697701" w14:textId="77777777" w:rsidR="009561A0" w:rsidRPr="00CC1C0E" w:rsidRDefault="009561A0" w:rsidP="003D4BA1">
            <w:pPr>
              <w:spacing w:line="360" w:lineRule="auto"/>
            </w:pPr>
            <w:r w:rsidRPr="00CC1C0E">
              <w:t>Use Case Name</w:t>
            </w:r>
          </w:p>
        </w:tc>
        <w:tc>
          <w:tcPr>
            <w:tcW w:w="0" w:type="auto"/>
            <w:hideMark/>
          </w:tcPr>
          <w:p w14:paraId="2007312A"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Request Book</w:t>
            </w:r>
          </w:p>
        </w:tc>
      </w:tr>
      <w:tr w:rsidR="009561A0" w:rsidRPr="00CC1C0E" w14:paraId="175CD4B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7FF5A" w14:textId="77777777" w:rsidR="009561A0" w:rsidRPr="00CC1C0E" w:rsidRDefault="009561A0" w:rsidP="003D4BA1">
            <w:pPr>
              <w:spacing w:line="360" w:lineRule="auto"/>
            </w:pPr>
            <w:r w:rsidRPr="00CC1C0E">
              <w:t>Primary Actor</w:t>
            </w:r>
          </w:p>
        </w:tc>
        <w:tc>
          <w:tcPr>
            <w:tcW w:w="0" w:type="auto"/>
            <w:hideMark/>
          </w:tcPr>
          <w:p w14:paraId="1E7C0873"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Needy</w:t>
            </w:r>
          </w:p>
        </w:tc>
      </w:tr>
      <w:tr w:rsidR="009561A0" w:rsidRPr="00CC1C0E" w14:paraId="599890F9"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58EEAE" w14:textId="77777777" w:rsidR="009561A0" w:rsidRPr="00CC1C0E" w:rsidRDefault="009561A0" w:rsidP="003D4BA1">
            <w:pPr>
              <w:spacing w:line="360" w:lineRule="auto"/>
            </w:pPr>
            <w:r w:rsidRPr="00CC1C0E">
              <w:t>Precondition</w:t>
            </w:r>
          </w:p>
        </w:tc>
        <w:tc>
          <w:tcPr>
            <w:tcW w:w="0" w:type="auto"/>
            <w:hideMark/>
          </w:tcPr>
          <w:p w14:paraId="71C97BA0"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Needy is logged in</w:t>
            </w:r>
          </w:p>
        </w:tc>
      </w:tr>
      <w:tr w:rsidR="009561A0" w:rsidRPr="00CC1C0E" w14:paraId="07592C20"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FE975E" w14:textId="77777777" w:rsidR="009561A0" w:rsidRPr="00CC1C0E" w:rsidRDefault="009561A0" w:rsidP="003D4BA1">
            <w:pPr>
              <w:spacing w:line="360" w:lineRule="auto"/>
            </w:pPr>
            <w:r w:rsidRPr="00CC1C0E">
              <w:t>Postcondition</w:t>
            </w:r>
          </w:p>
        </w:tc>
        <w:tc>
          <w:tcPr>
            <w:tcW w:w="0" w:type="auto"/>
            <w:hideMark/>
          </w:tcPr>
          <w:p w14:paraId="5E01D51A"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request is submitted</w:t>
            </w:r>
          </w:p>
        </w:tc>
      </w:tr>
      <w:tr w:rsidR="009561A0" w:rsidRPr="00CC1C0E" w14:paraId="2D68651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E8DC3" w14:textId="77777777" w:rsidR="009561A0" w:rsidRPr="00CC1C0E" w:rsidRDefault="009561A0" w:rsidP="003D4BA1">
            <w:pPr>
              <w:spacing w:line="360" w:lineRule="auto"/>
            </w:pPr>
            <w:r w:rsidRPr="00CC1C0E">
              <w:t>Main Flow</w:t>
            </w:r>
          </w:p>
        </w:tc>
        <w:tc>
          <w:tcPr>
            <w:tcW w:w="0" w:type="auto"/>
            <w:hideMark/>
          </w:tcPr>
          <w:p w14:paraId="3A5ACD3D" w14:textId="705AC7DE" w:rsidR="009561A0" w:rsidRPr="00CC1C0E" w:rsidRDefault="00FF658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See </w:t>
            </w:r>
            <w:r w:rsidR="009561A0" w:rsidRPr="00CC1C0E">
              <w:t xml:space="preserve">books </w:t>
            </w:r>
            <w:r w:rsidRPr="00CC1C0E">
              <w:t>on Dashboard</w:t>
            </w:r>
          </w:p>
          <w:p w14:paraId="723E2FFA"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Selects a book and clicks 'Request' </w:t>
            </w:r>
          </w:p>
          <w:p w14:paraId="219C5CD8"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System saves the request </w:t>
            </w:r>
          </w:p>
          <w:p w14:paraId="7A9125E9" w14:textId="451B9CED"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w:t>
            </w:r>
            <w:r w:rsidR="003E6A38" w:rsidRPr="00CC1C0E">
              <w:t xml:space="preserve">Request </w:t>
            </w:r>
            <w:r w:rsidRPr="00CC1C0E">
              <w:t xml:space="preserve">Confirmation </w:t>
            </w:r>
            <w:r w:rsidR="003E6A38" w:rsidRPr="00CC1C0E">
              <w:t>email sent to user</w:t>
            </w:r>
          </w:p>
        </w:tc>
      </w:tr>
      <w:tr w:rsidR="009561A0" w:rsidRPr="00CC1C0E" w14:paraId="63357E1A"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FA0CAD" w14:textId="77777777" w:rsidR="009561A0" w:rsidRPr="00CC1C0E" w:rsidRDefault="009561A0" w:rsidP="003D4BA1">
            <w:pPr>
              <w:spacing w:line="360" w:lineRule="auto"/>
            </w:pPr>
            <w:r w:rsidRPr="00CC1C0E">
              <w:t>Alternate Flow</w:t>
            </w:r>
          </w:p>
        </w:tc>
        <w:tc>
          <w:tcPr>
            <w:tcW w:w="0" w:type="auto"/>
            <w:hideMark/>
          </w:tcPr>
          <w:p w14:paraId="4BC517F9" w14:textId="0BECF954" w:rsidR="00FF6580" w:rsidRPr="00CC1C0E" w:rsidRDefault="00EC5228" w:rsidP="003D4BA1">
            <w:pPr>
              <w:spacing w:line="360" w:lineRule="auto"/>
              <w:cnfStyle w:val="000000000000" w:firstRow="0" w:lastRow="0" w:firstColumn="0" w:lastColumn="0" w:oddVBand="0" w:evenVBand="0" w:oddHBand="0" w:evenHBand="0" w:firstRowFirstColumn="0" w:firstRowLastColumn="0" w:lastRowFirstColumn="0" w:lastRowLastColumn="0"/>
            </w:pPr>
            <w:r>
              <w:t>2a.</w:t>
            </w:r>
            <w:r w:rsidR="00FF6580" w:rsidRPr="00CC1C0E">
              <w:t xml:space="preserve"> your request has not been submitted you have exceed your limit for this month </w:t>
            </w:r>
          </w:p>
        </w:tc>
      </w:tr>
    </w:tbl>
    <w:p w14:paraId="0B6DB09B" w14:textId="2BCE801F" w:rsidR="003E6A38" w:rsidRPr="00CC1C0E" w:rsidRDefault="003E6A38" w:rsidP="003D4BA1">
      <w:pPr>
        <w:spacing w:line="360" w:lineRule="auto"/>
      </w:pPr>
    </w:p>
    <w:p w14:paraId="361AC1D6" w14:textId="49E9AC2C" w:rsidR="008B5188" w:rsidRDefault="008B5188" w:rsidP="003D4BA1">
      <w:pPr>
        <w:spacing w:line="360" w:lineRule="auto"/>
      </w:pPr>
    </w:p>
    <w:p w14:paraId="247EE12A" w14:textId="77777777" w:rsidR="00EC5228" w:rsidRPr="00CC1C0E" w:rsidRDefault="00EC5228" w:rsidP="003D4BA1">
      <w:pPr>
        <w:spacing w:line="360" w:lineRule="auto"/>
      </w:pPr>
    </w:p>
    <w:p w14:paraId="2727C787" w14:textId="77777777" w:rsidR="008B5188" w:rsidRPr="00CC1C0E" w:rsidRDefault="008B5188" w:rsidP="003D4BA1">
      <w:pPr>
        <w:spacing w:line="360" w:lineRule="auto"/>
      </w:pPr>
    </w:p>
    <w:p w14:paraId="2B8726CA" w14:textId="5EFD743E" w:rsidR="008B5188" w:rsidRPr="00CC1C0E" w:rsidRDefault="007E30A0" w:rsidP="00633E4C">
      <w:pPr>
        <w:pStyle w:val="Heading3"/>
      </w:pPr>
      <w:bookmarkStart w:id="97" w:name="_Toc198214510"/>
      <w:r w:rsidRPr="00CC1C0E">
        <w:lastRenderedPageBreak/>
        <w:t>Manage</w:t>
      </w:r>
      <w:r w:rsidR="008015E2" w:rsidRPr="00CC1C0E">
        <w:t xml:space="preserve"> Donor</w:t>
      </w:r>
      <w:r w:rsidRPr="00CC1C0E">
        <w:t xml:space="preserve"> </w:t>
      </w:r>
      <w:r w:rsidR="00FF6580" w:rsidRPr="00CC1C0E">
        <w:t>Request</w:t>
      </w:r>
      <w:r w:rsidRPr="00CC1C0E">
        <w:t>:</w:t>
      </w:r>
      <w:bookmarkEnd w:id="97"/>
      <w:r w:rsidRPr="00CC1C0E">
        <w:t xml:space="preserve"> </w:t>
      </w:r>
    </w:p>
    <w:p w14:paraId="77261437" w14:textId="73C974A3" w:rsidR="008B5188" w:rsidRPr="008B1B62" w:rsidRDefault="001F6691" w:rsidP="008B1B62">
      <w:pPr>
        <w:pStyle w:val="Caption"/>
        <w:rPr>
          <w:sz w:val="24"/>
          <w:szCs w:val="24"/>
        </w:rPr>
      </w:pPr>
      <w:bookmarkStart w:id="98" w:name="_Ref197530235"/>
      <w:r w:rsidRPr="008B1B62">
        <w:rPr>
          <w:sz w:val="24"/>
          <w:szCs w:val="24"/>
        </w:rPr>
        <w:t xml:space="preserve">Table </w:t>
      </w:r>
      <w:bookmarkEnd w:id="98"/>
      <w:r w:rsidR="007E6825" w:rsidRPr="008B1B62">
        <w:rPr>
          <w:sz w:val="24"/>
          <w:szCs w:val="24"/>
        </w:rPr>
        <w:t xml:space="preserve">3.11: </w:t>
      </w:r>
      <w:r w:rsidR="008B1B62" w:rsidRPr="008B1B62">
        <w:rPr>
          <w:sz w:val="24"/>
          <w:szCs w:val="24"/>
        </w:rPr>
        <w:t>Fully Dressed Use Case (Manage Donor Request)</w:t>
      </w:r>
    </w:p>
    <w:p w14:paraId="7D668F54"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504"/>
        <w:gridCol w:w="5455"/>
      </w:tblGrid>
      <w:tr w:rsidR="00D925A9" w:rsidRPr="00CC1C0E" w14:paraId="1C05A536"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3B57939" w14:textId="77777777" w:rsidR="00D925A9" w:rsidRPr="00CC1C0E" w:rsidRDefault="00D925A9" w:rsidP="003D4BA1">
            <w:pPr>
              <w:spacing w:line="360" w:lineRule="auto"/>
            </w:pPr>
            <w:r w:rsidRPr="00CC1C0E">
              <w:t>Use Case ID</w:t>
            </w:r>
          </w:p>
        </w:tc>
        <w:tc>
          <w:tcPr>
            <w:tcW w:w="0" w:type="auto"/>
            <w:hideMark/>
          </w:tcPr>
          <w:p w14:paraId="73F869F4" w14:textId="77777777" w:rsidR="00D925A9" w:rsidRPr="00CC1C0E"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UC-007</w:t>
            </w:r>
          </w:p>
        </w:tc>
      </w:tr>
      <w:tr w:rsidR="00D925A9" w:rsidRPr="00CC1C0E" w14:paraId="6B7B65B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9FCDEE" w14:textId="77777777" w:rsidR="00D925A9" w:rsidRPr="00CC1C0E" w:rsidRDefault="00D925A9" w:rsidP="003D4BA1">
            <w:pPr>
              <w:spacing w:line="360" w:lineRule="auto"/>
            </w:pPr>
            <w:r w:rsidRPr="00CC1C0E">
              <w:t>Use Case Name</w:t>
            </w:r>
          </w:p>
        </w:tc>
        <w:tc>
          <w:tcPr>
            <w:tcW w:w="0" w:type="auto"/>
            <w:hideMark/>
          </w:tcPr>
          <w:p w14:paraId="50ABD79C"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Request</w:t>
            </w:r>
          </w:p>
        </w:tc>
      </w:tr>
      <w:tr w:rsidR="00D925A9" w:rsidRPr="00CC1C0E" w14:paraId="31C6AAC6"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F93853" w14:textId="77777777" w:rsidR="00D925A9" w:rsidRPr="00CC1C0E" w:rsidRDefault="00D925A9" w:rsidP="003D4BA1">
            <w:pPr>
              <w:spacing w:line="360" w:lineRule="auto"/>
            </w:pPr>
            <w:r w:rsidRPr="00CC1C0E">
              <w:t>Primary Actor</w:t>
            </w:r>
          </w:p>
        </w:tc>
        <w:tc>
          <w:tcPr>
            <w:tcW w:w="0" w:type="auto"/>
            <w:hideMark/>
          </w:tcPr>
          <w:p w14:paraId="2EF2C044"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w:t>
            </w:r>
          </w:p>
        </w:tc>
      </w:tr>
      <w:tr w:rsidR="00D925A9" w:rsidRPr="00CC1C0E" w14:paraId="1B77F25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923F01" w14:textId="77777777" w:rsidR="00D925A9" w:rsidRPr="00CC1C0E" w:rsidRDefault="00D925A9" w:rsidP="003D4BA1">
            <w:pPr>
              <w:spacing w:line="360" w:lineRule="auto"/>
            </w:pPr>
            <w:r w:rsidRPr="00CC1C0E">
              <w:t>Precondition</w:t>
            </w:r>
          </w:p>
        </w:tc>
        <w:tc>
          <w:tcPr>
            <w:tcW w:w="0" w:type="auto"/>
            <w:hideMark/>
          </w:tcPr>
          <w:p w14:paraId="5E87D15E"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is logged in</w:t>
            </w:r>
          </w:p>
        </w:tc>
      </w:tr>
      <w:tr w:rsidR="00D925A9" w:rsidRPr="00CC1C0E" w14:paraId="30A67E5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98E2B9" w14:textId="77777777" w:rsidR="00D925A9" w:rsidRPr="00CC1C0E" w:rsidRDefault="00D925A9" w:rsidP="003D4BA1">
            <w:pPr>
              <w:spacing w:line="360" w:lineRule="auto"/>
            </w:pPr>
            <w:r w:rsidRPr="00CC1C0E">
              <w:t>Postcondition</w:t>
            </w:r>
          </w:p>
        </w:tc>
        <w:tc>
          <w:tcPr>
            <w:tcW w:w="0" w:type="auto"/>
            <w:hideMark/>
          </w:tcPr>
          <w:p w14:paraId="7B3EBB5B" w14:textId="44B88AF1" w:rsidR="00D925A9" w:rsidRPr="00CC1C0E" w:rsidRDefault="00EC5228" w:rsidP="003D4BA1">
            <w:pPr>
              <w:spacing w:line="360" w:lineRule="auto"/>
              <w:cnfStyle w:val="000000000000" w:firstRow="0" w:lastRow="0" w:firstColumn="0" w:lastColumn="0" w:oddVBand="0" w:evenVBand="0" w:oddHBand="0" w:evenHBand="0" w:firstRowFirstColumn="0" w:firstRowLastColumn="0" w:lastRowFirstColumn="0" w:lastRowLastColumn="0"/>
            </w:pPr>
            <w:r>
              <w:t>Request in process</w:t>
            </w:r>
          </w:p>
        </w:tc>
      </w:tr>
      <w:tr w:rsidR="00D925A9" w:rsidRPr="00CC1C0E" w14:paraId="1DE682DE"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49487C" w14:textId="77777777" w:rsidR="00D925A9" w:rsidRPr="00CC1C0E" w:rsidRDefault="00D925A9" w:rsidP="003D4BA1">
            <w:pPr>
              <w:spacing w:line="360" w:lineRule="auto"/>
            </w:pPr>
            <w:r w:rsidRPr="00CC1C0E">
              <w:t>Main Flow</w:t>
            </w:r>
          </w:p>
        </w:tc>
        <w:tc>
          <w:tcPr>
            <w:tcW w:w="0" w:type="auto"/>
            <w:hideMark/>
          </w:tcPr>
          <w:p w14:paraId="50D1B3F3"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Volunteer views pending requests </w:t>
            </w:r>
          </w:p>
          <w:p w14:paraId="3038CA14" w14:textId="611F1B76"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w:t>
            </w:r>
            <w:r w:rsidR="00091832" w:rsidRPr="00CC1C0E">
              <w:t>Accept</w:t>
            </w:r>
            <w:r w:rsidRPr="00CC1C0E">
              <w:t xml:space="preserve"> one to manage </w:t>
            </w:r>
          </w:p>
          <w:p w14:paraId="5C6EB36F" w14:textId="29A5ACAE" w:rsidR="00D925A9" w:rsidRPr="00CC1C0E" w:rsidRDefault="0009183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Accepted request status will be change to in process </w:t>
            </w:r>
          </w:p>
        </w:tc>
      </w:tr>
      <w:tr w:rsidR="00D925A9" w:rsidRPr="00CC1C0E" w14:paraId="08935A9D"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373473" w14:textId="77777777" w:rsidR="00D925A9" w:rsidRPr="00CC1C0E" w:rsidRDefault="00D925A9" w:rsidP="003D4BA1">
            <w:pPr>
              <w:spacing w:line="360" w:lineRule="auto"/>
            </w:pPr>
            <w:r w:rsidRPr="00CC1C0E">
              <w:t>Alternate Flow</w:t>
            </w:r>
          </w:p>
        </w:tc>
        <w:tc>
          <w:tcPr>
            <w:tcW w:w="0" w:type="auto"/>
            <w:hideMark/>
          </w:tcPr>
          <w:p w14:paraId="73E3E349" w14:textId="75954DE0" w:rsidR="00D925A9" w:rsidRPr="00CC1C0E" w:rsidRDefault="00DC459C" w:rsidP="003D4BA1">
            <w:pPr>
              <w:spacing w:line="360" w:lineRule="auto"/>
              <w:cnfStyle w:val="000000000000" w:firstRow="0" w:lastRow="0" w:firstColumn="0" w:lastColumn="0" w:oddVBand="0" w:evenVBand="0" w:oddHBand="0" w:evenHBand="0" w:firstRowFirstColumn="0" w:firstRowLastColumn="0" w:lastRowFirstColumn="0" w:lastRowLastColumn="0"/>
            </w:pPr>
            <w:r>
              <w:t>1</w:t>
            </w:r>
            <w:r w:rsidR="00D925A9" w:rsidRPr="00CC1C0E">
              <w:t xml:space="preserve">a. </w:t>
            </w:r>
            <w:r w:rsidRPr="00CC1C0E">
              <w:t>System shows message no data available</w:t>
            </w:r>
          </w:p>
        </w:tc>
      </w:tr>
    </w:tbl>
    <w:p w14:paraId="52912EF7" w14:textId="25A1092F" w:rsidR="00E60729" w:rsidRPr="00CC1C0E" w:rsidRDefault="00E60729" w:rsidP="003D4BA1">
      <w:pPr>
        <w:spacing w:line="360" w:lineRule="auto"/>
      </w:pPr>
    </w:p>
    <w:p w14:paraId="1691940A" w14:textId="29564F1C" w:rsidR="001A1B2A" w:rsidRPr="00CC1C0E" w:rsidRDefault="00270AC8" w:rsidP="00633E4C">
      <w:pPr>
        <w:pStyle w:val="Heading3"/>
      </w:pPr>
      <w:bookmarkStart w:id="99" w:name="_Toc198214511"/>
      <w:r w:rsidRPr="00CC1C0E">
        <w:t>Manage Account</w:t>
      </w:r>
      <w:r w:rsidR="007E30A0" w:rsidRPr="00CC1C0E">
        <w:t>:</w:t>
      </w:r>
      <w:bookmarkEnd w:id="99"/>
      <w:r w:rsidR="007E30A0" w:rsidRPr="00CC1C0E">
        <w:t xml:space="preserve"> </w:t>
      </w:r>
    </w:p>
    <w:p w14:paraId="74347410" w14:textId="4958D146" w:rsidR="008B5188" w:rsidRPr="008B1B62" w:rsidRDefault="001F6691" w:rsidP="008B1B62">
      <w:pPr>
        <w:pStyle w:val="Caption"/>
        <w:rPr>
          <w:sz w:val="24"/>
          <w:szCs w:val="24"/>
        </w:rPr>
      </w:pPr>
      <w:bookmarkStart w:id="100" w:name="_Ref197530238"/>
      <w:r w:rsidRPr="008B1B62">
        <w:rPr>
          <w:sz w:val="24"/>
          <w:szCs w:val="24"/>
        </w:rPr>
        <w:t xml:space="preserve">Table </w:t>
      </w:r>
      <w:bookmarkEnd w:id="100"/>
      <w:r w:rsidR="007E6825" w:rsidRPr="008B1B62">
        <w:rPr>
          <w:sz w:val="24"/>
          <w:szCs w:val="24"/>
        </w:rPr>
        <w:t xml:space="preserve">3.12: </w:t>
      </w:r>
      <w:r w:rsidR="008B1B62" w:rsidRPr="008B1B62">
        <w:rPr>
          <w:sz w:val="24"/>
          <w:szCs w:val="24"/>
        </w:rPr>
        <w:t>Fully Dressed Use Case (Manage Account)</w:t>
      </w:r>
    </w:p>
    <w:p w14:paraId="3BF88910" w14:textId="77777777" w:rsidR="008B5188" w:rsidRPr="00CC1C0E" w:rsidRDefault="008B5188" w:rsidP="008B5188"/>
    <w:tbl>
      <w:tblPr>
        <w:tblStyle w:val="PlainTable3"/>
        <w:tblW w:w="0" w:type="auto"/>
        <w:jc w:val="center"/>
        <w:tblLook w:val="04A0" w:firstRow="1" w:lastRow="0" w:firstColumn="1" w:lastColumn="0" w:noHBand="0" w:noVBand="1"/>
      </w:tblPr>
      <w:tblGrid>
        <w:gridCol w:w="2504"/>
        <w:gridCol w:w="6415"/>
      </w:tblGrid>
      <w:tr w:rsidR="00270AC8" w:rsidRPr="00CC1C0E" w14:paraId="77CCF1EB"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50118F6" w14:textId="77777777" w:rsidR="00270AC8" w:rsidRPr="00CC1C0E" w:rsidRDefault="00270AC8" w:rsidP="003D4BA1">
            <w:pPr>
              <w:spacing w:line="360" w:lineRule="auto"/>
            </w:pPr>
            <w:r w:rsidRPr="00CC1C0E">
              <w:t>Use Case ID</w:t>
            </w:r>
          </w:p>
        </w:tc>
        <w:tc>
          <w:tcPr>
            <w:tcW w:w="0" w:type="auto"/>
            <w:hideMark/>
          </w:tcPr>
          <w:p w14:paraId="462796B2" w14:textId="77777777" w:rsidR="00270AC8" w:rsidRPr="00CC1C0E"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UC-007</w:t>
            </w:r>
          </w:p>
        </w:tc>
      </w:tr>
      <w:tr w:rsidR="00270AC8" w:rsidRPr="00CC1C0E" w14:paraId="691E2793"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9BA9D" w14:textId="77777777" w:rsidR="00270AC8" w:rsidRPr="00CC1C0E" w:rsidRDefault="00270AC8" w:rsidP="003D4BA1">
            <w:pPr>
              <w:spacing w:line="360" w:lineRule="auto"/>
            </w:pPr>
            <w:r w:rsidRPr="00CC1C0E">
              <w:t>Use Case Name</w:t>
            </w:r>
          </w:p>
        </w:tc>
        <w:tc>
          <w:tcPr>
            <w:tcW w:w="0" w:type="auto"/>
            <w:hideMark/>
          </w:tcPr>
          <w:p w14:paraId="4F28BE6C"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Account</w:t>
            </w:r>
          </w:p>
        </w:tc>
      </w:tr>
      <w:tr w:rsidR="00270AC8" w:rsidRPr="00CC1C0E" w14:paraId="66ADD14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E11349" w14:textId="77777777" w:rsidR="00270AC8" w:rsidRPr="00CC1C0E" w:rsidRDefault="00270AC8" w:rsidP="003D4BA1">
            <w:pPr>
              <w:spacing w:line="360" w:lineRule="auto"/>
            </w:pPr>
            <w:r w:rsidRPr="00CC1C0E">
              <w:t>Primary Actor</w:t>
            </w:r>
          </w:p>
        </w:tc>
        <w:tc>
          <w:tcPr>
            <w:tcW w:w="0" w:type="auto"/>
            <w:hideMark/>
          </w:tcPr>
          <w:p w14:paraId="09ADAC0B"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270AC8" w:rsidRPr="00CC1C0E" w14:paraId="0C62639D"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425BDF" w14:textId="77777777" w:rsidR="00270AC8" w:rsidRPr="00CC1C0E" w:rsidRDefault="00270AC8" w:rsidP="003D4BA1">
            <w:pPr>
              <w:spacing w:line="360" w:lineRule="auto"/>
            </w:pPr>
            <w:r w:rsidRPr="00CC1C0E">
              <w:t>Precondition</w:t>
            </w:r>
          </w:p>
        </w:tc>
        <w:tc>
          <w:tcPr>
            <w:tcW w:w="0" w:type="auto"/>
            <w:hideMark/>
          </w:tcPr>
          <w:p w14:paraId="4DCB5400"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is logged in</w:t>
            </w:r>
          </w:p>
        </w:tc>
      </w:tr>
      <w:tr w:rsidR="00270AC8" w:rsidRPr="00CC1C0E" w14:paraId="57922869"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9428D2" w14:textId="77777777" w:rsidR="00270AC8" w:rsidRPr="00CC1C0E" w:rsidRDefault="00270AC8" w:rsidP="003D4BA1">
            <w:pPr>
              <w:spacing w:line="360" w:lineRule="auto"/>
            </w:pPr>
            <w:r w:rsidRPr="00CC1C0E">
              <w:t>Postcondition</w:t>
            </w:r>
          </w:p>
        </w:tc>
        <w:tc>
          <w:tcPr>
            <w:tcW w:w="0" w:type="auto"/>
            <w:hideMark/>
          </w:tcPr>
          <w:p w14:paraId="0FEECF44" w14:textId="0D3F27CE"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Account </w:t>
            </w:r>
            <w:r w:rsidR="00091832" w:rsidRPr="00CC1C0E">
              <w:t xml:space="preserve">Status </w:t>
            </w:r>
            <w:r w:rsidRPr="00CC1C0E">
              <w:t xml:space="preserve">is </w:t>
            </w:r>
            <w:r w:rsidR="00303C07" w:rsidRPr="00CC1C0E">
              <w:t>Updated</w:t>
            </w:r>
            <w:r w:rsidRPr="00CC1C0E">
              <w:t xml:space="preserve"> </w:t>
            </w:r>
            <w:r w:rsidR="00091832" w:rsidRPr="00CC1C0E">
              <w:t xml:space="preserve">to </w:t>
            </w:r>
            <w:r w:rsidRPr="00CC1C0E">
              <w:t>(approved, Reject, frozen, Active.)</w:t>
            </w:r>
          </w:p>
        </w:tc>
      </w:tr>
      <w:tr w:rsidR="00270AC8" w:rsidRPr="00CC1C0E" w14:paraId="33774F44"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2533A4" w14:textId="77777777" w:rsidR="00270AC8" w:rsidRPr="00CC1C0E" w:rsidRDefault="00270AC8" w:rsidP="003D4BA1">
            <w:pPr>
              <w:spacing w:line="360" w:lineRule="auto"/>
            </w:pPr>
            <w:r w:rsidRPr="00CC1C0E">
              <w:t>Main Flow</w:t>
            </w:r>
          </w:p>
        </w:tc>
        <w:tc>
          <w:tcPr>
            <w:tcW w:w="0" w:type="auto"/>
            <w:hideMark/>
          </w:tcPr>
          <w:p w14:paraId="373AD8D8"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Admin views list of pending accounts </w:t>
            </w:r>
          </w:p>
          <w:p w14:paraId="679DAE22"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Approves, rejects, or freezes and active as needed </w:t>
            </w:r>
          </w:p>
          <w:p w14:paraId="272E3C20"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System updates status</w:t>
            </w:r>
          </w:p>
          <w:p w14:paraId="33C54F13"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System send email to user about the account status </w:t>
            </w:r>
          </w:p>
        </w:tc>
      </w:tr>
      <w:tr w:rsidR="00270AC8" w:rsidRPr="00CC1C0E" w14:paraId="052AAB7D"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28A27F" w14:textId="77777777" w:rsidR="00270AC8" w:rsidRPr="00CC1C0E" w:rsidRDefault="00270AC8" w:rsidP="003D4BA1">
            <w:pPr>
              <w:spacing w:line="360" w:lineRule="auto"/>
            </w:pPr>
            <w:r w:rsidRPr="00CC1C0E">
              <w:t>Alternate Flow</w:t>
            </w:r>
          </w:p>
        </w:tc>
        <w:tc>
          <w:tcPr>
            <w:tcW w:w="0" w:type="auto"/>
            <w:hideMark/>
          </w:tcPr>
          <w:p w14:paraId="48EE9DDB" w14:textId="3BFCF678"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r w:rsidR="00303C07" w:rsidRPr="00CC1C0E">
              <w:t xml:space="preserve">System shows message no data available </w:t>
            </w:r>
          </w:p>
        </w:tc>
      </w:tr>
    </w:tbl>
    <w:p w14:paraId="68754DA1" w14:textId="01015052" w:rsidR="007E30A0" w:rsidRDefault="007E30A0" w:rsidP="003D4BA1">
      <w:pPr>
        <w:spacing w:line="360" w:lineRule="auto"/>
      </w:pPr>
    </w:p>
    <w:p w14:paraId="3771C6BD" w14:textId="77777777" w:rsidR="00D97813" w:rsidRDefault="00D97813" w:rsidP="003D4BA1">
      <w:pPr>
        <w:spacing w:line="360" w:lineRule="auto"/>
      </w:pPr>
    </w:p>
    <w:p w14:paraId="199233A3" w14:textId="021AD6F8" w:rsidR="00D97813" w:rsidRDefault="00D97813" w:rsidP="003D4BA1">
      <w:pPr>
        <w:spacing w:line="360" w:lineRule="auto"/>
      </w:pPr>
    </w:p>
    <w:p w14:paraId="5AB598F2" w14:textId="77777777" w:rsidR="007E127A" w:rsidRDefault="007E127A" w:rsidP="003D4BA1">
      <w:pPr>
        <w:spacing w:line="360" w:lineRule="auto"/>
      </w:pPr>
    </w:p>
    <w:p w14:paraId="26718262" w14:textId="77777777" w:rsidR="00D97813" w:rsidRPr="00CC1C0E" w:rsidRDefault="00D97813" w:rsidP="003D4BA1">
      <w:pPr>
        <w:spacing w:line="360" w:lineRule="auto"/>
      </w:pPr>
    </w:p>
    <w:p w14:paraId="3EDCF8C4" w14:textId="10D6CC87" w:rsidR="00270AC8" w:rsidRPr="00CC1C0E" w:rsidRDefault="00270AC8" w:rsidP="00633E4C">
      <w:pPr>
        <w:pStyle w:val="Heading3"/>
      </w:pPr>
      <w:bookmarkStart w:id="101" w:name="_Toc198214512"/>
      <w:r w:rsidRPr="00CC1C0E">
        <w:lastRenderedPageBreak/>
        <w:t>Manage Listing:</w:t>
      </w:r>
      <w:bookmarkEnd w:id="101"/>
    </w:p>
    <w:p w14:paraId="0D41BCEA" w14:textId="0E75772D" w:rsidR="008B5188" w:rsidRPr="008B1B62" w:rsidRDefault="001F6691" w:rsidP="008B1B62">
      <w:pPr>
        <w:pStyle w:val="Caption"/>
        <w:rPr>
          <w:sz w:val="24"/>
          <w:szCs w:val="24"/>
        </w:rPr>
      </w:pPr>
      <w:bookmarkStart w:id="102" w:name="_Ref197530242"/>
      <w:r w:rsidRPr="008B1B62">
        <w:rPr>
          <w:sz w:val="24"/>
          <w:szCs w:val="24"/>
        </w:rPr>
        <w:t xml:space="preserve">Table </w:t>
      </w:r>
      <w:bookmarkEnd w:id="102"/>
      <w:r w:rsidR="007E6825" w:rsidRPr="008B1B62">
        <w:rPr>
          <w:sz w:val="24"/>
          <w:szCs w:val="24"/>
        </w:rPr>
        <w:t xml:space="preserve">3.13: </w:t>
      </w:r>
      <w:r w:rsidR="008B1B62" w:rsidRPr="008B1B62">
        <w:rPr>
          <w:sz w:val="24"/>
          <w:szCs w:val="24"/>
        </w:rPr>
        <w:t>Fully Dressed Use Case (Manage Listing)</w:t>
      </w:r>
    </w:p>
    <w:p w14:paraId="4605E1B6" w14:textId="3B8C5C3F" w:rsidR="008B5188" w:rsidRPr="00CC1C0E" w:rsidRDefault="008B5188" w:rsidP="008B5188">
      <w:pPr>
        <w:pStyle w:val="Caption"/>
      </w:pPr>
    </w:p>
    <w:tbl>
      <w:tblPr>
        <w:tblStyle w:val="PlainTable3"/>
        <w:tblW w:w="0" w:type="auto"/>
        <w:jc w:val="center"/>
        <w:tblLook w:val="04A0" w:firstRow="1" w:lastRow="0" w:firstColumn="1" w:lastColumn="0" w:noHBand="0" w:noVBand="1"/>
      </w:tblPr>
      <w:tblGrid>
        <w:gridCol w:w="2504"/>
        <w:gridCol w:w="3623"/>
      </w:tblGrid>
      <w:tr w:rsidR="00270AC8" w:rsidRPr="00CC1C0E" w14:paraId="3DA35BCD"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6E239CA6" w14:textId="77777777" w:rsidR="00270AC8" w:rsidRPr="00CC1C0E" w:rsidRDefault="00270AC8" w:rsidP="003D4BA1">
            <w:pPr>
              <w:spacing w:line="360" w:lineRule="auto"/>
            </w:pPr>
            <w:r w:rsidRPr="00CC1C0E">
              <w:t>Use Case ID</w:t>
            </w:r>
          </w:p>
        </w:tc>
        <w:tc>
          <w:tcPr>
            <w:tcW w:w="0" w:type="auto"/>
            <w:tcBorders>
              <w:top w:val="nil"/>
              <w:left w:val="nil"/>
              <w:right w:val="nil"/>
            </w:tcBorders>
            <w:hideMark/>
          </w:tcPr>
          <w:p w14:paraId="673D81A4" w14:textId="77777777" w:rsidR="00270AC8" w:rsidRPr="00CC1C0E"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UC-009</w:t>
            </w:r>
          </w:p>
        </w:tc>
      </w:tr>
      <w:tr w:rsidR="00270AC8" w:rsidRPr="00CC1C0E" w14:paraId="73DAF6BB"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F059E8A" w14:textId="77777777" w:rsidR="00270AC8" w:rsidRPr="00CC1C0E" w:rsidRDefault="00270AC8" w:rsidP="003D4BA1">
            <w:pPr>
              <w:spacing w:line="360" w:lineRule="auto"/>
            </w:pPr>
            <w:r w:rsidRPr="00CC1C0E">
              <w:t>Use Case Name</w:t>
            </w:r>
          </w:p>
        </w:tc>
        <w:tc>
          <w:tcPr>
            <w:tcW w:w="0" w:type="auto"/>
            <w:hideMark/>
          </w:tcPr>
          <w:p w14:paraId="559FF085"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Listing</w:t>
            </w:r>
          </w:p>
        </w:tc>
      </w:tr>
      <w:tr w:rsidR="00270AC8" w:rsidRPr="00CC1C0E" w14:paraId="55A4406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2384AA9" w14:textId="77777777" w:rsidR="00270AC8" w:rsidRPr="00CC1C0E" w:rsidRDefault="00270AC8" w:rsidP="003D4BA1">
            <w:pPr>
              <w:spacing w:line="360" w:lineRule="auto"/>
            </w:pPr>
            <w:r w:rsidRPr="00CC1C0E">
              <w:t>Primary Actor</w:t>
            </w:r>
          </w:p>
        </w:tc>
        <w:tc>
          <w:tcPr>
            <w:tcW w:w="0" w:type="auto"/>
            <w:hideMark/>
          </w:tcPr>
          <w:p w14:paraId="3495106F"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270AC8" w:rsidRPr="00CC1C0E" w14:paraId="16B45897"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9476D3D" w14:textId="77777777" w:rsidR="00270AC8" w:rsidRPr="00CC1C0E" w:rsidRDefault="00270AC8" w:rsidP="003D4BA1">
            <w:pPr>
              <w:spacing w:line="360" w:lineRule="auto"/>
            </w:pPr>
            <w:r w:rsidRPr="00CC1C0E">
              <w:t>Precondition</w:t>
            </w:r>
          </w:p>
        </w:tc>
        <w:tc>
          <w:tcPr>
            <w:tcW w:w="0" w:type="auto"/>
            <w:hideMark/>
          </w:tcPr>
          <w:p w14:paraId="64366B04"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is logged in</w:t>
            </w:r>
          </w:p>
        </w:tc>
      </w:tr>
      <w:tr w:rsidR="00270AC8" w:rsidRPr="00CC1C0E" w14:paraId="14D8C01A"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FB74E0F" w14:textId="77777777" w:rsidR="00270AC8" w:rsidRPr="00CC1C0E" w:rsidRDefault="00270AC8" w:rsidP="003D4BA1">
            <w:pPr>
              <w:spacing w:line="360" w:lineRule="auto"/>
            </w:pPr>
            <w:r w:rsidRPr="00CC1C0E">
              <w:t>Postcondition</w:t>
            </w:r>
          </w:p>
        </w:tc>
        <w:tc>
          <w:tcPr>
            <w:tcW w:w="0" w:type="auto"/>
            <w:hideMark/>
          </w:tcPr>
          <w:p w14:paraId="563A4793" w14:textId="116BA317" w:rsidR="00270AC8" w:rsidRPr="00CC1C0E" w:rsidRDefault="006F63EF" w:rsidP="003D4BA1">
            <w:pPr>
              <w:spacing w:line="360" w:lineRule="auto"/>
              <w:cnfStyle w:val="000000000000" w:firstRow="0" w:lastRow="0" w:firstColumn="0" w:lastColumn="0" w:oddVBand="0" w:evenVBand="0" w:oddHBand="0" w:evenHBand="0" w:firstRowFirstColumn="0" w:firstRowLastColumn="0" w:lastRowFirstColumn="0" w:lastRowLastColumn="0"/>
            </w:pPr>
            <w:r>
              <w:t>Deactivated</w:t>
            </w:r>
            <w:r w:rsidRPr="006F63EF">
              <w:t xml:space="preserve"> Successfully</w:t>
            </w:r>
          </w:p>
        </w:tc>
      </w:tr>
      <w:tr w:rsidR="00270AC8" w:rsidRPr="00CC1C0E" w14:paraId="4E120E8B"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A4E55EC" w14:textId="77777777" w:rsidR="00270AC8" w:rsidRPr="00CC1C0E" w:rsidRDefault="00270AC8" w:rsidP="003D4BA1">
            <w:pPr>
              <w:spacing w:line="360" w:lineRule="auto"/>
            </w:pPr>
            <w:r w:rsidRPr="00CC1C0E">
              <w:t>Main Flow</w:t>
            </w:r>
          </w:p>
        </w:tc>
        <w:tc>
          <w:tcPr>
            <w:tcW w:w="0" w:type="auto"/>
            <w:hideMark/>
          </w:tcPr>
          <w:p w14:paraId="6103F1FA" w14:textId="5DC44146" w:rsidR="00303C07"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Admin navigates to Active List</w:t>
            </w:r>
            <w:r w:rsidR="00270AC8" w:rsidRPr="00CC1C0E">
              <w:t xml:space="preserve"> </w:t>
            </w:r>
            <w:r w:rsidRPr="00CC1C0E">
              <w:br/>
            </w:r>
            <w:r w:rsidR="00270AC8" w:rsidRPr="00CC1C0E">
              <w:t xml:space="preserve">2. </w:t>
            </w:r>
            <w:r w:rsidRPr="00CC1C0E">
              <w:t xml:space="preserve">View active list </w:t>
            </w:r>
          </w:p>
          <w:p w14:paraId="0A432C95" w14:textId="21D73CAA" w:rsidR="00270AC8" w:rsidRPr="00CC1C0E" w:rsidRDefault="00270AC8" w:rsidP="006F63EF">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Chooses Deactivate </w:t>
            </w:r>
            <w:r w:rsidR="00303C07" w:rsidRPr="00CC1C0E">
              <w:br/>
            </w:r>
            <w:r w:rsidRPr="00CC1C0E">
              <w:t>4. System update</w:t>
            </w:r>
            <w:r w:rsidR="00303C07" w:rsidRPr="00CC1C0E">
              <w:t xml:space="preserve"> the status of book</w:t>
            </w:r>
          </w:p>
        </w:tc>
      </w:tr>
      <w:tr w:rsidR="00270AC8" w:rsidRPr="00CC1C0E" w14:paraId="0D9F233C"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C4D01A" w14:textId="77777777" w:rsidR="00270AC8" w:rsidRPr="00CC1C0E" w:rsidRDefault="00270AC8" w:rsidP="003D4BA1">
            <w:pPr>
              <w:spacing w:line="360" w:lineRule="auto"/>
            </w:pPr>
            <w:r w:rsidRPr="00CC1C0E">
              <w:t>Alternate Flow</w:t>
            </w:r>
          </w:p>
        </w:tc>
        <w:tc>
          <w:tcPr>
            <w:tcW w:w="0" w:type="auto"/>
            <w:hideMark/>
          </w:tcPr>
          <w:p w14:paraId="0A70349D" w14:textId="483ECBF7" w:rsidR="00270AC8" w:rsidRPr="00CC1C0E" w:rsidRDefault="006F63EF" w:rsidP="003D4BA1">
            <w:pPr>
              <w:spacing w:line="360" w:lineRule="auto"/>
              <w:cnfStyle w:val="000000000000" w:firstRow="0" w:lastRow="0" w:firstColumn="0" w:lastColumn="0" w:oddVBand="0" w:evenVBand="0" w:oddHBand="0" w:evenHBand="0" w:firstRowFirstColumn="0" w:firstRowLastColumn="0" w:lastRowFirstColumn="0" w:lastRowLastColumn="0"/>
            </w:pPr>
            <w:r>
              <w:t>3</w:t>
            </w:r>
            <w:r w:rsidR="00270AC8" w:rsidRPr="00CC1C0E">
              <w:t xml:space="preserve">a. </w:t>
            </w:r>
            <w:r w:rsidR="00303C07" w:rsidRPr="00CC1C0E">
              <w:t xml:space="preserve">No data available </w:t>
            </w:r>
          </w:p>
        </w:tc>
      </w:tr>
    </w:tbl>
    <w:p w14:paraId="037B5748" w14:textId="7015720F" w:rsidR="00E60729" w:rsidRPr="00CC1C0E" w:rsidRDefault="00E60729" w:rsidP="003D4BA1">
      <w:pPr>
        <w:spacing w:line="360" w:lineRule="auto"/>
      </w:pPr>
    </w:p>
    <w:p w14:paraId="23CDA457" w14:textId="1354B4E9" w:rsidR="007E30A0" w:rsidRPr="00CC1C0E" w:rsidRDefault="00303C07" w:rsidP="00633E4C">
      <w:pPr>
        <w:pStyle w:val="Heading3"/>
      </w:pPr>
      <w:bookmarkStart w:id="103" w:name="_Toc198214513"/>
      <w:r w:rsidRPr="00CC1C0E">
        <w:t>Feedback</w:t>
      </w:r>
      <w:r w:rsidR="007E30A0" w:rsidRPr="00CC1C0E">
        <w:t>:</w:t>
      </w:r>
      <w:bookmarkEnd w:id="103"/>
    </w:p>
    <w:p w14:paraId="6A3D279A" w14:textId="108CB81C" w:rsidR="008B5188" w:rsidRPr="008B1B62" w:rsidRDefault="008B5188" w:rsidP="001F6691">
      <w:pPr>
        <w:pStyle w:val="Caption"/>
        <w:rPr>
          <w:sz w:val="24"/>
          <w:szCs w:val="24"/>
        </w:rPr>
      </w:pPr>
      <w:r w:rsidRPr="00CC1C0E">
        <w:tab/>
      </w:r>
      <w:bookmarkStart w:id="104" w:name="_Ref197530252"/>
      <w:r w:rsidR="001F6691" w:rsidRPr="008B1B62">
        <w:rPr>
          <w:sz w:val="24"/>
          <w:szCs w:val="24"/>
        </w:rPr>
        <w:t xml:space="preserve">Table </w:t>
      </w:r>
      <w:bookmarkEnd w:id="104"/>
      <w:r w:rsidR="007E6825" w:rsidRPr="008B1B62">
        <w:rPr>
          <w:sz w:val="24"/>
          <w:szCs w:val="24"/>
        </w:rPr>
        <w:t xml:space="preserve">3.14: </w:t>
      </w:r>
      <w:r w:rsidR="008B1B62" w:rsidRPr="008B1B62">
        <w:rPr>
          <w:sz w:val="24"/>
          <w:szCs w:val="24"/>
        </w:rPr>
        <w:t>Fully Dressed Use Case (Feedback)</w:t>
      </w:r>
    </w:p>
    <w:p w14:paraId="76683ADA" w14:textId="77777777" w:rsidR="008B5188" w:rsidRPr="00CC1C0E" w:rsidRDefault="008B5188" w:rsidP="008B5188"/>
    <w:tbl>
      <w:tblPr>
        <w:tblStyle w:val="PlainTable3"/>
        <w:tblW w:w="0" w:type="auto"/>
        <w:jc w:val="center"/>
        <w:tblLook w:val="04A0" w:firstRow="1" w:lastRow="0" w:firstColumn="1" w:lastColumn="0" w:noHBand="0" w:noVBand="1"/>
      </w:tblPr>
      <w:tblGrid>
        <w:gridCol w:w="2610"/>
        <w:gridCol w:w="6419"/>
      </w:tblGrid>
      <w:tr w:rsidR="00D925A9" w:rsidRPr="00CC1C0E" w14:paraId="240FA0F4" w14:textId="77777777" w:rsidTr="005E795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10" w:type="dxa"/>
            <w:hideMark/>
          </w:tcPr>
          <w:p w14:paraId="177768A2" w14:textId="77777777" w:rsidR="00D925A9" w:rsidRPr="00CC1C0E" w:rsidRDefault="00D925A9" w:rsidP="003D4BA1">
            <w:pPr>
              <w:spacing w:line="360" w:lineRule="auto"/>
            </w:pPr>
            <w:r w:rsidRPr="00CC1C0E">
              <w:t>Use Case ID</w:t>
            </w:r>
          </w:p>
        </w:tc>
        <w:tc>
          <w:tcPr>
            <w:tcW w:w="6419" w:type="dxa"/>
            <w:hideMark/>
          </w:tcPr>
          <w:p w14:paraId="5AF5D595" w14:textId="77777777" w:rsidR="00D925A9" w:rsidRPr="00CC1C0E"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UC-010</w:t>
            </w:r>
          </w:p>
        </w:tc>
      </w:tr>
      <w:tr w:rsidR="00D925A9" w:rsidRPr="00CC1C0E" w14:paraId="401FF71C" w14:textId="77777777" w:rsidTr="005E79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069E72BB" w14:textId="77777777" w:rsidR="00D925A9" w:rsidRPr="00CC1C0E" w:rsidRDefault="00D925A9" w:rsidP="003D4BA1">
            <w:pPr>
              <w:spacing w:line="360" w:lineRule="auto"/>
            </w:pPr>
            <w:r w:rsidRPr="00CC1C0E">
              <w:t>Use Case Name</w:t>
            </w:r>
          </w:p>
        </w:tc>
        <w:tc>
          <w:tcPr>
            <w:tcW w:w="6419" w:type="dxa"/>
            <w:hideMark/>
          </w:tcPr>
          <w:p w14:paraId="07A42B5B"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Feedback</w:t>
            </w:r>
          </w:p>
        </w:tc>
      </w:tr>
      <w:tr w:rsidR="00D925A9" w:rsidRPr="00CC1C0E" w14:paraId="1FCDA389" w14:textId="77777777" w:rsidTr="005E795A">
        <w:trPr>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2557B7BA" w14:textId="77777777" w:rsidR="00D925A9" w:rsidRPr="00CC1C0E" w:rsidRDefault="00D925A9" w:rsidP="003D4BA1">
            <w:pPr>
              <w:spacing w:line="360" w:lineRule="auto"/>
            </w:pPr>
            <w:r w:rsidRPr="00CC1C0E">
              <w:t>Primary Actor</w:t>
            </w:r>
          </w:p>
        </w:tc>
        <w:tc>
          <w:tcPr>
            <w:tcW w:w="6419" w:type="dxa"/>
            <w:hideMark/>
          </w:tcPr>
          <w:p w14:paraId="31302A25"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All Users</w:t>
            </w:r>
          </w:p>
        </w:tc>
      </w:tr>
      <w:tr w:rsidR="00D925A9" w:rsidRPr="00CC1C0E" w14:paraId="3B5215DE" w14:textId="77777777" w:rsidTr="005E79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2F078D4C" w14:textId="77777777" w:rsidR="00D925A9" w:rsidRPr="00CC1C0E" w:rsidRDefault="00D925A9" w:rsidP="003D4BA1">
            <w:pPr>
              <w:spacing w:line="360" w:lineRule="auto"/>
            </w:pPr>
            <w:r w:rsidRPr="00CC1C0E">
              <w:t>Precondition</w:t>
            </w:r>
          </w:p>
        </w:tc>
        <w:tc>
          <w:tcPr>
            <w:tcW w:w="6419" w:type="dxa"/>
            <w:hideMark/>
          </w:tcPr>
          <w:p w14:paraId="4FC45DDF" w14:textId="550E5E77" w:rsidR="00D925A9"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on landing page </w:t>
            </w:r>
          </w:p>
        </w:tc>
      </w:tr>
      <w:tr w:rsidR="00D925A9" w:rsidRPr="00CC1C0E" w14:paraId="1D2D568E" w14:textId="77777777" w:rsidTr="005E795A">
        <w:trPr>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571DC807" w14:textId="77777777" w:rsidR="00D925A9" w:rsidRPr="00CC1C0E" w:rsidRDefault="00D925A9" w:rsidP="003D4BA1">
            <w:pPr>
              <w:spacing w:line="360" w:lineRule="auto"/>
            </w:pPr>
            <w:r w:rsidRPr="00CC1C0E">
              <w:t>Postcondition</w:t>
            </w:r>
          </w:p>
        </w:tc>
        <w:tc>
          <w:tcPr>
            <w:tcW w:w="6419" w:type="dxa"/>
            <w:hideMark/>
          </w:tcPr>
          <w:p w14:paraId="2C8FA157" w14:textId="7536549F"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Feedback is </w:t>
            </w:r>
            <w:r w:rsidR="00303C07" w:rsidRPr="00CC1C0E">
              <w:t xml:space="preserve">Saved Successfully </w:t>
            </w:r>
          </w:p>
        </w:tc>
      </w:tr>
      <w:tr w:rsidR="00D925A9" w:rsidRPr="00CC1C0E" w14:paraId="7E05D322" w14:textId="77777777" w:rsidTr="005E79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6F5E5828" w14:textId="77777777" w:rsidR="00D925A9" w:rsidRPr="00CC1C0E" w:rsidRDefault="00D925A9" w:rsidP="003D4BA1">
            <w:pPr>
              <w:spacing w:line="360" w:lineRule="auto"/>
            </w:pPr>
            <w:r w:rsidRPr="00CC1C0E">
              <w:t>Main Flow</w:t>
            </w:r>
          </w:p>
        </w:tc>
        <w:tc>
          <w:tcPr>
            <w:tcW w:w="6419" w:type="dxa"/>
            <w:hideMark/>
          </w:tcPr>
          <w:p w14:paraId="02E390A6" w14:textId="54AAB626" w:rsidR="00D925A9"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User accesses</w:t>
            </w:r>
            <w:r w:rsidR="00D925A9" w:rsidRPr="00CC1C0E">
              <w:t xml:space="preserve"> feedback form </w:t>
            </w:r>
          </w:p>
          <w:p w14:paraId="40E6E4D8" w14:textId="617FDB67" w:rsidR="00D925A9"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Fill</w:t>
            </w:r>
            <w:r w:rsidR="00D925A9" w:rsidRPr="00CC1C0E">
              <w:t xml:space="preserve"> feedback </w:t>
            </w:r>
            <w:r w:rsidR="005E795A">
              <w:t>form</w:t>
            </w:r>
          </w:p>
          <w:p w14:paraId="0110DC3B" w14:textId="3FB1714B" w:rsidR="005E795A" w:rsidRPr="00CC1C0E" w:rsidRDefault="005E795A" w:rsidP="003D4BA1">
            <w:pPr>
              <w:spacing w:line="360" w:lineRule="auto"/>
              <w:cnfStyle w:val="000000100000" w:firstRow="0" w:lastRow="0" w:firstColumn="0" w:lastColumn="0" w:oddVBand="0" w:evenVBand="0" w:oddHBand="1" w:evenHBand="0" w:firstRowFirstColumn="0" w:firstRowLastColumn="0" w:lastRowFirstColumn="0" w:lastRowLastColumn="0"/>
            </w:pPr>
            <w:r>
              <w:t>3. Submit feedback form</w:t>
            </w:r>
          </w:p>
          <w:p w14:paraId="1168D6D1" w14:textId="34E8E9DB" w:rsidR="00D925A9"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System saves feedback</w:t>
            </w:r>
          </w:p>
        </w:tc>
      </w:tr>
      <w:tr w:rsidR="00D925A9" w:rsidRPr="00CC1C0E" w14:paraId="63714F31" w14:textId="77777777" w:rsidTr="005E795A">
        <w:trPr>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4081BCEF" w14:textId="77777777" w:rsidR="00D925A9" w:rsidRPr="00CC1C0E" w:rsidRDefault="00D925A9" w:rsidP="003D4BA1">
            <w:pPr>
              <w:spacing w:line="360" w:lineRule="auto"/>
            </w:pPr>
            <w:r w:rsidRPr="00CC1C0E">
              <w:t>Alternate Flow</w:t>
            </w:r>
          </w:p>
        </w:tc>
        <w:tc>
          <w:tcPr>
            <w:tcW w:w="6419" w:type="dxa"/>
            <w:hideMark/>
          </w:tcPr>
          <w:p w14:paraId="4C39E0C9" w14:textId="71CA6B2F" w:rsidR="00D925A9" w:rsidRPr="00CC1C0E" w:rsidRDefault="005E795A" w:rsidP="003D4BA1">
            <w:pPr>
              <w:spacing w:line="360" w:lineRule="auto"/>
              <w:cnfStyle w:val="000000000000" w:firstRow="0" w:lastRow="0" w:firstColumn="0" w:lastColumn="0" w:oddVBand="0" w:evenVBand="0" w:oddHBand="0" w:evenHBand="0" w:firstRowFirstColumn="0" w:firstRowLastColumn="0" w:lastRowFirstColumn="0" w:lastRowLastColumn="0"/>
            </w:pPr>
            <w:r>
              <w:t>2</w:t>
            </w:r>
            <w:r w:rsidR="00E5529D" w:rsidRPr="00CC1C0E">
              <w:t>a.</w:t>
            </w:r>
            <w:r>
              <w:t xml:space="preserve"> If any field empty, system prompts appear</w:t>
            </w:r>
            <w:r w:rsidR="00E5529D" w:rsidRPr="00CC1C0E">
              <w:t xml:space="preserve"> </w:t>
            </w:r>
            <w:r>
              <w:t>“</w:t>
            </w:r>
            <w:r w:rsidR="00E5529D" w:rsidRPr="00CC1C0E">
              <w:t xml:space="preserve">fields are </w:t>
            </w:r>
            <w:r w:rsidR="00A70FB6" w:rsidRPr="00CC1C0E">
              <w:t>required</w:t>
            </w:r>
            <w:r>
              <w:t>”</w:t>
            </w:r>
          </w:p>
        </w:tc>
      </w:tr>
    </w:tbl>
    <w:p w14:paraId="11E0A8D9" w14:textId="77777777" w:rsidR="00D925A9" w:rsidRDefault="00D925A9" w:rsidP="003D4BA1">
      <w:pPr>
        <w:spacing w:line="360" w:lineRule="auto"/>
      </w:pPr>
    </w:p>
    <w:p w14:paraId="1A8D7C0D" w14:textId="77777777" w:rsidR="00D97813" w:rsidRDefault="00D97813" w:rsidP="003D4BA1">
      <w:pPr>
        <w:spacing w:line="360" w:lineRule="auto"/>
      </w:pPr>
    </w:p>
    <w:p w14:paraId="7EF58871" w14:textId="77777777" w:rsidR="00D97813" w:rsidRDefault="00D97813" w:rsidP="003D4BA1">
      <w:pPr>
        <w:spacing w:line="360" w:lineRule="auto"/>
      </w:pPr>
    </w:p>
    <w:p w14:paraId="52B72953" w14:textId="77777777" w:rsidR="00D97813" w:rsidRDefault="00D97813" w:rsidP="003D4BA1">
      <w:pPr>
        <w:spacing w:line="360" w:lineRule="auto"/>
      </w:pPr>
    </w:p>
    <w:p w14:paraId="114ED54D" w14:textId="37A30FD3" w:rsidR="007E30A0" w:rsidRDefault="007E30A0" w:rsidP="003D4BA1">
      <w:pPr>
        <w:spacing w:line="360" w:lineRule="auto"/>
        <w:rPr>
          <w:b/>
        </w:rPr>
      </w:pPr>
    </w:p>
    <w:p w14:paraId="05A2E98C" w14:textId="77777777" w:rsidR="009A54AE" w:rsidRPr="00CC1C0E" w:rsidRDefault="009A54AE" w:rsidP="003D4BA1">
      <w:pPr>
        <w:spacing w:line="360" w:lineRule="auto"/>
        <w:rPr>
          <w:b/>
        </w:rPr>
      </w:pPr>
    </w:p>
    <w:p w14:paraId="44289088" w14:textId="71A8939D" w:rsidR="007E30A0" w:rsidRPr="00CC1C0E" w:rsidRDefault="00E5529D" w:rsidP="00633E4C">
      <w:pPr>
        <w:pStyle w:val="Heading3"/>
      </w:pPr>
      <w:bookmarkStart w:id="105" w:name="_Toc198214514"/>
      <w:r w:rsidRPr="00CC1C0E">
        <w:t>Recommended Books</w:t>
      </w:r>
      <w:r w:rsidR="007E30A0" w:rsidRPr="00CC1C0E">
        <w:t>:</w:t>
      </w:r>
      <w:bookmarkEnd w:id="105"/>
      <w:r w:rsidR="007E30A0" w:rsidRPr="00CC1C0E">
        <w:t xml:space="preserve"> </w:t>
      </w:r>
    </w:p>
    <w:p w14:paraId="342003F4" w14:textId="77777777" w:rsidR="008B5188" w:rsidRPr="00CC1C0E" w:rsidRDefault="008B5188" w:rsidP="008B5188"/>
    <w:p w14:paraId="3E054639" w14:textId="039E777B" w:rsidR="001A1B2A" w:rsidRPr="008B1B62" w:rsidRDefault="001F6691" w:rsidP="001F6691">
      <w:pPr>
        <w:pStyle w:val="Caption"/>
        <w:rPr>
          <w:sz w:val="24"/>
          <w:szCs w:val="24"/>
        </w:rPr>
      </w:pPr>
      <w:bookmarkStart w:id="106" w:name="_Ref197530260"/>
      <w:r w:rsidRPr="008B1B62">
        <w:rPr>
          <w:sz w:val="24"/>
          <w:szCs w:val="24"/>
        </w:rPr>
        <w:t xml:space="preserve">Table </w:t>
      </w:r>
      <w:bookmarkEnd w:id="106"/>
      <w:r w:rsidR="007E6825" w:rsidRPr="008B1B62">
        <w:rPr>
          <w:sz w:val="24"/>
          <w:szCs w:val="24"/>
        </w:rPr>
        <w:t xml:space="preserve">3.15: </w:t>
      </w:r>
      <w:r w:rsidR="008B1B62" w:rsidRPr="008B1B62">
        <w:rPr>
          <w:sz w:val="24"/>
          <w:szCs w:val="24"/>
        </w:rPr>
        <w:t>Fully Dressed Use Case (Recommended Books)</w:t>
      </w:r>
    </w:p>
    <w:p w14:paraId="4C9F8D07"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5269"/>
      </w:tblGrid>
      <w:tr w:rsidR="00E5529D" w:rsidRPr="00CC1C0E" w14:paraId="1ADF570F"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20A2833" w14:textId="77777777" w:rsidR="00E5529D" w:rsidRPr="00CC1C0E" w:rsidRDefault="00E5529D" w:rsidP="003D4BA1">
            <w:pPr>
              <w:spacing w:line="360" w:lineRule="auto"/>
            </w:pPr>
            <w:r w:rsidRPr="00CC1C0E">
              <w:t>Use Case ID</w:t>
            </w:r>
          </w:p>
        </w:tc>
        <w:tc>
          <w:tcPr>
            <w:tcW w:w="0" w:type="auto"/>
            <w:tcBorders>
              <w:top w:val="nil"/>
              <w:left w:val="nil"/>
              <w:right w:val="nil"/>
            </w:tcBorders>
            <w:hideMark/>
          </w:tcPr>
          <w:p w14:paraId="4AB4F31C" w14:textId="682E0876" w:rsidR="00E5529D" w:rsidRPr="00CC1C0E" w:rsidRDefault="00E5529D"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UC-011</w:t>
            </w:r>
          </w:p>
        </w:tc>
      </w:tr>
      <w:tr w:rsidR="00E5529D" w:rsidRPr="00CC1C0E" w14:paraId="16F61D9C"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51BA4C8" w14:textId="77777777" w:rsidR="00E5529D" w:rsidRPr="00CC1C0E" w:rsidRDefault="00E5529D" w:rsidP="003D4BA1">
            <w:pPr>
              <w:spacing w:line="360" w:lineRule="auto"/>
            </w:pPr>
            <w:r w:rsidRPr="00CC1C0E">
              <w:t>Use Case Name</w:t>
            </w:r>
          </w:p>
        </w:tc>
        <w:tc>
          <w:tcPr>
            <w:tcW w:w="0" w:type="auto"/>
            <w:hideMark/>
          </w:tcPr>
          <w:p w14:paraId="108D4754" w14:textId="2C1EB488"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Recommended Books</w:t>
            </w:r>
          </w:p>
        </w:tc>
      </w:tr>
      <w:tr w:rsidR="00E5529D" w:rsidRPr="00CC1C0E" w14:paraId="3A041BE1"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ADAB712" w14:textId="77777777" w:rsidR="00E5529D" w:rsidRPr="00CC1C0E" w:rsidRDefault="00E5529D" w:rsidP="003D4BA1">
            <w:pPr>
              <w:spacing w:line="360" w:lineRule="auto"/>
            </w:pPr>
            <w:r w:rsidRPr="00CC1C0E">
              <w:t>Primary Actor</w:t>
            </w:r>
          </w:p>
        </w:tc>
        <w:tc>
          <w:tcPr>
            <w:tcW w:w="0" w:type="auto"/>
            <w:hideMark/>
          </w:tcPr>
          <w:p w14:paraId="33AE1FBB" w14:textId="3B8D9093" w:rsidR="00E5529D"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E5529D" w:rsidRPr="00CC1C0E" w14:paraId="7531C6CF"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AAE6380" w14:textId="77777777" w:rsidR="00E5529D" w:rsidRPr="00CC1C0E" w:rsidRDefault="00E5529D" w:rsidP="003D4BA1">
            <w:pPr>
              <w:spacing w:line="360" w:lineRule="auto"/>
            </w:pPr>
            <w:r w:rsidRPr="00CC1C0E">
              <w:t>Precondition</w:t>
            </w:r>
          </w:p>
        </w:tc>
        <w:tc>
          <w:tcPr>
            <w:tcW w:w="0" w:type="auto"/>
            <w:hideMark/>
          </w:tcPr>
          <w:p w14:paraId="1F2BFA65" w14:textId="44A91D71"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Needy Must be logged in</w:t>
            </w:r>
          </w:p>
        </w:tc>
      </w:tr>
      <w:tr w:rsidR="00E5529D" w:rsidRPr="00CC1C0E" w14:paraId="4FE71F3E"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1A4F667" w14:textId="77777777" w:rsidR="00E5529D" w:rsidRPr="00CC1C0E" w:rsidRDefault="00E5529D" w:rsidP="003D4BA1">
            <w:pPr>
              <w:spacing w:line="360" w:lineRule="auto"/>
            </w:pPr>
            <w:r w:rsidRPr="00CC1C0E">
              <w:t>Postcondition</w:t>
            </w:r>
          </w:p>
        </w:tc>
        <w:tc>
          <w:tcPr>
            <w:tcW w:w="0" w:type="auto"/>
            <w:hideMark/>
          </w:tcPr>
          <w:p w14:paraId="008D82FF" w14:textId="6170CCFE" w:rsidR="00E5529D" w:rsidRPr="00CC1C0E" w:rsidRDefault="00581832" w:rsidP="003D4BA1">
            <w:pPr>
              <w:spacing w:line="360" w:lineRule="auto"/>
              <w:cnfStyle w:val="000000000000" w:firstRow="0" w:lastRow="0" w:firstColumn="0" w:lastColumn="0" w:oddVBand="0" w:evenVBand="0" w:oddHBand="0" w:evenHBand="0" w:firstRowFirstColumn="0" w:firstRowLastColumn="0" w:lastRowFirstColumn="0" w:lastRowLastColumn="0"/>
            </w:pPr>
            <w:r>
              <w:t>Needy can request book and add to favorite</w:t>
            </w:r>
          </w:p>
        </w:tc>
      </w:tr>
      <w:tr w:rsidR="00E5529D" w:rsidRPr="00CC1C0E" w14:paraId="027F0BDA"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A6669D" w14:textId="77777777" w:rsidR="00E5529D" w:rsidRPr="00CC1C0E" w:rsidRDefault="00E5529D" w:rsidP="003D4BA1">
            <w:pPr>
              <w:spacing w:line="360" w:lineRule="auto"/>
            </w:pPr>
            <w:r w:rsidRPr="00CC1C0E">
              <w:t>Main Flow</w:t>
            </w:r>
          </w:p>
        </w:tc>
        <w:tc>
          <w:tcPr>
            <w:tcW w:w="0" w:type="auto"/>
            <w:hideMark/>
          </w:tcPr>
          <w:p w14:paraId="3ABB7937" w14:textId="55EFB3AC"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w:t>
            </w:r>
            <w:r w:rsidR="00581832">
              <w:t>User will view recommended</w:t>
            </w:r>
            <w:r w:rsidR="00581832" w:rsidRPr="00CC1C0E">
              <w:t xml:space="preserve"> books on dashboard</w:t>
            </w:r>
          </w:p>
          <w:p w14:paraId="5EF1EF88" w14:textId="2F81225C"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E5529D" w:rsidRPr="00CC1C0E" w14:paraId="6E2CCB5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EF65CB2" w14:textId="77777777" w:rsidR="00E5529D" w:rsidRPr="00CC1C0E" w:rsidRDefault="00E5529D" w:rsidP="003D4BA1">
            <w:pPr>
              <w:spacing w:line="360" w:lineRule="auto"/>
            </w:pPr>
            <w:r w:rsidRPr="00CC1C0E">
              <w:t>Alternate Flow</w:t>
            </w:r>
          </w:p>
        </w:tc>
        <w:tc>
          <w:tcPr>
            <w:tcW w:w="0" w:type="auto"/>
            <w:hideMark/>
          </w:tcPr>
          <w:p w14:paraId="2C4F02D7" w14:textId="4249D2E2" w:rsidR="00E5529D"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p>
        </w:tc>
      </w:tr>
    </w:tbl>
    <w:p w14:paraId="21B5A2E4" w14:textId="59F29383" w:rsidR="00E60729" w:rsidRDefault="00E60729" w:rsidP="003D4BA1">
      <w:pPr>
        <w:spacing w:line="360" w:lineRule="auto"/>
      </w:pPr>
    </w:p>
    <w:p w14:paraId="6D12D2E0" w14:textId="77777777" w:rsidR="00CC4B66" w:rsidRDefault="00CC4B66" w:rsidP="003D4BA1">
      <w:pPr>
        <w:spacing w:line="360" w:lineRule="auto"/>
      </w:pPr>
    </w:p>
    <w:p w14:paraId="1C058746" w14:textId="77777777" w:rsidR="00CC4B66" w:rsidRPr="00CC1C0E" w:rsidRDefault="00CC4B66" w:rsidP="003D4BA1">
      <w:pPr>
        <w:spacing w:line="360" w:lineRule="auto"/>
      </w:pPr>
    </w:p>
    <w:p w14:paraId="6E426E2B" w14:textId="38D541BD" w:rsidR="000245DA" w:rsidRPr="00CC1C0E" w:rsidRDefault="00CD0B09" w:rsidP="00633E4C">
      <w:pPr>
        <w:pStyle w:val="Heading3"/>
      </w:pPr>
      <w:bookmarkStart w:id="107" w:name="_Toc198214515"/>
      <w:r w:rsidRPr="00CC1C0E">
        <w:t>Add to Favorites</w:t>
      </w:r>
      <w:r w:rsidR="007E30A0" w:rsidRPr="00CC1C0E">
        <w:t>:</w:t>
      </w:r>
      <w:bookmarkEnd w:id="107"/>
      <w:r w:rsidR="007E30A0" w:rsidRPr="00CC1C0E">
        <w:t xml:space="preserve"> </w:t>
      </w:r>
    </w:p>
    <w:p w14:paraId="7C37E9F2" w14:textId="60F510CC" w:rsidR="008B5188" w:rsidRPr="008B1B62" w:rsidRDefault="008B5188" w:rsidP="008B1B62">
      <w:pPr>
        <w:pStyle w:val="Caption"/>
        <w:rPr>
          <w:sz w:val="24"/>
          <w:szCs w:val="24"/>
        </w:rPr>
      </w:pPr>
      <w:r w:rsidRPr="00CC1C0E">
        <w:tab/>
      </w:r>
      <w:bookmarkStart w:id="108" w:name="_Ref197530263"/>
      <w:r w:rsidR="001F6691" w:rsidRPr="008B1B62">
        <w:rPr>
          <w:sz w:val="24"/>
          <w:szCs w:val="24"/>
        </w:rPr>
        <w:t xml:space="preserve">Table </w:t>
      </w:r>
      <w:bookmarkEnd w:id="108"/>
      <w:r w:rsidR="007E6825" w:rsidRPr="008B1B62">
        <w:rPr>
          <w:sz w:val="24"/>
          <w:szCs w:val="24"/>
        </w:rPr>
        <w:t xml:space="preserve">3.16: </w:t>
      </w:r>
      <w:r w:rsidR="008B1B62" w:rsidRPr="008B1B62">
        <w:rPr>
          <w:sz w:val="24"/>
          <w:szCs w:val="24"/>
        </w:rPr>
        <w:t>Fully Dressed Use Case (Add to Favorites)</w:t>
      </w:r>
    </w:p>
    <w:p w14:paraId="67548C9B" w14:textId="77777777" w:rsidR="008B1B62" w:rsidRPr="00CC1C0E" w:rsidRDefault="008B1B62" w:rsidP="008B1B62">
      <w:pPr>
        <w:pStyle w:val="Caption"/>
      </w:pPr>
    </w:p>
    <w:tbl>
      <w:tblPr>
        <w:tblStyle w:val="PlainTable3"/>
        <w:tblW w:w="0" w:type="auto"/>
        <w:jc w:val="center"/>
        <w:tblLook w:val="04A0" w:firstRow="1" w:lastRow="0" w:firstColumn="1" w:lastColumn="0" w:noHBand="0" w:noVBand="1"/>
      </w:tblPr>
      <w:tblGrid>
        <w:gridCol w:w="2504"/>
        <w:gridCol w:w="4775"/>
      </w:tblGrid>
      <w:tr w:rsidR="00CD0B09" w:rsidRPr="00CC1C0E" w14:paraId="509168CC"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EF974DD" w14:textId="77777777" w:rsidR="00CD0B09" w:rsidRPr="00CC1C0E" w:rsidRDefault="00CD0B09" w:rsidP="003D4BA1">
            <w:pPr>
              <w:spacing w:line="360" w:lineRule="auto"/>
            </w:pPr>
            <w:r w:rsidRPr="00CC1C0E">
              <w:t>Use Case ID</w:t>
            </w:r>
          </w:p>
        </w:tc>
        <w:tc>
          <w:tcPr>
            <w:tcW w:w="0" w:type="auto"/>
            <w:tcBorders>
              <w:top w:val="nil"/>
              <w:left w:val="nil"/>
              <w:right w:val="nil"/>
            </w:tcBorders>
            <w:hideMark/>
          </w:tcPr>
          <w:p w14:paraId="6304F755" w14:textId="044D9166" w:rsidR="00CD0B09" w:rsidRPr="00CC1C0E" w:rsidRDefault="00CD0B0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UC-012</w:t>
            </w:r>
          </w:p>
        </w:tc>
      </w:tr>
      <w:tr w:rsidR="00CD0B09" w:rsidRPr="00CC1C0E" w14:paraId="635412B8"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56E29AE" w14:textId="77777777" w:rsidR="00CD0B09" w:rsidRPr="00CC1C0E" w:rsidRDefault="00CD0B09" w:rsidP="003D4BA1">
            <w:pPr>
              <w:spacing w:line="360" w:lineRule="auto"/>
            </w:pPr>
            <w:r w:rsidRPr="00CC1C0E">
              <w:t>Use Case Name</w:t>
            </w:r>
          </w:p>
        </w:tc>
        <w:tc>
          <w:tcPr>
            <w:tcW w:w="0" w:type="auto"/>
            <w:hideMark/>
          </w:tcPr>
          <w:p w14:paraId="1E41F4AB" w14:textId="23E8C85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Add to Favorites</w:t>
            </w:r>
          </w:p>
        </w:tc>
      </w:tr>
      <w:tr w:rsidR="00CD0B09" w:rsidRPr="00CC1C0E" w14:paraId="494502FD"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B5F0B71" w14:textId="77777777" w:rsidR="00CD0B09" w:rsidRPr="00CC1C0E" w:rsidRDefault="00CD0B09" w:rsidP="003D4BA1">
            <w:pPr>
              <w:spacing w:line="360" w:lineRule="auto"/>
            </w:pPr>
            <w:r w:rsidRPr="00CC1C0E">
              <w:t>Primary Actor</w:t>
            </w:r>
          </w:p>
        </w:tc>
        <w:tc>
          <w:tcPr>
            <w:tcW w:w="0" w:type="auto"/>
            <w:hideMark/>
          </w:tcPr>
          <w:p w14:paraId="7846A56B" w14:textId="604BB69B" w:rsidR="00CD0B09"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CD0B09" w:rsidRPr="00CC1C0E" w14:paraId="0E941209"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908D55" w14:textId="77777777" w:rsidR="00CD0B09" w:rsidRPr="00CC1C0E" w:rsidRDefault="00CD0B09" w:rsidP="003D4BA1">
            <w:pPr>
              <w:spacing w:line="360" w:lineRule="auto"/>
            </w:pPr>
            <w:r w:rsidRPr="00CC1C0E">
              <w:t>Precondition</w:t>
            </w:r>
          </w:p>
        </w:tc>
        <w:tc>
          <w:tcPr>
            <w:tcW w:w="0" w:type="auto"/>
            <w:hideMark/>
          </w:tcPr>
          <w:p w14:paraId="7F8AE585" w14:textId="003A9AA1"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Needy must be Logged in and on Dashboard </w:t>
            </w:r>
          </w:p>
        </w:tc>
      </w:tr>
      <w:tr w:rsidR="00CD0B09" w:rsidRPr="00CC1C0E" w14:paraId="2AEEC69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1849A57" w14:textId="77777777" w:rsidR="00CD0B09" w:rsidRPr="00CC1C0E" w:rsidRDefault="00CD0B09" w:rsidP="003D4BA1">
            <w:pPr>
              <w:spacing w:line="360" w:lineRule="auto"/>
            </w:pPr>
            <w:r w:rsidRPr="00CC1C0E">
              <w:t>Postcondition</w:t>
            </w:r>
          </w:p>
        </w:tc>
        <w:tc>
          <w:tcPr>
            <w:tcW w:w="0" w:type="auto"/>
            <w:hideMark/>
          </w:tcPr>
          <w:p w14:paraId="3721E8DA" w14:textId="37688103" w:rsidR="00CD0B09" w:rsidRPr="00CC1C0E" w:rsidRDefault="00CD0B09" w:rsidP="003D4BA1">
            <w:pPr>
              <w:tabs>
                <w:tab w:val="right" w:pos="4286"/>
              </w:tabs>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Book added to favorites </w:t>
            </w:r>
          </w:p>
        </w:tc>
      </w:tr>
      <w:tr w:rsidR="00CD0B09" w:rsidRPr="00CC1C0E" w14:paraId="4DCBA820"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456F11" w14:textId="77777777" w:rsidR="00CD0B09" w:rsidRPr="00CC1C0E" w:rsidRDefault="00CD0B09" w:rsidP="003D4BA1">
            <w:pPr>
              <w:spacing w:line="360" w:lineRule="auto"/>
            </w:pPr>
            <w:r w:rsidRPr="00CC1C0E">
              <w:t>Main Flow</w:t>
            </w:r>
          </w:p>
        </w:tc>
        <w:tc>
          <w:tcPr>
            <w:tcW w:w="0" w:type="auto"/>
            <w:hideMark/>
          </w:tcPr>
          <w:p w14:paraId="73C29B57" w14:textId="0803241C"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User will view available books on dashboard</w:t>
            </w:r>
          </w:p>
          <w:p w14:paraId="7B8CEB2F" w14:textId="355F07C8"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User will click on like button </w:t>
            </w:r>
          </w:p>
          <w:p w14:paraId="19BA455F" w14:textId="2E787FB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Book will be added to favorites </w:t>
            </w:r>
          </w:p>
          <w:p w14:paraId="055FF877" w14:textId="70F6255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CD0B09" w:rsidRPr="00CC1C0E" w14:paraId="2866CB36"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8FDA4A0" w14:textId="77777777" w:rsidR="00CD0B09" w:rsidRPr="00CC1C0E" w:rsidRDefault="00CD0B09" w:rsidP="003D4BA1">
            <w:pPr>
              <w:spacing w:line="360" w:lineRule="auto"/>
            </w:pPr>
            <w:r w:rsidRPr="00CC1C0E">
              <w:t>Alternate Flow</w:t>
            </w:r>
          </w:p>
        </w:tc>
        <w:tc>
          <w:tcPr>
            <w:tcW w:w="0" w:type="auto"/>
            <w:hideMark/>
          </w:tcPr>
          <w:p w14:paraId="55A14F29" w14:textId="3FC626C8" w:rsidR="00CD0B09"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No Available Books</w:t>
            </w:r>
          </w:p>
        </w:tc>
      </w:tr>
    </w:tbl>
    <w:p w14:paraId="6FD8F34C" w14:textId="77777777" w:rsidR="001A1B2A" w:rsidRPr="00CC1C0E" w:rsidRDefault="001A1B2A" w:rsidP="003D4BA1">
      <w:pPr>
        <w:spacing w:line="360" w:lineRule="auto"/>
      </w:pPr>
    </w:p>
    <w:p w14:paraId="4DAEC4EE" w14:textId="77777777" w:rsidR="007E30A0" w:rsidRPr="00CC1C0E" w:rsidRDefault="007E30A0" w:rsidP="003D4BA1">
      <w:pPr>
        <w:spacing w:line="360" w:lineRule="auto"/>
      </w:pPr>
    </w:p>
    <w:p w14:paraId="194C7A3B" w14:textId="77777777" w:rsidR="00A17FA3" w:rsidRDefault="00A17FA3" w:rsidP="00E60729">
      <w:pPr>
        <w:spacing w:line="360" w:lineRule="auto"/>
        <w:rPr>
          <w:b/>
        </w:rPr>
      </w:pPr>
    </w:p>
    <w:p w14:paraId="7D40AC74" w14:textId="0A6A41B4" w:rsidR="00A17FA3" w:rsidRDefault="00A17FA3" w:rsidP="003D4BA1">
      <w:pPr>
        <w:spacing w:line="360" w:lineRule="auto"/>
        <w:ind w:left="-3"/>
        <w:rPr>
          <w:b/>
        </w:rPr>
      </w:pPr>
    </w:p>
    <w:p w14:paraId="29673B08" w14:textId="77777777" w:rsidR="00AE09C5" w:rsidRPr="00CC1C0E" w:rsidRDefault="00AE09C5" w:rsidP="003D4BA1">
      <w:pPr>
        <w:spacing w:line="360" w:lineRule="auto"/>
        <w:ind w:left="-3"/>
        <w:rPr>
          <w:b/>
        </w:rPr>
      </w:pPr>
    </w:p>
    <w:p w14:paraId="5BEB2EFF" w14:textId="0120385B" w:rsidR="000245DA" w:rsidRPr="00CC1C0E" w:rsidRDefault="00AD1619" w:rsidP="00633E4C">
      <w:pPr>
        <w:pStyle w:val="Heading3"/>
      </w:pPr>
      <w:bookmarkStart w:id="109" w:name="_Toc198214516"/>
      <w:r w:rsidRPr="00CC1C0E">
        <w:t xml:space="preserve">Requested Book </w:t>
      </w:r>
      <w:r w:rsidR="008851F9" w:rsidRPr="00CC1C0E">
        <w:t>Statistics</w:t>
      </w:r>
      <w:r w:rsidR="007E30A0" w:rsidRPr="00CC1C0E">
        <w:t>:</w:t>
      </w:r>
      <w:bookmarkEnd w:id="109"/>
      <w:r w:rsidR="007E30A0" w:rsidRPr="00CC1C0E">
        <w:t xml:space="preserve"> </w:t>
      </w:r>
    </w:p>
    <w:p w14:paraId="64944AD5" w14:textId="79EDD8B4" w:rsidR="008B5188" w:rsidRPr="008B1B62" w:rsidRDefault="001F6691" w:rsidP="008B1B62">
      <w:pPr>
        <w:pStyle w:val="Caption"/>
        <w:rPr>
          <w:sz w:val="24"/>
          <w:szCs w:val="24"/>
        </w:rPr>
      </w:pPr>
      <w:bookmarkStart w:id="110" w:name="_Ref197530267"/>
      <w:r w:rsidRPr="008B1B62">
        <w:rPr>
          <w:sz w:val="24"/>
          <w:szCs w:val="24"/>
        </w:rPr>
        <w:t xml:space="preserve">Table </w:t>
      </w:r>
      <w:bookmarkEnd w:id="110"/>
      <w:r w:rsidR="007E6825" w:rsidRPr="008B1B62">
        <w:rPr>
          <w:sz w:val="24"/>
          <w:szCs w:val="24"/>
        </w:rPr>
        <w:t xml:space="preserve">3.17: </w:t>
      </w:r>
      <w:r w:rsidR="008B1B62" w:rsidRPr="008B1B62">
        <w:rPr>
          <w:sz w:val="24"/>
          <w:szCs w:val="24"/>
        </w:rPr>
        <w:t>Fully Dressed Use Case (Requested Book Statistics)</w:t>
      </w:r>
    </w:p>
    <w:p w14:paraId="0CE2505D"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4109"/>
      </w:tblGrid>
      <w:tr w:rsidR="008851F9" w:rsidRPr="00CC1C0E" w14:paraId="67923EF3"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106DA64" w14:textId="77777777" w:rsidR="008851F9" w:rsidRPr="00CC1C0E" w:rsidRDefault="008851F9" w:rsidP="003D4BA1">
            <w:pPr>
              <w:spacing w:line="360" w:lineRule="auto"/>
            </w:pPr>
            <w:r w:rsidRPr="00CC1C0E">
              <w:t>Use Case ID</w:t>
            </w:r>
          </w:p>
        </w:tc>
        <w:tc>
          <w:tcPr>
            <w:tcW w:w="0" w:type="auto"/>
            <w:tcBorders>
              <w:top w:val="nil"/>
              <w:left w:val="nil"/>
              <w:right w:val="nil"/>
            </w:tcBorders>
            <w:hideMark/>
          </w:tcPr>
          <w:p w14:paraId="0EF4FCC8" w14:textId="5E0E1709" w:rsidR="008851F9" w:rsidRPr="00CC1C0E" w:rsidRDefault="008851F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UC-013</w:t>
            </w:r>
          </w:p>
        </w:tc>
      </w:tr>
      <w:tr w:rsidR="008851F9" w:rsidRPr="00CC1C0E" w14:paraId="200966B8"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85D641" w14:textId="77777777" w:rsidR="008851F9" w:rsidRPr="00CC1C0E" w:rsidRDefault="008851F9" w:rsidP="003D4BA1">
            <w:pPr>
              <w:spacing w:line="360" w:lineRule="auto"/>
            </w:pPr>
            <w:r w:rsidRPr="00CC1C0E">
              <w:t>Use Case Name</w:t>
            </w:r>
          </w:p>
        </w:tc>
        <w:tc>
          <w:tcPr>
            <w:tcW w:w="0" w:type="auto"/>
            <w:hideMark/>
          </w:tcPr>
          <w:p w14:paraId="59795D9E" w14:textId="1B94197D" w:rsidR="008851F9" w:rsidRPr="00CC1C0E" w:rsidRDefault="00AD161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Requested Book Statistics</w:t>
            </w:r>
          </w:p>
        </w:tc>
      </w:tr>
      <w:tr w:rsidR="008851F9" w:rsidRPr="00CC1C0E" w14:paraId="18C071A0"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3B65F09" w14:textId="77777777" w:rsidR="008851F9" w:rsidRPr="00CC1C0E" w:rsidRDefault="008851F9" w:rsidP="003D4BA1">
            <w:pPr>
              <w:spacing w:line="360" w:lineRule="auto"/>
            </w:pPr>
            <w:r w:rsidRPr="00CC1C0E">
              <w:t>Primary Actor</w:t>
            </w:r>
          </w:p>
        </w:tc>
        <w:tc>
          <w:tcPr>
            <w:tcW w:w="0" w:type="auto"/>
            <w:hideMark/>
          </w:tcPr>
          <w:p w14:paraId="2668ACF8" w14:textId="07291275"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8851F9" w:rsidRPr="00CC1C0E" w14:paraId="65EF9C8A"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D3BE33" w14:textId="77777777" w:rsidR="008851F9" w:rsidRPr="00CC1C0E" w:rsidRDefault="008851F9" w:rsidP="003D4BA1">
            <w:pPr>
              <w:spacing w:line="360" w:lineRule="auto"/>
            </w:pPr>
            <w:r w:rsidRPr="00CC1C0E">
              <w:t>Precondition</w:t>
            </w:r>
          </w:p>
        </w:tc>
        <w:tc>
          <w:tcPr>
            <w:tcW w:w="0" w:type="auto"/>
            <w:hideMark/>
          </w:tcPr>
          <w:p w14:paraId="3B347169" w14:textId="671CEEEF" w:rsidR="008851F9" w:rsidRPr="00CC1C0E" w:rsidRDefault="008851F9" w:rsidP="003D4BA1">
            <w:pPr>
              <w:tabs>
                <w:tab w:val="left" w:pos="3201"/>
              </w:tabs>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Needy Should be on profile page </w:t>
            </w:r>
          </w:p>
        </w:tc>
      </w:tr>
      <w:tr w:rsidR="008851F9" w:rsidRPr="00CC1C0E" w14:paraId="1541591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4553A57" w14:textId="77777777" w:rsidR="008851F9" w:rsidRPr="00CC1C0E" w:rsidRDefault="008851F9" w:rsidP="003D4BA1">
            <w:pPr>
              <w:spacing w:line="360" w:lineRule="auto"/>
            </w:pPr>
            <w:r w:rsidRPr="00CC1C0E">
              <w:t>Postcondition</w:t>
            </w:r>
          </w:p>
        </w:tc>
        <w:tc>
          <w:tcPr>
            <w:tcW w:w="0" w:type="auto"/>
            <w:hideMark/>
          </w:tcPr>
          <w:p w14:paraId="44ABFE23" w14:textId="0081ECA4"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View request book </w:t>
            </w:r>
          </w:p>
        </w:tc>
      </w:tr>
      <w:tr w:rsidR="008851F9" w:rsidRPr="00CC1C0E" w14:paraId="39ABB272"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70368B4" w14:textId="77777777" w:rsidR="008851F9" w:rsidRPr="00CC1C0E" w:rsidRDefault="008851F9" w:rsidP="003D4BA1">
            <w:pPr>
              <w:spacing w:line="360" w:lineRule="auto"/>
            </w:pPr>
            <w:r w:rsidRPr="00CC1C0E">
              <w:t>Main Flow</w:t>
            </w:r>
          </w:p>
        </w:tc>
        <w:tc>
          <w:tcPr>
            <w:tcW w:w="0" w:type="auto"/>
            <w:hideMark/>
          </w:tcPr>
          <w:p w14:paraId="28D46E59" w14:textId="0303DBAC"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Needy clicks to profile page </w:t>
            </w:r>
          </w:p>
          <w:p w14:paraId="789A2592" w14:textId="437FBBEA"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Needy view requested books statistics </w:t>
            </w:r>
          </w:p>
          <w:p w14:paraId="4CA038B1" w14:textId="4840A49D"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Clicks on requested books </w:t>
            </w:r>
            <w:r w:rsidRPr="00CC1C0E">
              <w:br/>
              <w:t>4. View all requested book details</w:t>
            </w:r>
          </w:p>
        </w:tc>
      </w:tr>
      <w:tr w:rsidR="008851F9" w:rsidRPr="00CC1C0E" w14:paraId="196824E5"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AE99895" w14:textId="77777777" w:rsidR="008851F9" w:rsidRPr="00CC1C0E" w:rsidRDefault="008851F9" w:rsidP="003D4BA1">
            <w:pPr>
              <w:spacing w:line="360" w:lineRule="auto"/>
            </w:pPr>
            <w:r w:rsidRPr="00CC1C0E">
              <w:t>Alternate Flow</w:t>
            </w:r>
          </w:p>
        </w:tc>
        <w:tc>
          <w:tcPr>
            <w:tcW w:w="0" w:type="auto"/>
            <w:hideMark/>
          </w:tcPr>
          <w:p w14:paraId="3E8F4573" w14:textId="2C638B84" w:rsidR="008851F9" w:rsidRPr="00CC1C0E" w:rsidRDefault="0090124E" w:rsidP="003D4BA1">
            <w:pPr>
              <w:spacing w:line="360" w:lineRule="auto"/>
              <w:cnfStyle w:val="000000000000" w:firstRow="0" w:lastRow="0" w:firstColumn="0" w:lastColumn="0" w:oddVBand="0" w:evenVBand="0" w:oddHBand="0" w:evenHBand="0" w:firstRowFirstColumn="0" w:firstRowLastColumn="0" w:lastRowFirstColumn="0" w:lastRowLastColumn="0"/>
            </w:pPr>
            <w:r>
              <w:t>4</w:t>
            </w:r>
            <w:r w:rsidR="008851F9" w:rsidRPr="00CC1C0E">
              <w:t xml:space="preserve">a. No </w:t>
            </w:r>
            <w:r w:rsidR="00A70FB6" w:rsidRPr="00CC1C0E">
              <w:t>book</w:t>
            </w:r>
            <w:r w:rsidR="008851F9" w:rsidRPr="00CC1C0E">
              <w:t xml:space="preserve"> requested </w:t>
            </w:r>
          </w:p>
        </w:tc>
      </w:tr>
    </w:tbl>
    <w:p w14:paraId="20C495A0" w14:textId="77777777" w:rsidR="00B30C8D" w:rsidRPr="00CC1C0E" w:rsidRDefault="00B30C8D" w:rsidP="003D4BA1">
      <w:pPr>
        <w:spacing w:line="360" w:lineRule="auto"/>
      </w:pPr>
    </w:p>
    <w:p w14:paraId="7AF8DDB2" w14:textId="77777777" w:rsidR="00B30C8D" w:rsidRPr="00CC1C0E" w:rsidRDefault="00B30C8D" w:rsidP="003D4BA1">
      <w:pPr>
        <w:spacing w:line="360" w:lineRule="auto"/>
      </w:pPr>
    </w:p>
    <w:p w14:paraId="06C7BE4A" w14:textId="1C1E7CD0" w:rsidR="007E30A0" w:rsidRPr="00CC1C0E" w:rsidRDefault="008851F9" w:rsidP="00633E4C">
      <w:pPr>
        <w:pStyle w:val="Heading3"/>
      </w:pPr>
      <w:bookmarkStart w:id="111" w:name="_Toc198214517"/>
      <w:r w:rsidRPr="00CC1C0E">
        <w:t>Search Book</w:t>
      </w:r>
      <w:r w:rsidR="007E30A0" w:rsidRPr="00CC1C0E">
        <w:t>:</w:t>
      </w:r>
      <w:bookmarkEnd w:id="111"/>
      <w:r w:rsidR="007E30A0" w:rsidRPr="00CC1C0E">
        <w:t xml:space="preserve"> </w:t>
      </w:r>
    </w:p>
    <w:p w14:paraId="19FF8EBC" w14:textId="4D30BE78" w:rsidR="001A1B2A" w:rsidRPr="008B1B62" w:rsidRDefault="001F6691" w:rsidP="008B1B62">
      <w:pPr>
        <w:pStyle w:val="Caption"/>
        <w:rPr>
          <w:sz w:val="24"/>
          <w:szCs w:val="24"/>
        </w:rPr>
      </w:pPr>
      <w:bookmarkStart w:id="112" w:name="_Ref197530273"/>
      <w:r w:rsidRPr="008B1B62">
        <w:rPr>
          <w:sz w:val="24"/>
          <w:szCs w:val="24"/>
        </w:rPr>
        <w:t xml:space="preserve">Table </w:t>
      </w:r>
      <w:bookmarkEnd w:id="112"/>
      <w:r w:rsidR="007E6825" w:rsidRPr="008B1B62">
        <w:rPr>
          <w:sz w:val="24"/>
          <w:szCs w:val="24"/>
        </w:rPr>
        <w:t xml:space="preserve">3.18: </w:t>
      </w:r>
      <w:r w:rsidR="008B1B62" w:rsidRPr="008B1B62">
        <w:rPr>
          <w:sz w:val="24"/>
          <w:szCs w:val="24"/>
        </w:rPr>
        <w:t>Fully Dressed Use Case (Search Book)</w:t>
      </w:r>
    </w:p>
    <w:p w14:paraId="6AB24CB6"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5962"/>
      </w:tblGrid>
      <w:tr w:rsidR="003D4BA1" w:rsidRPr="00CC1C0E" w14:paraId="3380FE24"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45E2AC94" w14:textId="77777777" w:rsidR="003D4BA1" w:rsidRPr="00CC1C0E" w:rsidRDefault="003D4BA1" w:rsidP="00C91831">
            <w:pPr>
              <w:spacing w:line="360" w:lineRule="auto"/>
            </w:pPr>
            <w:r w:rsidRPr="00CC1C0E">
              <w:t>USE CASE ID</w:t>
            </w:r>
          </w:p>
        </w:tc>
        <w:tc>
          <w:tcPr>
            <w:tcW w:w="0" w:type="auto"/>
            <w:hideMark/>
          </w:tcPr>
          <w:p w14:paraId="240373DF" w14:textId="77777777" w:rsidR="003D4BA1" w:rsidRPr="00CC1C0E" w:rsidRDefault="003D4BA1" w:rsidP="00C91831">
            <w:pPr>
              <w:spacing w:line="360" w:lineRule="auto"/>
              <w:cnfStyle w:val="100000000000" w:firstRow="1" w:lastRow="0" w:firstColumn="0" w:lastColumn="0" w:oddVBand="0" w:evenVBand="0" w:oddHBand="0" w:evenHBand="0" w:firstRowFirstColumn="0" w:firstRowLastColumn="0" w:lastRowFirstColumn="0" w:lastRowLastColumn="0"/>
            </w:pPr>
            <w:r w:rsidRPr="00CC1C0E">
              <w:t>UC-014</w:t>
            </w:r>
          </w:p>
        </w:tc>
      </w:tr>
      <w:tr w:rsidR="003D4BA1" w:rsidRPr="00CC1C0E" w14:paraId="4A1571E7"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A27388" w14:textId="77777777" w:rsidR="003D4BA1" w:rsidRPr="00CC1C0E" w:rsidRDefault="003D4BA1" w:rsidP="00C91831">
            <w:pPr>
              <w:spacing w:line="360" w:lineRule="auto"/>
            </w:pPr>
            <w:r w:rsidRPr="00CC1C0E">
              <w:t>USE CASE NAME</w:t>
            </w:r>
          </w:p>
        </w:tc>
        <w:tc>
          <w:tcPr>
            <w:tcW w:w="0" w:type="auto"/>
            <w:hideMark/>
          </w:tcPr>
          <w:p w14:paraId="51371B0C"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Search Book</w:t>
            </w:r>
          </w:p>
        </w:tc>
      </w:tr>
      <w:tr w:rsidR="003D4BA1" w:rsidRPr="00CC1C0E" w14:paraId="781394AC"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BF7CE4" w14:textId="77777777" w:rsidR="003D4BA1" w:rsidRPr="00CC1C0E" w:rsidRDefault="003D4BA1" w:rsidP="00C91831">
            <w:pPr>
              <w:spacing w:line="360" w:lineRule="auto"/>
            </w:pPr>
            <w:r w:rsidRPr="00CC1C0E">
              <w:t>PRIMARY ACTOR</w:t>
            </w:r>
          </w:p>
        </w:tc>
        <w:tc>
          <w:tcPr>
            <w:tcW w:w="0" w:type="auto"/>
            <w:hideMark/>
          </w:tcPr>
          <w:p w14:paraId="542705BA"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Needy</w:t>
            </w:r>
          </w:p>
        </w:tc>
      </w:tr>
      <w:tr w:rsidR="003D4BA1" w:rsidRPr="00CC1C0E" w14:paraId="3715C34D"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3B7E1A" w14:textId="77777777" w:rsidR="003D4BA1" w:rsidRPr="00CC1C0E" w:rsidRDefault="003D4BA1" w:rsidP="00C91831">
            <w:pPr>
              <w:spacing w:line="360" w:lineRule="auto"/>
            </w:pPr>
            <w:r w:rsidRPr="00CC1C0E">
              <w:t>PRECONDITION</w:t>
            </w:r>
          </w:p>
        </w:tc>
        <w:tc>
          <w:tcPr>
            <w:tcW w:w="0" w:type="auto"/>
            <w:hideMark/>
          </w:tcPr>
          <w:p w14:paraId="5F616969"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Needy must be on the dashboard</w:t>
            </w:r>
          </w:p>
        </w:tc>
      </w:tr>
      <w:tr w:rsidR="003D4BA1" w:rsidRPr="00CC1C0E" w14:paraId="3F79890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238DD" w14:textId="77777777" w:rsidR="003D4BA1" w:rsidRPr="00CC1C0E" w:rsidRDefault="003D4BA1" w:rsidP="00C91831">
            <w:pPr>
              <w:spacing w:line="360" w:lineRule="auto"/>
            </w:pPr>
            <w:r w:rsidRPr="00CC1C0E">
              <w:t>POSTCONDITION</w:t>
            </w:r>
          </w:p>
        </w:tc>
        <w:tc>
          <w:tcPr>
            <w:tcW w:w="0" w:type="auto"/>
            <w:hideMark/>
          </w:tcPr>
          <w:p w14:paraId="5F7C5298"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Searched books will be displayed</w:t>
            </w:r>
          </w:p>
        </w:tc>
      </w:tr>
      <w:tr w:rsidR="003D4BA1" w:rsidRPr="00CC1C0E" w14:paraId="07CA5C01"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8ABC64" w14:textId="77777777" w:rsidR="003D4BA1" w:rsidRPr="00CC1C0E" w:rsidRDefault="003D4BA1" w:rsidP="00C91831">
            <w:pPr>
              <w:spacing w:line="360" w:lineRule="auto"/>
            </w:pPr>
            <w:r w:rsidRPr="00CC1C0E">
              <w:t>MAIN FLOW</w:t>
            </w:r>
          </w:p>
        </w:tc>
        <w:tc>
          <w:tcPr>
            <w:tcW w:w="0" w:type="auto"/>
            <w:hideMark/>
          </w:tcPr>
          <w:p w14:paraId="496A22EB" w14:textId="7305F6FC" w:rsidR="003D4BA1" w:rsidRPr="00CC1C0E" w:rsidRDefault="003D4BA1" w:rsidP="0090124E">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Needy accesses the dashboard </w:t>
            </w:r>
            <w:r w:rsidRPr="00CC1C0E">
              <w:br/>
              <w:t xml:space="preserve">2. Needy enters </w:t>
            </w:r>
            <w:r w:rsidR="0090124E">
              <w:t xml:space="preserve">book title </w:t>
            </w:r>
            <w:r w:rsidRPr="00CC1C0E">
              <w:t xml:space="preserve">in the search bar </w:t>
            </w:r>
            <w:r w:rsidRPr="00CC1C0E">
              <w:br/>
              <w:t xml:space="preserve">3. System fetches matching books from the database </w:t>
            </w:r>
            <w:r w:rsidRPr="00CC1C0E">
              <w:br/>
              <w:t>4. System displays t</w:t>
            </w:r>
            <w:r w:rsidR="0090124E">
              <w:t>he list of books that matches the title.</w:t>
            </w:r>
          </w:p>
        </w:tc>
      </w:tr>
      <w:tr w:rsidR="003D4BA1" w:rsidRPr="00CC1C0E" w14:paraId="68E1EAA4"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8428A" w14:textId="77777777" w:rsidR="003D4BA1" w:rsidRPr="00CC1C0E" w:rsidRDefault="003D4BA1" w:rsidP="00C91831">
            <w:pPr>
              <w:spacing w:line="360" w:lineRule="auto"/>
            </w:pPr>
            <w:r w:rsidRPr="00CC1C0E">
              <w:t>ALTERNATE FLOW</w:t>
            </w:r>
          </w:p>
        </w:tc>
        <w:tc>
          <w:tcPr>
            <w:tcW w:w="0" w:type="auto"/>
            <w:hideMark/>
          </w:tcPr>
          <w:p w14:paraId="7E5DA077" w14:textId="251E0FE3" w:rsidR="003D4BA1" w:rsidRPr="00CC1C0E" w:rsidRDefault="0090124E" w:rsidP="0090124E">
            <w:pPr>
              <w:spacing w:line="360" w:lineRule="auto"/>
              <w:cnfStyle w:val="000000000000" w:firstRow="0" w:lastRow="0" w:firstColumn="0" w:lastColumn="0" w:oddVBand="0" w:evenVBand="0" w:oddHBand="0" w:evenHBand="0" w:firstRowFirstColumn="0" w:firstRowLastColumn="0" w:lastRowFirstColumn="0" w:lastRowLastColumn="0"/>
            </w:pPr>
            <w:r>
              <w:t>3</w:t>
            </w:r>
            <w:r w:rsidR="003D4BA1" w:rsidRPr="00CC1C0E">
              <w:t xml:space="preserve">a. If no match is found, system displays “No books found” </w:t>
            </w:r>
            <w:r w:rsidR="003D4BA1" w:rsidRPr="00CC1C0E">
              <w:br/>
            </w:r>
          </w:p>
        </w:tc>
      </w:tr>
    </w:tbl>
    <w:p w14:paraId="512A9552" w14:textId="77777777" w:rsidR="007E30A0" w:rsidRPr="00CC1C0E" w:rsidRDefault="007E30A0" w:rsidP="00E60729">
      <w:pPr>
        <w:spacing w:line="360" w:lineRule="auto"/>
      </w:pPr>
    </w:p>
    <w:p w14:paraId="15D9A390" w14:textId="77777777" w:rsidR="00B30C8D" w:rsidRPr="00CC1C0E" w:rsidRDefault="00B30C8D" w:rsidP="003D4BA1">
      <w:pPr>
        <w:spacing w:line="360" w:lineRule="auto"/>
        <w:ind w:left="-3"/>
      </w:pPr>
    </w:p>
    <w:p w14:paraId="52701859" w14:textId="18452BF6" w:rsidR="007E30A0" w:rsidRPr="00CC1C0E" w:rsidRDefault="00C551AC" w:rsidP="00633E4C">
      <w:pPr>
        <w:pStyle w:val="Heading3"/>
      </w:pPr>
      <w:bookmarkStart w:id="113" w:name="_Toc198214518"/>
      <w:r w:rsidRPr="00CC1C0E">
        <w:lastRenderedPageBreak/>
        <w:t>Donated Book Statistics</w:t>
      </w:r>
      <w:r w:rsidR="007E30A0" w:rsidRPr="00CC1C0E">
        <w:t>:</w:t>
      </w:r>
      <w:bookmarkEnd w:id="113"/>
      <w:r w:rsidR="007E30A0" w:rsidRPr="00CC1C0E">
        <w:t xml:space="preserve"> </w:t>
      </w:r>
    </w:p>
    <w:p w14:paraId="5FA19B62" w14:textId="6F8E4A74" w:rsidR="001A1B2A" w:rsidRPr="008B1B62" w:rsidRDefault="001F6691" w:rsidP="008B1B62">
      <w:pPr>
        <w:pStyle w:val="Caption"/>
        <w:rPr>
          <w:sz w:val="24"/>
          <w:szCs w:val="24"/>
        </w:rPr>
      </w:pPr>
      <w:bookmarkStart w:id="114" w:name="_Ref197530278"/>
      <w:r w:rsidRPr="008B1B62">
        <w:rPr>
          <w:sz w:val="24"/>
          <w:szCs w:val="24"/>
        </w:rPr>
        <w:t xml:space="preserve">Table </w:t>
      </w:r>
      <w:bookmarkEnd w:id="114"/>
      <w:r w:rsidR="007E6825" w:rsidRPr="008B1B62">
        <w:rPr>
          <w:sz w:val="24"/>
          <w:szCs w:val="24"/>
        </w:rPr>
        <w:t xml:space="preserve">3.19: </w:t>
      </w:r>
      <w:r w:rsidR="008B1B62" w:rsidRPr="008B1B62">
        <w:rPr>
          <w:sz w:val="24"/>
          <w:szCs w:val="24"/>
        </w:rPr>
        <w:t>Fully Dressed Use Case (Donated Book Statistics)</w:t>
      </w:r>
    </w:p>
    <w:p w14:paraId="59E39724"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3843"/>
      </w:tblGrid>
      <w:tr w:rsidR="00C551AC" w:rsidRPr="00CC1C0E" w14:paraId="2E728E40"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D08A035" w14:textId="77777777" w:rsidR="00C551AC" w:rsidRPr="00CC1C0E" w:rsidRDefault="00C551AC" w:rsidP="003D4BA1">
            <w:pPr>
              <w:spacing w:line="360" w:lineRule="auto"/>
            </w:pPr>
            <w:r w:rsidRPr="00CC1C0E">
              <w:t>Use Case ID</w:t>
            </w:r>
          </w:p>
        </w:tc>
        <w:tc>
          <w:tcPr>
            <w:tcW w:w="0" w:type="auto"/>
            <w:tcBorders>
              <w:top w:val="nil"/>
              <w:left w:val="nil"/>
              <w:right w:val="nil"/>
            </w:tcBorders>
            <w:hideMark/>
          </w:tcPr>
          <w:p w14:paraId="0EF6D5BE" w14:textId="665E5375" w:rsidR="00C551AC" w:rsidRPr="00CC1C0E" w:rsidRDefault="00C551AC"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UC-015</w:t>
            </w:r>
          </w:p>
        </w:tc>
      </w:tr>
      <w:tr w:rsidR="00C551AC" w:rsidRPr="00CC1C0E" w14:paraId="7E712133"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BC7F7E0" w14:textId="77777777" w:rsidR="00C551AC" w:rsidRPr="00CC1C0E" w:rsidRDefault="00C551AC" w:rsidP="003D4BA1">
            <w:pPr>
              <w:spacing w:line="360" w:lineRule="auto"/>
            </w:pPr>
            <w:r w:rsidRPr="00CC1C0E">
              <w:t>Use Case Name</w:t>
            </w:r>
          </w:p>
        </w:tc>
        <w:tc>
          <w:tcPr>
            <w:tcW w:w="0" w:type="auto"/>
            <w:hideMark/>
          </w:tcPr>
          <w:p w14:paraId="417D4948" w14:textId="515CCD64"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Donated Book Statistics </w:t>
            </w:r>
          </w:p>
        </w:tc>
      </w:tr>
      <w:tr w:rsidR="00C551AC" w:rsidRPr="00CC1C0E" w14:paraId="1D9C6B3D"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5139DC2" w14:textId="77777777" w:rsidR="00C551AC" w:rsidRPr="00CC1C0E" w:rsidRDefault="00C551AC" w:rsidP="003D4BA1">
            <w:pPr>
              <w:spacing w:line="360" w:lineRule="auto"/>
            </w:pPr>
            <w:r w:rsidRPr="00CC1C0E">
              <w:t>Primary Actor</w:t>
            </w:r>
          </w:p>
        </w:tc>
        <w:tc>
          <w:tcPr>
            <w:tcW w:w="0" w:type="auto"/>
            <w:hideMark/>
          </w:tcPr>
          <w:p w14:paraId="6C97FB9B" w14:textId="6EABF9B4" w:rsidR="00C551AC" w:rsidRPr="00CC1C0E"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Donor </w:t>
            </w:r>
          </w:p>
        </w:tc>
      </w:tr>
      <w:tr w:rsidR="00C551AC" w:rsidRPr="00CC1C0E" w14:paraId="600AAB9A"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CAB571" w14:textId="77777777" w:rsidR="00C551AC" w:rsidRPr="00CC1C0E" w:rsidRDefault="00C551AC" w:rsidP="003D4BA1">
            <w:pPr>
              <w:spacing w:line="360" w:lineRule="auto"/>
            </w:pPr>
            <w:r w:rsidRPr="00CC1C0E">
              <w:t>Precondition</w:t>
            </w:r>
          </w:p>
        </w:tc>
        <w:tc>
          <w:tcPr>
            <w:tcW w:w="0" w:type="auto"/>
            <w:hideMark/>
          </w:tcPr>
          <w:p w14:paraId="3F9F5EF5" w14:textId="4A4EEAC3"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Donor Should be on Profile page  </w:t>
            </w:r>
          </w:p>
        </w:tc>
      </w:tr>
      <w:tr w:rsidR="00C551AC" w:rsidRPr="00CC1C0E" w14:paraId="7A8C8F67"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66218B" w14:textId="77777777" w:rsidR="00C551AC" w:rsidRPr="00CC1C0E" w:rsidRDefault="00C551AC" w:rsidP="003D4BA1">
            <w:pPr>
              <w:spacing w:line="360" w:lineRule="auto"/>
            </w:pPr>
            <w:r w:rsidRPr="00CC1C0E">
              <w:t>Postcondition</w:t>
            </w:r>
          </w:p>
        </w:tc>
        <w:tc>
          <w:tcPr>
            <w:tcW w:w="0" w:type="auto"/>
            <w:hideMark/>
          </w:tcPr>
          <w:p w14:paraId="2D2188DF" w14:textId="27C18E05" w:rsidR="00C551AC" w:rsidRPr="00CC1C0E"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View donated books</w:t>
            </w:r>
          </w:p>
        </w:tc>
      </w:tr>
      <w:tr w:rsidR="00C551AC" w:rsidRPr="00CC1C0E" w14:paraId="434A16B0"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D664BB0" w14:textId="77777777" w:rsidR="00C551AC" w:rsidRPr="00CC1C0E" w:rsidRDefault="00C551AC" w:rsidP="003D4BA1">
            <w:pPr>
              <w:spacing w:line="360" w:lineRule="auto"/>
            </w:pPr>
            <w:r w:rsidRPr="00CC1C0E">
              <w:t>Main Flow</w:t>
            </w:r>
          </w:p>
        </w:tc>
        <w:tc>
          <w:tcPr>
            <w:tcW w:w="0" w:type="auto"/>
            <w:hideMark/>
          </w:tcPr>
          <w:p w14:paraId="5872A715" w14:textId="40B64F23"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Donor clicks on profile page </w:t>
            </w:r>
          </w:p>
          <w:p w14:paraId="2D06D260" w14:textId="4E3F4052"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Donor view donated book statistics </w:t>
            </w:r>
          </w:p>
          <w:p w14:paraId="6B936726" w14:textId="7709143B" w:rsidR="00024F41" w:rsidRPr="00CC1C0E"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Clicks on donated books</w:t>
            </w:r>
          </w:p>
          <w:p w14:paraId="0057CC6D" w14:textId="57484DF9" w:rsidR="00C551AC" w:rsidRPr="00CC1C0E"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View all donated books </w:t>
            </w:r>
          </w:p>
        </w:tc>
      </w:tr>
      <w:tr w:rsidR="00C551AC" w:rsidRPr="00CC1C0E" w14:paraId="0F2B8D36"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C553469" w14:textId="77777777" w:rsidR="00C551AC" w:rsidRPr="00CC1C0E" w:rsidRDefault="00C551AC" w:rsidP="003D4BA1">
            <w:pPr>
              <w:spacing w:line="360" w:lineRule="auto"/>
            </w:pPr>
            <w:r w:rsidRPr="00CC1C0E">
              <w:t>Alternate Flow</w:t>
            </w:r>
          </w:p>
        </w:tc>
        <w:tc>
          <w:tcPr>
            <w:tcW w:w="0" w:type="auto"/>
            <w:hideMark/>
          </w:tcPr>
          <w:p w14:paraId="3BC8532C" w14:textId="7D070C81" w:rsidR="00C551AC" w:rsidRPr="00CC1C0E" w:rsidRDefault="0090124E" w:rsidP="003D4BA1">
            <w:pPr>
              <w:spacing w:line="360" w:lineRule="auto"/>
              <w:cnfStyle w:val="000000000000" w:firstRow="0" w:lastRow="0" w:firstColumn="0" w:lastColumn="0" w:oddVBand="0" w:evenVBand="0" w:oddHBand="0" w:evenHBand="0" w:firstRowFirstColumn="0" w:firstRowLastColumn="0" w:lastRowFirstColumn="0" w:lastRowLastColumn="0"/>
            </w:pPr>
            <w:r>
              <w:t>4</w:t>
            </w:r>
            <w:r w:rsidR="008B5188" w:rsidRPr="00CC1C0E">
              <w:t>a</w:t>
            </w:r>
            <w:r>
              <w:t>.</w:t>
            </w:r>
            <w:r w:rsidR="008B5188" w:rsidRPr="00CC1C0E">
              <w:t xml:space="preserve"> No</w:t>
            </w:r>
            <w:r w:rsidR="00024F41" w:rsidRPr="00CC1C0E">
              <w:t xml:space="preserve"> donated books found </w:t>
            </w:r>
          </w:p>
        </w:tc>
      </w:tr>
    </w:tbl>
    <w:p w14:paraId="0C80A676" w14:textId="77777777" w:rsidR="00B30C8D" w:rsidRPr="00CC1C0E" w:rsidRDefault="00B30C8D" w:rsidP="003D4BA1">
      <w:pPr>
        <w:spacing w:line="360" w:lineRule="auto"/>
      </w:pPr>
    </w:p>
    <w:p w14:paraId="24DE76FA" w14:textId="33DBDB4A" w:rsidR="00024F41" w:rsidRPr="00CC1C0E" w:rsidRDefault="00024F41" w:rsidP="00633E4C">
      <w:pPr>
        <w:pStyle w:val="Heading3"/>
      </w:pPr>
      <w:bookmarkStart w:id="115" w:name="_Toc198214519"/>
      <w:r w:rsidRPr="00CC1C0E">
        <w:t>Manage Request:</w:t>
      </w:r>
      <w:bookmarkEnd w:id="115"/>
      <w:r w:rsidRPr="00CC1C0E">
        <w:t xml:space="preserve"> </w:t>
      </w:r>
    </w:p>
    <w:p w14:paraId="0802A221" w14:textId="51C5DB1B" w:rsidR="008B5188" w:rsidRPr="008B1B62" w:rsidRDefault="001F6691" w:rsidP="008B1B62">
      <w:pPr>
        <w:pStyle w:val="Caption"/>
        <w:rPr>
          <w:sz w:val="24"/>
          <w:szCs w:val="24"/>
        </w:rPr>
      </w:pPr>
      <w:bookmarkStart w:id="116" w:name="_Ref197530282"/>
      <w:r w:rsidRPr="008B1B62">
        <w:rPr>
          <w:sz w:val="24"/>
          <w:szCs w:val="24"/>
        </w:rPr>
        <w:t xml:space="preserve">Table </w:t>
      </w:r>
      <w:bookmarkEnd w:id="116"/>
      <w:r w:rsidR="007E6825" w:rsidRPr="008B1B62">
        <w:rPr>
          <w:sz w:val="24"/>
          <w:szCs w:val="24"/>
        </w:rPr>
        <w:t xml:space="preserve">3.20: </w:t>
      </w:r>
      <w:r w:rsidR="008B1B62" w:rsidRPr="008B1B62">
        <w:rPr>
          <w:sz w:val="24"/>
          <w:szCs w:val="24"/>
        </w:rPr>
        <w:t>Fully Dressed Use Case (Manage Request)</w:t>
      </w:r>
    </w:p>
    <w:p w14:paraId="7045F0C2"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324"/>
        <w:gridCol w:w="6705"/>
      </w:tblGrid>
      <w:tr w:rsidR="003D4BA1" w:rsidRPr="00CC1C0E" w14:paraId="0B96D003" w14:textId="77777777" w:rsidTr="00BC5B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D7DCD4A" w14:textId="77777777" w:rsidR="003D4BA1" w:rsidRPr="00CC1C0E" w:rsidRDefault="003D4BA1" w:rsidP="003D4BA1">
            <w:pPr>
              <w:spacing w:line="360" w:lineRule="auto"/>
              <w:rPr>
                <w:b w:val="0"/>
                <w:bCs w:val="0"/>
              </w:rPr>
            </w:pPr>
            <w:r w:rsidRPr="00CC1C0E">
              <w:rPr>
                <w:b w:val="0"/>
                <w:bCs w:val="0"/>
              </w:rPr>
              <w:t>USE CASE ID</w:t>
            </w:r>
          </w:p>
        </w:tc>
        <w:tc>
          <w:tcPr>
            <w:tcW w:w="0" w:type="auto"/>
            <w:hideMark/>
          </w:tcPr>
          <w:p w14:paraId="4E3969A5" w14:textId="77777777" w:rsidR="003D4BA1" w:rsidRPr="00CC1C0E" w:rsidRDefault="003D4BA1" w:rsidP="003D4BA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UC-016</w:t>
            </w:r>
          </w:p>
        </w:tc>
      </w:tr>
      <w:tr w:rsidR="003D4BA1" w:rsidRPr="00CC1C0E" w14:paraId="7BBC365C"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B6BA3D" w14:textId="77777777" w:rsidR="003D4BA1" w:rsidRPr="00CC1C0E" w:rsidRDefault="003D4BA1" w:rsidP="003D4BA1">
            <w:pPr>
              <w:spacing w:line="360" w:lineRule="auto"/>
            </w:pPr>
            <w:r w:rsidRPr="00CC1C0E">
              <w:rPr>
                <w:b w:val="0"/>
                <w:bCs w:val="0"/>
              </w:rPr>
              <w:t>USE CASE NAME</w:t>
            </w:r>
          </w:p>
        </w:tc>
        <w:tc>
          <w:tcPr>
            <w:tcW w:w="0" w:type="auto"/>
            <w:hideMark/>
          </w:tcPr>
          <w:p w14:paraId="04138404" w14:textId="77777777"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Request</w:t>
            </w:r>
          </w:p>
        </w:tc>
      </w:tr>
      <w:tr w:rsidR="003D4BA1" w:rsidRPr="00CC1C0E" w14:paraId="2EB9239B"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7E6E5D" w14:textId="77777777" w:rsidR="003D4BA1" w:rsidRPr="00CC1C0E" w:rsidRDefault="003D4BA1" w:rsidP="003D4BA1">
            <w:pPr>
              <w:spacing w:line="360" w:lineRule="auto"/>
            </w:pPr>
            <w:r w:rsidRPr="00CC1C0E">
              <w:rPr>
                <w:b w:val="0"/>
                <w:bCs w:val="0"/>
              </w:rPr>
              <w:t>PRIMARY ACTOR</w:t>
            </w:r>
          </w:p>
        </w:tc>
        <w:tc>
          <w:tcPr>
            <w:tcW w:w="0" w:type="auto"/>
            <w:hideMark/>
          </w:tcPr>
          <w:p w14:paraId="535CEB3B"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3D4BA1" w:rsidRPr="00CC1C0E" w14:paraId="591C1148"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97BDBD" w14:textId="77777777" w:rsidR="003D4BA1" w:rsidRPr="00CC1C0E" w:rsidRDefault="003D4BA1" w:rsidP="003D4BA1">
            <w:pPr>
              <w:spacing w:line="360" w:lineRule="auto"/>
            </w:pPr>
            <w:r w:rsidRPr="00CC1C0E">
              <w:rPr>
                <w:b w:val="0"/>
                <w:bCs w:val="0"/>
              </w:rPr>
              <w:t>PRECONDITION</w:t>
            </w:r>
          </w:p>
        </w:tc>
        <w:tc>
          <w:tcPr>
            <w:tcW w:w="0" w:type="auto"/>
            <w:hideMark/>
          </w:tcPr>
          <w:p w14:paraId="4B56B9A0" w14:textId="0561E88B" w:rsidR="003D4BA1" w:rsidRPr="00CC1C0E" w:rsidRDefault="003D4BA1" w:rsidP="00F14E49">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must be logged in </w:t>
            </w:r>
          </w:p>
        </w:tc>
      </w:tr>
      <w:tr w:rsidR="003D4BA1" w:rsidRPr="00CC1C0E" w14:paraId="606626EE"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CFCF0D" w14:textId="77777777" w:rsidR="003D4BA1" w:rsidRPr="00CC1C0E" w:rsidRDefault="003D4BA1" w:rsidP="003D4BA1">
            <w:pPr>
              <w:spacing w:line="360" w:lineRule="auto"/>
            </w:pPr>
            <w:r w:rsidRPr="00CC1C0E">
              <w:rPr>
                <w:b w:val="0"/>
                <w:bCs w:val="0"/>
              </w:rPr>
              <w:t>POSTCONDITION</w:t>
            </w:r>
          </w:p>
        </w:tc>
        <w:tc>
          <w:tcPr>
            <w:tcW w:w="0" w:type="auto"/>
            <w:hideMark/>
          </w:tcPr>
          <w:p w14:paraId="5346DBAC"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Request status will be updated to either </w:t>
            </w:r>
            <w:r w:rsidRPr="00CC1C0E">
              <w:rPr>
                <w:b/>
                <w:bCs/>
              </w:rPr>
              <w:t>Accepted</w:t>
            </w:r>
            <w:r w:rsidRPr="00CC1C0E">
              <w:t xml:space="preserve">, </w:t>
            </w:r>
            <w:r w:rsidRPr="00CC1C0E">
              <w:rPr>
                <w:b/>
                <w:bCs/>
              </w:rPr>
              <w:t>Rejected</w:t>
            </w:r>
            <w:r w:rsidRPr="00CC1C0E">
              <w:t xml:space="preserve">, or </w:t>
            </w:r>
            <w:r w:rsidRPr="00CC1C0E">
              <w:rPr>
                <w:b/>
                <w:bCs/>
              </w:rPr>
              <w:t>Completed</w:t>
            </w:r>
          </w:p>
        </w:tc>
      </w:tr>
      <w:tr w:rsidR="003D4BA1" w:rsidRPr="00CC1C0E" w14:paraId="012AE984"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F0634F" w14:textId="77777777" w:rsidR="003D4BA1" w:rsidRPr="00CC1C0E" w:rsidRDefault="003D4BA1" w:rsidP="003D4BA1">
            <w:pPr>
              <w:spacing w:line="360" w:lineRule="auto"/>
            </w:pPr>
            <w:r w:rsidRPr="00CC1C0E">
              <w:rPr>
                <w:b w:val="0"/>
                <w:bCs w:val="0"/>
              </w:rPr>
              <w:t>MAIN FLOW</w:t>
            </w:r>
          </w:p>
        </w:tc>
        <w:tc>
          <w:tcPr>
            <w:tcW w:w="0" w:type="auto"/>
            <w:hideMark/>
          </w:tcPr>
          <w:p w14:paraId="261EA84A" w14:textId="77777777"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Admin logs in and navigates to the Dashboard </w:t>
            </w:r>
            <w:r w:rsidRPr="00CC1C0E">
              <w:br/>
              <w:t xml:space="preserve">2. Admin clicks on "Manage Requests" tab </w:t>
            </w:r>
            <w:r w:rsidRPr="00CC1C0E">
              <w:br/>
              <w:t xml:space="preserve">3. System displays all pending book requests </w:t>
            </w:r>
            <w:r w:rsidRPr="00CC1C0E">
              <w:br/>
              <w:t xml:space="preserve">4. Admin selects a request </w:t>
            </w:r>
            <w:r w:rsidRPr="00CC1C0E">
              <w:br/>
              <w:t xml:space="preserve">5. Admin updates the request status (Accepted/Rejected/Completed) </w:t>
            </w:r>
            <w:r w:rsidRPr="00CC1C0E">
              <w:br/>
              <w:t>6. System updates the request status in the database</w:t>
            </w:r>
          </w:p>
        </w:tc>
      </w:tr>
      <w:tr w:rsidR="003D4BA1" w:rsidRPr="00CC1C0E" w14:paraId="7D4C1183"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4D1D21" w14:textId="77777777" w:rsidR="003D4BA1" w:rsidRPr="00CC1C0E" w:rsidRDefault="003D4BA1" w:rsidP="003D4BA1">
            <w:pPr>
              <w:spacing w:line="360" w:lineRule="auto"/>
            </w:pPr>
            <w:r w:rsidRPr="00CC1C0E">
              <w:rPr>
                <w:b w:val="0"/>
                <w:bCs w:val="0"/>
              </w:rPr>
              <w:t>ALTERNATE FLOW</w:t>
            </w:r>
          </w:p>
        </w:tc>
        <w:tc>
          <w:tcPr>
            <w:tcW w:w="0" w:type="auto"/>
            <w:hideMark/>
          </w:tcPr>
          <w:p w14:paraId="37637353" w14:textId="5C0D8DB8" w:rsidR="003D4BA1" w:rsidRPr="00CC1C0E" w:rsidRDefault="00F14E49" w:rsidP="003D4BA1">
            <w:pPr>
              <w:spacing w:line="360" w:lineRule="auto"/>
              <w:cnfStyle w:val="000000000000" w:firstRow="0" w:lastRow="0" w:firstColumn="0" w:lastColumn="0" w:oddVBand="0" w:evenVBand="0" w:oddHBand="0" w:evenHBand="0" w:firstRowFirstColumn="0" w:firstRowLastColumn="0" w:lastRowFirstColumn="0" w:lastRowLastColumn="0"/>
            </w:pPr>
            <w:r>
              <w:t>3</w:t>
            </w:r>
            <w:r w:rsidR="003D4BA1" w:rsidRPr="00CC1C0E">
              <w:t>a. If no requests are available, system shows mes</w:t>
            </w:r>
            <w:r>
              <w:t>sage: “No data available</w:t>
            </w:r>
            <w:r w:rsidR="003D4BA1" w:rsidRPr="00CC1C0E">
              <w:t>”</w:t>
            </w:r>
          </w:p>
        </w:tc>
      </w:tr>
    </w:tbl>
    <w:p w14:paraId="5A6B17D6" w14:textId="4813943B" w:rsidR="00B30C8D" w:rsidRPr="00CC1C0E" w:rsidRDefault="00B30C8D" w:rsidP="003D4BA1">
      <w:pPr>
        <w:tabs>
          <w:tab w:val="left" w:pos="2492"/>
        </w:tabs>
        <w:spacing w:line="360" w:lineRule="auto"/>
      </w:pPr>
    </w:p>
    <w:p w14:paraId="272D31F8" w14:textId="004161C6" w:rsidR="001A1B2A" w:rsidRPr="00CC1C0E" w:rsidRDefault="00496574" w:rsidP="00633E4C">
      <w:pPr>
        <w:pStyle w:val="Heading3"/>
      </w:pPr>
      <w:bookmarkStart w:id="117" w:name="_Toc198214520"/>
      <w:r w:rsidRPr="00CC1C0E">
        <w:lastRenderedPageBreak/>
        <w:t>Logout</w:t>
      </w:r>
      <w:r w:rsidR="000245DA" w:rsidRPr="00CC1C0E">
        <w:t>:</w:t>
      </w:r>
      <w:bookmarkEnd w:id="117"/>
      <w:r w:rsidR="000245DA" w:rsidRPr="00CC1C0E">
        <w:t xml:space="preserve"> </w:t>
      </w:r>
    </w:p>
    <w:p w14:paraId="5DFBEDD7" w14:textId="180BE484" w:rsidR="008B5188" w:rsidRPr="008B1B62" w:rsidRDefault="001F6691" w:rsidP="008B1B62">
      <w:pPr>
        <w:pStyle w:val="Caption"/>
        <w:rPr>
          <w:sz w:val="24"/>
          <w:szCs w:val="24"/>
        </w:rPr>
      </w:pPr>
      <w:bookmarkStart w:id="118" w:name="_Ref197530293"/>
      <w:r w:rsidRPr="008B1B62">
        <w:rPr>
          <w:sz w:val="24"/>
          <w:szCs w:val="24"/>
        </w:rPr>
        <w:t xml:space="preserve">Table </w:t>
      </w:r>
      <w:bookmarkEnd w:id="118"/>
      <w:r w:rsidR="007E6825" w:rsidRPr="008B1B62">
        <w:rPr>
          <w:sz w:val="24"/>
          <w:szCs w:val="24"/>
        </w:rPr>
        <w:t xml:space="preserve">3.21: </w:t>
      </w:r>
      <w:r w:rsidR="008B1B62" w:rsidRPr="008B1B62">
        <w:rPr>
          <w:sz w:val="24"/>
          <w:szCs w:val="24"/>
        </w:rPr>
        <w:t>Fully Dressed Use Case (Logout)</w:t>
      </w:r>
    </w:p>
    <w:p w14:paraId="04591E2D"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504"/>
        <w:gridCol w:w="5742"/>
      </w:tblGrid>
      <w:tr w:rsidR="00496574" w:rsidRPr="00CC1C0E" w14:paraId="76ABCE8F" w14:textId="77777777" w:rsidTr="00BC5B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275798D0" w14:textId="77777777" w:rsidR="00496574" w:rsidRPr="00CC1C0E" w:rsidRDefault="00496574" w:rsidP="003D4BA1">
            <w:pPr>
              <w:spacing w:line="360" w:lineRule="auto"/>
            </w:pPr>
            <w:r w:rsidRPr="00CC1C0E">
              <w:t>Use Case ID</w:t>
            </w:r>
          </w:p>
        </w:tc>
        <w:tc>
          <w:tcPr>
            <w:tcW w:w="0" w:type="auto"/>
            <w:tcBorders>
              <w:top w:val="nil"/>
              <w:left w:val="nil"/>
              <w:right w:val="nil"/>
            </w:tcBorders>
            <w:hideMark/>
          </w:tcPr>
          <w:p w14:paraId="668E2845" w14:textId="28E156AF" w:rsidR="00496574" w:rsidRPr="00CC1C0E" w:rsidRDefault="0049657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UC-017</w:t>
            </w:r>
          </w:p>
        </w:tc>
      </w:tr>
      <w:tr w:rsidR="00496574" w:rsidRPr="00CC1C0E" w14:paraId="505E829A"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8202894" w14:textId="77777777" w:rsidR="00496574" w:rsidRPr="00CC1C0E" w:rsidRDefault="00496574" w:rsidP="003D4BA1">
            <w:pPr>
              <w:spacing w:line="360" w:lineRule="auto"/>
            </w:pPr>
            <w:r w:rsidRPr="00CC1C0E">
              <w:t>Use Case Name</w:t>
            </w:r>
          </w:p>
        </w:tc>
        <w:tc>
          <w:tcPr>
            <w:tcW w:w="0" w:type="auto"/>
            <w:hideMark/>
          </w:tcPr>
          <w:p w14:paraId="44C18D82" w14:textId="4EE68A1A" w:rsidR="00496574" w:rsidRPr="00CC1C0E"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Logout</w:t>
            </w:r>
          </w:p>
        </w:tc>
      </w:tr>
      <w:tr w:rsidR="00496574" w:rsidRPr="00CC1C0E" w14:paraId="326A5AE9"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4C527A2" w14:textId="77777777" w:rsidR="00496574" w:rsidRPr="00CC1C0E" w:rsidRDefault="00496574" w:rsidP="003D4BA1">
            <w:pPr>
              <w:spacing w:line="360" w:lineRule="auto"/>
            </w:pPr>
            <w:r w:rsidRPr="00CC1C0E">
              <w:t>Primary Actor</w:t>
            </w:r>
          </w:p>
        </w:tc>
        <w:tc>
          <w:tcPr>
            <w:tcW w:w="0" w:type="auto"/>
            <w:hideMark/>
          </w:tcPr>
          <w:p w14:paraId="2A8E5BF4" w14:textId="5E8C4A45"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 Donor / Volunteer / Needy </w:t>
            </w:r>
          </w:p>
        </w:tc>
      </w:tr>
      <w:tr w:rsidR="00496574" w:rsidRPr="00CC1C0E" w14:paraId="23EAE047"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52E6A1F" w14:textId="77777777" w:rsidR="00496574" w:rsidRPr="00CC1C0E" w:rsidRDefault="00496574" w:rsidP="003D4BA1">
            <w:pPr>
              <w:spacing w:line="360" w:lineRule="auto"/>
            </w:pPr>
            <w:r w:rsidRPr="00CC1C0E">
              <w:t>Precondition</w:t>
            </w:r>
          </w:p>
        </w:tc>
        <w:tc>
          <w:tcPr>
            <w:tcW w:w="0" w:type="auto"/>
            <w:hideMark/>
          </w:tcPr>
          <w:p w14:paraId="50A9FA0F" w14:textId="0ED57E71" w:rsidR="00496574" w:rsidRPr="00CC1C0E"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All user must be Logged in </w:t>
            </w:r>
          </w:p>
        </w:tc>
      </w:tr>
      <w:tr w:rsidR="00496574" w:rsidRPr="00CC1C0E" w14:paraId="12C1963E"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4AABA92" w14:textId="77777777" w:rsidR="00496574" w:rsidRPr="00CC1C0E" w:rsidRDefault="00496574" w:rsidP="003D4BA1">
            <w:pPr>
              <w:spacing w:line="360" w:lineRule="auto"/>
            </w:pPr>
            <w:r w:rsidRPr="00CC1C0E">
              <w:t>Postcondition</w:t>
            </w:r>
          </w:p>
        </w:tc>
        <w:tc>
          <w:tcPr>
            <w:tcW w:w="0" w:type="auto"/>
            <w:hideMark/>
          </w:tcPr>
          <w:p w14:paraId="24C41E0D" w14:textId="03EC394E"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Logout Successfully </w:t>
            </w:r>
          </w:p>
        </w:tc>
      </w:tr>
      <w:tr w:rsidR="00496574" w:rsidRPr="00CC1C0E" w14:paraId="00B139B0"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7AD80DF" w14:textId="77777777" w:rsidR="00496574" w:rsidRPr="00CC1C0E" w:rsidRDefault="00496574" w:rsidP="003D4BA1">
            <w:pPr>
              <w:spacing w:line="360" w:lineRule="auto"/>
            </w:pPr>
            <w:r w:rsidRPr="00CC1C0E">
              <w:t>Main Flow</w:t>
            </w:r>
          </w:p>
        </w:tc>
        <w:tc>
          <w:tcPr>
            <w:tcW w:w="0" w:type="auto"/>
            <w:hideMark/>
          </w:tcPr>
          <w:p w14:paraId="2FD104C8" w14:textId="3DCCBD25" w:rsidR="00496574"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User is on dashboard </w:t>
            </w:r>
            <w:r w:rsidRPr="00CC1C0E">
              <w:br/>
              <w:t xml:space="preserve">2. Clicks on profile picture or dropdown </w:t>
            </w:r>
            <w:r w:rsidRPr="00CC1C0E">
              <w:br/>
              <w:t xml:space="preserve">3. Selects "Logout" from the menu </w:t>
            </w:r>
            <w:r w:rsidRPr="00CC1C0E">
              <w:br/>
              <w:t>4. System terminates session and redirects to login screen</w:t>
            </w:r>
          </w:p>
        </w:tc>
      </w:tr>
      <w:tr w:rsidR="00496574" w:rsidRPr="00CC1C0E" w14:paraId="336A4CE9"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FEBDED" w14:textId="77777777" w:rsidR="00496574" w:rsidRPr="00CC1C0E" w:rsidRDefault="00496574" w:rsidP="003D4BA1">
            <w:pPr>
              <w:spacing w:line="360" w:lineRule="auto"/>
            </w:pPr>
            <w:r w:rsidRPr="00CC1C0E">
              <w:t>Alternate Flow</w:t>
            </w:r>
          </w:p>
        </w:tc>
        <w:tc>
          <w:tcPr>
            <w:tcW w:w="0" w:type="auto"/>
            <w:hideMark/>
          </w:tcPr>
          <w:p w14:paraId="2CC8EE4A" w14:textId="4F11B999"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p>
        </w:tc>
      </w:tr>
    </w:tbl>
    <w:p w14:paraId="7B854468" w14:textId="671749DF" w:rsidR="00AB55F2" w:rsidRDefault="00AB55F2" w:rsidP="003D4BA1">
      <w:pPr>
        <w:spacing w:line="360" w:lineRule="auto"/>
      </w:pPr>
    </w:p>
    <w:p w14:paraId="0379DEB0" w14:textId="177884B5" w:rsidR="00A17C3C" w:rsidRDefault="00A17C3C" w:rsidP="003D4BA1">
      <w:pPr>
        <w:spacing w:line="360" w:lineRule="auto"/>
      </w:pPr>
    </w:p>
    <w:p w14:paraId="0587C775" w14:textId="56E4DC56" w:rsidR="00A17C3C" w:rsidRDefault="00A17C3C" w:rsidP="003D4BA1">
      <w:pPr>
        <w:spacing w:line="360" w:lineRule="auto"/>
      </w:pPr>
    </w:p>
    <w:p w14:paraId="24E5A650" w14:textId="6EAB98DF" w:rsidR="00A17C3C" w:rsidRDefault="00A17C3C" w:rsidP="003D4BA1">
      <w:pPr>
        <w:spacing w:line="360" w:lineRule="auto"/>
      </w:pPr>
    </w:p>
    <w:p w14:paraId="48148A1D" w14:textId="52FC40AD" w:rsidR="00A17C3C" w:rsidRDefault="00A17C3C" w:rsidP="003D4BA1">
      <w:pPr>
        <w:spacing w:line="360" w:lineRule="auto"/>
      </w:pPr>
    </w:p>
    <w:p w14:paraId="324A1BBE" w14:textId="41942983" w:rsidR="00A17C3C" w:rsidRDefault="00A17C3C" w:rsidP="003D4BA1">
      <w:pPr>
        <w:spacing w:line="360" w:lineRule="auto"/>
      </w:pPr>
    </w:p>
    <w:p w14:paraId="6C096D9D" w14:textId="22A3111E" w:rsidR="00A17C3C" w:rsidRDefault="00A17C3C" w:rsidP="003D4BA1">
      <w:pPr>
        <w:spacing w:line="360" w:lineRule="auto"/>
      </w:pPr>
    </w:p>
    <w:p w14:paraId="64D46511" w14:textId="0177B62F" w:rsidR="00A17C3C" w:rsidRDefault="00A17C3C" w:rsidP="003D4BA1">
      <w:pPr>
        <w:spacing w:line="360" w:lineRule="auto"/>
      </w:pPr>
    </w:p>
    <w:p w14:paraId="6894CC37" w14:textId="137A836D" w:rsidR="00A17C3C" w:rsidRDefault="00A17C3C" w:rsidP="003D4BA1">
      <w:pPr>
        <w:spacing w:line="360" w:lineRule="auto"/>
      </w:pPr>
    </w:p>
    <w:p w14:paraId="5E1098E1" w14:textId="21581317" w:rsidR="00A17C3C" w:rsidRDefault="00A17C3C" w:rsidP="003D4BA1">
      <w:pPr>
        <w:spacing w:line="360" w:lineRule="auto"/>
      </w:pPr>
    </w:p>
    <w:p w14:paraId="4AE11F90" w14:textId="0911D535" w:rsidR="00A17C3C" w:rsidRDefault="00A17C3C" w:rsidP="003D4BA1">
      <w:pPr>
        <w:spacing w:line="360" w:lineRule="auto"/>
      </w:pPr>
    </w:p>
    <w:p w14:paraId="0C2D1A1D" w14:textId="78B7EAD1" w:rsidR="00A17C3C" w:rsidRDefault="00A17C3C" w:rsidP="003D4BA1">
      <w:pPr>
        <w:spacing w:line="360" w:lineRule="auto"/>
      </w:pPr>
    </w:p>
    <w:p w14:paraId="42B84D3C" w14:textId="0FF7DE58" w:rsidR="00A17C3C" w:rsidRDefault="00A17C3C" w:rsidP="003D4BA1">
      <w:pPr>
        <w:spacing w:line="360" w:lineRule="auto"/>
      </w:pPr>
    </w:p>
    <w:p w14:paraId="33199CB4" w14:textId="1993C458" w:rsidR="00A17C3C" w:rsidRDefault="00A17C3C" w:rsidP="003D4BA1">
      <w:pPr>
        <w:spacing w:line="360" w:lineRule="auto"/>
      </w:pPr>
    </w:p>
    <w:p w14:paraId="54E0130E" w14:textId="6F035A20" w:rsidR="00A17C3C" w:rsidRDefault="00A17C3C" w:rsidP="003D4BA1">
      <w:pPr>
        <w:spacing w:line="360" w:lineRule="auto"/>
      </w:pPr>
    </w:p>
    <w:p w14:paraId="6EA5671F" w14:textId="2A45E140" w:rsidR="00A17C3C" w:rsidRDefault="00A17C3C" w:rsidP="003D4BA1">
      <w:pPr>
        <w:spacing w:line="360" w:lineRule="auto"/>
      </w:pPr>
    </w:p>
    <w:p w14:paraId="55DF21BA" w14:textId="482F6DD0" w:rsidR="00A17C3C" w:rsidRDefault="00A17C3C" w:rsidP="003D4BA1">
      <w:pPr>
        <w:spacing w:line="360" w:lineRule="auto"/>
      </w:pPr>
    </w:p>
    <w:p w14:paraId="5E94ACC9" w14:textId="5D594066" w:rsidR="00A17C3C" w:rsidRDefault="00A17C3C" w:rsidP="003D4BA1">
      <w:pPr>
        <w:spacing w:line="360" w:lineRule="auto"/>
      </w:pPr>
    </w:p>
    <w:p w14:paraId="44086F1B" w14:textId="77777777" w:rsidR="00A17C3C" w:rsidRPr="00CC1C0E" w:rsidRDefault="00A17C3C" w:rsidP="003D4BA1">
      <w:pPr>
        <w:spacing w:line="360" w:lineRule="auto"/>
      </w:pPr>
    </w:p>
    <w:p w14:paraId="70581E81" w14:textId="7601AD82" w:rsidR="007D19F4" w:rsidRDefault="007D19F4" w:rsidP="00326493">
      <w:pPr>
        <w:pStyle w:val="Heading2"/>
      </w:pPr>
      <w:bookmarkStart w:id="119" w:name="_Toc198214521"/>
      <w:r w:rsidRPr="00CC1C0E">
        <w:lastRenderedPageBreak/>
        <w:t>Entity Relationship diagram</w:t>
      </w:r>
      <w:bookmarkEnd w:id="119"/>
      <w:r w:rsidRPr="00CC1C0E">
        <w:t xml:space="preserve"> </w:t>
      </w:r>
    </w:p>
    <w:p w14:paraId="396A3A34" w14:textId="7F1AC7D2" w:rsidR="00326493" w:rsidRPr="00326493" w:rsidRDefault="00326493" w:rsidP="00193AE6">
      <w:pPr>
        <w:jc w:val="center"/>
      </w:pPr>
      <w:r>
        <w:rPr>
          <w:noProof/>
        </w:rPr>
        <w:drawing>
          <wp:inline distT="0" distB="0" distL="0" distR="0" wp14:anchorId="4170CD9B" wp14:editId="549AEDAC">
            <wp:extent cx="5706619" cy="7216775"/>
            <wp:effectExtent l="0" t="0" r="8890" b="3175"/>
            <wp:docPr id="2" name="Picture 2" descr="C:\Users\A\AppData\Local\Microsoft\Windows\INetCache\Content.Word\ERD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AppData\Local\Microsoft\Windows\INetCache\Content.Word\ERD (1) (1).jpg"/>
                    <pic:cNvPicPr>
                      <a:picLocks noChangeAspect="1" noChangeArrowheads="1"/>
                    </pic:cNvPicPr>
                  </pic:nvPicPr>
                  <pic:blipFill>
                    <a:blip r:embed="rId21">
                      <a:extLst>
                        <a:ext uri="{28A0092B-C50C-407E-A947-70E740481C1C}">
                          <a14:useLocalDpi xmlns:a14="http://schemas.microsoft.com/office/drawing/2010/main" val="0"/>
                        </a:ext>
                      </a:extLst>
                    </a:blip>
                    <a:srcRect t="16969" r="10966" b="6204"/>
                    <a:stretch>
                      <a:fillRect/>
                    </a:stretch>
                  </pic:blipFill>
                  <pic:spPr bwMode="auto">
                    <a:xfrm>
                      <a:off x="0" y="0"/>
                      <a:ext cx="5724808" cy="7239777"/>
                    </a:xfrm>
                    <a:prstGeom prst="rect">
                      <a:avLst/>
                    </a:prstGeom>
                    <a:noFill/>
                    <a:ln>
                      <a:noFill/>
                    </a:ln>
                  </pic:spPr>
                </pic:pic>
              </a:graphicData>
            </a:graphic>
          </wp:inline>
        </w:drawing>
      </w:r>
    </w:p>
    <w:p w14:paraId="42E8D534" w14:textId="38C69E35" w:rsidR="00A17C3C" w:rsidRDefault="00E23451" w:rsidP="00A17C3C">
      <w:pPr>
        <w:pStyle w:val="Caption"/>
      </w:pPr>
      <w:bookmarkStart w:id="120" w:name="_Ref197540989"/>
      <w:r>
        <w:t xml:space="preserve">Figure </w:t>
      </w:r>
      <w:r w:rsidR="00CD2993">
        <w:t>3.7</w:t>
      </w:r>
      <w:r>
        <w:t>: Entity Relationship Diagram (ERD)</w:t>
      </w:r>
      <w:bookmarkEnd w:id="120"/>
    </w:p>
    <w:p w14:paraId="6304AA14" w14:textId="7B3E592D" w:rsidR="00A17C3C" w:rsidRPr="00CC1C0E" w:rsidRDefault="00A17C3C" w:rsidP="00E23451">
      <w:pPr>
        <w:pStyle w:val="Caption"/>
      </w:pPr>
    </w:p>
    <w:p w14:paraId="722BBD8D" w14:textId="0C507CFC" w:rsidR="007D19F4" w:rsidRPr="00CC1C0E" w:rsidRDefault="00560FF7" w:rsidP="003D4BA1">
      <w:pPr>
        <w:pStyle w:val="Heading2"/>
      </w:pPr>
      <w:bookmarkStart w:id="121" w:name="_Toc198214522"/>
      <w:r w:rsidRPr="00CC1C0E">
        <w:lastRenderedPageBreak/>
        <w:t>A</w:t>
      </w:r>
      <w:r w:rsidR="00E955E1" w:rsidRPr="00CC1C0E">
        <w:t>ctivity Diagram</w:t>
      </w:r>
      <w:bookmarkEnd w:id="121"/>
      <w:r w:rsidR="00E955E1" w:rsidRPr="00CC1C0E">
        <w:t xml:space="preserve"> </w:t>
      </w:r>
    </w:p>
    <w:p w14:paraId="55117271" w14:textId="4B621069" w:rsidR="00945863" w:rsidRPr="00CC1C0E" w:rsidRDefault="00D44362" w:rsidP="003D4BA1">
      <w:pPr>
        <w:spacing w:line="360" w:lineRule="auto"/>
        <w:jc w:val="center"/>
      </w:pPr>
      <w:r>
        <w:pict w14:anchorId="18B87427">
          <v:shape id="_x0000_i1029" type="#_x0000_t75" style="width:392.5pt;height:581pt">
            <v:imagedata r:id="rId22" o:title="Ehsas hub activty  (1)" croptop="4419f" cropbottom="8180f" cropleft="16257f" cropright="15459f"/>
          </v:shape>
        </w:pict>
      </w:r>
    </w:p>
    <w:p w14:paraId="70B1EA88" w14:textId="77777777" w:rsidR="00E955E1" w:rsidRPr="00CC1C0E" w:rsidRDefault="00E955E1" w:rsidP="003D4BA1">
      <w:pPr>
        <w:spacing w:line="360" w:lineRule="auto"/>
        <w:jc w:val="center"/>
      </w:pPr>
    </w:p>
    <w:p w14:paraId="0A93E6C4" w14:textId="2DBA55B6" w:rsidR="00B30C8D" w:rsidRPr="00CC1C0E" w:rsidRDefault="00E23451" w:rsidP="00E23451">
      <w:pPr>
        <w:pStyle w:val="Caption"/>
      </w:pPr>
      <w:bookmarkStart w:id="122" w:name="_Ref197540993"/>
      <w:r>
        <w:t xml:space="preserve">Figure </w:t>
      </w:r>
      <w:r w:rsidR="00CD2993">
        <w:t>3.8</w:t>
      </w:r>
      <w:r>
        <w:t xml:space="preserve">: </w:t>
      </w:r>
      <w:r w:rsidR="00B33212">
        <w:t xml:space="preserve">Whole system </w:t>
      </w:r>
      <w:r>
        <w:t>Activity Diagram</w:t>
      </w:r>
      <w:bookmarkEnd w:id="122"/>
    </w:p>
    <w:p w14:paraId="53A10702" w14:textId="77777777" w:rsidR="00B30C8D" w:rsidRPr="00CC1C0E" w:rsidRDefault="00B30C8D" w:rsidP="003D4BA1">
      <w:pPr>
        <w:spacing w:line="360" w:lineRule="auto"/>
        <w:jc w:val="center"/>
      </w:pPr>
    </w:p>
    <w:p w14:paraId="70577CFD" w14:textId="77777777" w:rsidR="00B30C8D" w:rsidRPr="00CC1C0E" w:rsidRDefault="00B30C8D" w:rsidP="003D4BA1">
      <w:pPr>
        <w:spacing w:line="360" w:lineRule="auto"/>
        <w:jc w:val="center"/>
      </w:pPr>
    </w:p>
    <w:p w14:paraId="6C5506FE" w14:textId="6192C2C1" w:rsidR="00B30C8D" w:rsidRPr="00CC1C0E" w:rsidRDefault="00B30C8D" w:rsidP="0049566A">
      <w:pPr>
        <w:spacing w:line="360" w:lineRule="auto"/>
      </w:pPr>
    </w:p>
    <w:p w14:paraId="6C98012A" w14:textId="1E8FF7D2" w:rsidR="00560FF7" w:rsidRDefault="00560FF7" w:rsidP="003D4BA1">
      <w:pPr>
        <w:pStyle w:val="Heading2"/>
      </w:pPr>
      <w:bookmarkStart w:id="123" w:name="_Toc198214523"/>
      <w:r w:rsidRPr="00CC1C0E">
        <w:t>GUI Graphical User Interfaces</w:t>
      </w:r>
      <w:bookmarkEnd w:id="123"/>
      <w:r w:rsidRPr="00CC1C0E">
        <w:t xml:space="preserve"> </w:t>
      </w:r>
    </w:p>
    <w:p w14:paraId="41001611" w14:textId="51B5E4A0" w:rsidR="00A70FB6" w:rsidRDefault="00206E6F" w:rsidP="00633E4C">
      <w:pPr>
        <w:pStyle w:val="Heading3"/>
      </w:pPr>
      <w:bookmarkStart w:id="124" w:name="_Toc198214524"/>
      <w:r>
        <w:t>User Role</w:t>
      </w:r>
      <w:r w:rsidR="0057532C">
        <w:t xml:space="preserve"> GUI:</w:t>
      </w:r>
      <w:bookmarkEnd w:id="124"/>
      <w:r w:rsidR="0057532C">
        <w:t xml:space="preserve"> </w:t>
      </w:r>
      <w:r>
        <w:t xml:space="preserve"> </w:t>
      </w:r>
    </w:p>
    <w:p w14:paraId="3B9A44D1" w14:textId="0EDC00AE" w:rsidR="00A70FB6" w:rsidRDefault="00A70FB6" w:rsidP="00F95808">
      <w:pPr>
        <w:pStyle w:val="ListParagraph"/>
        <w:numPr>
          <w:ilvl w:val="0"/>
          <w:numId w:val="39"/>
        </w:numPr>
      </w:pPr>
      <w:r>
        <w:t>This is the landing page of Ehsas-hub website.</w:t>
      </w:r>
    </w:p>
    <w:p w14:paraId="09986201" w14:textId="77777777" w:rsidR="00FF0648" w:rsidRPr="00A70FB6" w:rsidRDefault="00FF0648" w:rsidP="00A70FB6"/>
    <w:p w14:paraId="11CD1664" w14:textId="391FFCA8" w:rsidR="00A70FB6" w:rsidRDefault="00B509BE" w:rsidP="00206E6F">
      <w:pPr>
        <w:spacing w:line="360" w:lineRule="auto"/>
        <w:jc w:val="both"/>
      </w:pPr>
      <w:r w:rsidRPr="00B509BE">
        <w:rPr>
          <w:noProof/>
        </w:rPr>
        <w:drawing>
          <wp:inline distT="0" distB="0" distL="0" distR="0" wp14:anchorId="4A4EBE23" wp14:editId="49713464">
            <wp:extent cx="5777865" cy="264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644140"/>
                    </a:xfrm>
                    <a:prstGeom prst="rect">
                      <a:avLst/>
                    </a:prstGeom>
                  </pic:spPr>
                </pic:pic>
              </a:graphicData>
            </a:graphic>
          </wp:inline>
        </w:drawing>
      </w:r>
    </w:p>
    <w:p w14:paraId="385EE1B3" w14:textId="77777777" w:rsidR="00FF0648" w:rsidRDefault="00FF0648" w:rsidP="006E2E7C">
      <w:pPr>
        <w:pStyle w:val="Caption"/>
      </w:pPr>
    </w:p>
    <w:p w14:paraId="09B57B95" w14:textId="77777777" w:rsidR="00FF0648" w:rsidRDefault="00FF0648" w:rsidP="006E2E7C">
      <w:pPr>
        <w:pStyle w:val="Caption"/>
      </w:pPr>
    </w:p>
    <w:p w14:paraId="5D5BCACD" w14:textId="5177DF7D" w:rsidR="00A70FB6" w:rsidRPr="00FF0648" w:rsidRDefault="00A70FB6" w:rsidP="00F95808">
      <w:pPr>
        <w:pStyle w:val="ListParagraph"/>
        <w:numPr>
          <w:ilvl w:val="0"/>
          <w:numId w:val="39"/>
        </w:numPr>
        <w:spacing w:line="360" w:lineRule="auto"/>
        <w:jc w:val="both"/>
      </w:pPr>
      <w:r w:rsidRPr="00FF0648">
        <w:t>Login page for user (Needy/Donor).</w:t>
      </w:r>
    </w:p>
    <w:p w14:paraId="017C94BA" w14:textId="440B5FC6" w:rsidR="00B509BE" w:rsidRDefault="00206E6F" w:rsidP="00206E6F">
      <w:pPr>
        <w:spacing w:line="360" w:lineRule="auto"/>
        <w:jc w:val="both"/>
      </w:pPr>
      <w:r>
        <w:rPr>
          <w:noProof/>
        </w:rPr>
        <w:drawing>
          <wp:inline distT="0" distB="0" distL="0" distR="0" wp14:anchorId="0D1638B2" wp14:editId="3005A4BA">
            <wp:extent cx="5683250" cy="2642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875"/>
                    <a:stretch/>
                  </pic:blipFill>
                  <pic:spPr bwMode="auto">
                    <a:xfrm>
                      <a:off x="0" y="0"/>
                      <a:ext cx="5683250" cy="2642235"/>
                    </a:xfrm>
                    <a:prstGeom prst="rect">
                      <a:avLst/>
                    </a:prstGeom>
                    <a:ln>
                      <a:noFill/>
                    </a:ln>
                    <a:extLst>
                      <a:ext uri="{53640926-AAD7-44D8-BBD7-CCE9431645EC}">
                        <a14:shadowObscured xmlns:a14="http://schemas.microsoft.com/office/drawing/2010/main"/>
                      </a:ext>
                    </a:extLst>
                  </pic:spPr>
                </pic:pic>
              </a:graphicData>
            </a:graphic>
          </wp:inline>
        </w:drawing>
      </w:r>
    </w:p>
    <w:p w14:paraId="5629688A" w14:textId="77777777" w:rsidR="00A70FB6" w:rsidRDefault="00A70FB6" w:rsidP="00206E6F">
      <w:pPr>
        <w:spacing w:line="360" w:lineRule="auto"/>
        <w:jc w:val="both"/>
      </w:pPr>
    </w:p>
    <w:p w14:paraId="433E77E7" w14:textId="77777777" w:rsidR="00A70FB6" w:rsidRDefault="00A70FB6" w:rsidP="00206E6F">
      <w:pPr>
        <w:spacing w:line="360" w:lineRule="auto"/>
        <w:jc w:val="both"/>
      </w:pPr>
    </w:p>
    <w:p w14:paraId="384F214A" w14:textId="77777777" w:rsidR="00A70FB6" w:rsidRDefault="00A70FB6" w:rsidP="00206E6F">
      <w:pPr>
        <w:spacing w:line="360" w:lineRule="auto"/>
        <w:jc w:val="both"/>
      </w:pPr>
    </w:p>
    <w:p w14:paraId="4051EB61" w14:textId="77777777" w:rsidR="00A70FB6" w:rsidRDefault="00A70FB6" w:rsidP="00206E6F">
      <w:pPr>
        <w:spacing w:line="360" w:lineRule="auto"/>
        <w:jc w:val="both"/>
      </w:pPr>
    </w:p>
    <w:p w14:paraId="7096D5A5" w14:textId="77777777" w:rsidR="00A17C3C" w:rsidRDefault="00A17C3C" w:rsidP="00206E6F">
      <w:pPr>
        <w:spacing w:line="360" w:lineRule="auto"/>
        <w:jc w:val="both"/>
      </w:pPr>
    </w:p>
    <w:p w14:paraId="22EEA579" w14:textId="77777777" w:rsidR="00A17C3C" w:rsidRDefault="00A17C3C" w:rsidP="00206E6F">
      <w:pPr>
        <w:spacing w:line="360" w:lineRule="auto"/>
        <w:jc w:val="both"/>
      </w:pPr>
    </w:p>
    <w:p w14:paraId="0453000B" w14:textId="77777777" w:rsidR="00A17C3C" w:rsidRDefault="00A17C3C" w:rsidP="00206E6F">
      <w:pPr>
        <w:spacing w:line="360" w:lineRule="auto"/>
        <w:jc w:val="both"/>
      </w:pPr>
    </w:p>
    <w:p w14:paraId="55C73C74" w14:textId="4D605969" w:rsidR="00A70FB6" w:rsidRDefault="00A70FB6" w:rsidP="00F95808">
      <w:pPr>
        <w:pStyle w:val="ListParagraph"/>
        <w:numPr>
          <w:ilvl w:val="0"/>
          <w:numId w:val="39"/>
        </w:numPr>
        <w:spacing w:line="360" w:lineRule="auto"/>
        <w:jc w:val="both"/>
      </w:pPr>
      <w:r>
        <w:t xml:space="preserve">Sign up for user (Needy/Donor). </w:t>
      </w:r>
      <w:r w:rsidR="00E77A97">
        <w:t>User will fill this form and verify its provided email after that he can submit this signup request for approval.</w:t>
      </w:r>
    </w:p>
    <w:p w14:paraId="6B6E4B38" w14:textId="77777777" w:rsidR="00FF0648" w:rsidRDefault="00FF0648" w:rsidP="00FF0648">
      <w:pPr>
        <w:pStyle w:val="ListParagraph"/>
        <w:spacing w:line="360" w:lineRule="auto"/>
        <w:jc w:val="both"/>
      </w:pPr>
    </w:p>
    <w:p w14:paraId="5E8FCD75" w14:textId="695179FA" w:rsidR="008A790F" w:rsidRDefault="008A790F" w:rsidP="00206E6F">
      <w:pPr>
        <w:spacing w:line="360" w:lineRule="auto"/>
        <w:jc w:val="both"/>
      </w:pPr>
      <w:r w:rsidRPr="008A790F">
        <w:rPr>
          <w:noProof/>
        </w:rPr>
        <w:drawing>
          <wp:inline distT="0" distB="0" distL="0" distR="0" wp14:anchorId="75C14A3A" wp14:editId="6A5EE811">
            <wp:extent cx="5733415" cy="26943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694305"/>
                    </a:xfrm>
                    <a:prstGeom prst="rect">
                      <a:avLst/>
                    </a:prstGeom>
                  </pic:spPr>
                </pic:pic>
              </a:graphicData>
            </a:graphic>
          </wp:inline>
        </w:drawing>
      </w:r>
    </w:p>
    <w:p w14:paraId="0D7CCC5C" w14:textId="77777777" w:rsidR="00FF0648" w:rsidRDefault="00E77A97" w:rsidP="00F95808">
      <w:pPr>
        <w:pStyle w:val="ListParagraph"/>
        <w:numPr>
          <w:ilvl w:val="0"/>
          <w:numId w:val="39"/>
        </w:numPr>
        <w:spacing w:line="360" w:lineRule="auto"/>
        <w:jc w:val="both"/>
      </w:pPr>
      <w:r>
        <w:t xml:space="preserve">Password reset page for all user (Needy/Donor/Volunteer/Admin). </w:t>
      </w:r>
    </w:p>
    <w:p w14:paraId="506F79FC" w14:textId="77777777" w:rsidR="00FF0648" w:rsidRDefault="00E77A97" w:rsidP="00F95808">
      <w:pPr>
        <w:pStyle w:val="ListParagraph"/>
        <w:numPr>
          <w:ilvl w:val="0"/>
          <w:numId w:val="39"/>
        </w:numPr>
        <w:spacing w:line="360" w:lineRule="auto"/>
        <w:jc w:val="both"/>
      </w:pPr>
      <w:r>
        <w:t xml:space="preserve">Email will be required and a code will appear in email. </w:t>
      </w:r>
    </w:p>
    <w:p w14:paraId="5DDDEA34" w14:textId="07B89D19" w:rsidR="00E77A97" w:rsidRDefault="00E77A97" w:rsidP="00F95808">
      <w:pPr>
        <w:pStyle w:val="ListParagraph"/>
        <w:numPr>
          <w:ilvl w:val="0"/>
          <w:numId w:val="39"/>
        </w:numPr>
        <w:spacing w:line="360" w:lineRule="auto"/>
        <w:jc w:val="both"/>
      </w:pPr>
      <w:r>
        <w:t>After entering the correct code, set new password and click the reset button and new password will be saved.</w:t>
      </w:r>
    </w:p>
    <w:p w14:paraId="259C9074" w14:textId="77777777" w:rsidR="00E77A97" w:rsidRDefault="00E77A97" w:rsidP="00206E6F">
      <w:pPr>
        <w:spacing w:line="360" w:lineRule="auto"/>
        <w:jc w:val="both"/>
      </w:pPr>
    </w:p>
    <w:p w14:paraId="35DCC770" w14:textId="5E492FA0" w:rsidR="00B509BE" w:rsidRDefault="00B509BE" w:rsidP="00B509BE">
      <w:pPr>
        <w:spacing w:line="360" w:lineRule="auto"/>
        <w:jc w:val="both"/>
      </w:pPr>
      <w:r>
        <w:rPr>
          <w:noProof/>
        </w:rPr>
        <w:drawing>
          <wp:inline distT="0" distB="0" distL="0" distR="0" wp14:anchorId="12867CA2" wp14:editId="2CEDE8D2">
            <wp:extent cx="5733415" cy="27006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32"/>
                    <a:stretch/>
                  </pic:blipFill>
                  <pic:spPr>
                    <a:xfrm>
                      <a:off x="0" y="0"/>
                      <a:ext cx="5733415" cy="2700655"/>
                    </a:xfrm>
                    <a:prstGeom prst="rect">
                      <a:avLst/>
                    </a:prstGeom>
                  </pic:spPr>
                </pic:pic>
              </a:graphicData>
            </a:graphic>
          </wp:inline>
        </w:drawing>
      </w:r>
    </w:p>
    <w:p w14:paraId="1B77CCC0" w14:textId="77777777" w:rsidR="00B509BE" w:rsidRDefault="00B509BE" w:rsidP="00B509BE"/>
    <w:p w14:paraId="1B10673F" w14:textId="4DDC8B7B" w:rsidR="00B509BE" w:rsidRDefault="00206E6F" w:rsidP="00B509BE">
      <w:r>
        <w:rPr>
          <w:noProof/>
        </w:rPr>
        <w:lastRenderedPageBreak/>
        <w:drawing>
          <wp:inline distT="0" distB="0" distL="0" distR="0" wp14:anchorId="20DFC474" wp14:editId="344A9EF8">
            <wp:extent cx="5733415" cy="2647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47950"/>
                    </a:xfrm>
                    <a:prstGeom prst="rect">
                      <a:avLst/>
                    </a:prstGeom>
                  </pic:spPr>
                </pic:pic>
              </a:graphicData>
            </a:graphic>
          </wp:inline>
        </w:drawing>
      </w:r>
    </w:p>
    <w:p w14:paraId="31255D93" w14:textId="77777777" w:rsidR="00E77A97" w:rsidRDefault="00E77A97" w:rsidP="00B509BE"/>
    <w:p w14:paraId="3201B6E4" w14:textId="77777777" w:rsidR="00E77A97" w:rsidRDefault="00E77A97" w:rsidP="00FF0648">
      <w:pPr>
        <w:spacing w:line="360" w:lineRule="auto"/>
      </w:pPr>
    </w:p>
    <w:p w14:paraId="18E31839" w14:textId="77777777" w:rsidR="00FF0648" w:rsidRDefault="00E77A97" w:rsidP="00F95808">
      <w:pPr>
        <w:pStyle w:val="ListParagraph"/>
        <w:numPr>
          <w:ilvl w:val="0"/>
          <w:numId w:val="39"/>
        </w:numPr>
        <w:spacing w:line="360" w:lineRule="auto"/>
        <w:jc w:val="both"/>
      </w:pPr>
      <w:r>
        <w:t xml:space="preserve">This is user (Needy/Donor) dashboard. </w:t>
      </w:r>
    </w:p>
    <w:p w14:paraId="36669F54" w14:textId="77777777" w:rsidR="00FF0648" w:rsidRDefault="00E77A97" w:rsidP="00F95808">
      <w:pPr>
        <w:pStyle w:val="ListParagraph"/>
        <w:numPr>
          <w:ilvl w:val="0"/>
          <w:numId w:val="39"/>
        </w:numPr>
        <w:spacing w:line="360" w:lineRule="auto"/>
        <w:jc w:val="both"/>
      </w:pPr>
      <w:r>
        <w:t xml:space="preserve">Books recommended by model according to preferred genre and all books available on Ehsas-hub will be shown to user. </w:t>
      </w:r>
    </w:p>
    <w:p w14:paraId="4AF444AD" w14:textId="5B250611" w:rsidR="00FF0648" w:rsidRDefault="00E77A97" w:rsidP="00F95808">
      <w:pPr>
        <w:pStyle w:val="ListParagraph"/>
        <w:numPr>
          <w:ilvl w:val="0"/>
          <w:numId w:val="39"/>
        </w:numPr>
        <w:spacing w:line="360" w:lineRule="auto"/>
        <w:jc w:val="both"/>
      </w:pPr>
      <w:r>
        <w:t xml:space="preserve">If user </w:t>
      </w:r>
      <w:r w:rsidR="00083EBB">
        <w:t xml:space="preserve">want to donate any </w:t>
      </w:r>
      <w:r w:rsidR="00FF0648">
        <w:t>book,</w:t>
      </w:r>
      <w:r w:rsidR="00083EBB">
        <w:t xml:space="preserve"> he will select switch to donate and a form will appear for donation. </w:t>
      </w:r>
      <w:r>
        <w:t xml:space="preserve">   </w:t>
      </w:r>
    </w:p>
    <w:p w14:paraId="7EBCFADD" w14:textId="77777777" w:rsidR="00FF0648" w:rsidRDefault="00FF0648" w:rsidP="00B509BE"/>
    <w:p w14:paraId="0A8EB001" w14:textId="1296FD97" w:rsidR="00B509BE" w:rsidRDefault="00DA5F4B" w:rsidP="00B509BE">
      <w:r>
        <w:pict w14:anchorId="6351B5F7">
          <v:shape id="_x0000_i1030" type="#_x0000_t75" style="width:451pt;height:308.5pt">
            <v:imagedata r:id="rId28" o:title="WhatsApp Image 2025-05-07 at 21" cropbottom="2350f"/>
          </v:shape>
        </w:pict>
      </w:r>
    </w:p>
    <w:p w14:paraId="0F5578D9" w14:textId="77777777" w:rsidR="00083EBB" w:rsidRDefault="00083EBB" w:rsidP="00B509BE"/>
    <w:p w14:paraId="0CD51768" w14:textId="77777777" w:rsidR="00FF0648" w:rsidRDefault="00083EBB" w:rsidP="00F95808">
      <w:pPr>
        <w:pStyle w:val="ListParagraph"/>
        <w:numPr>
          <w:ilvl w:val="0"/>
          <w:numId w:val="39"/>
        </w:numPr>
        <w:spacing w:line="360" w:lineRule="auto"/>
      </w:pPr>
      <w:r>
        <w:lastRenderedPageBreak/>
        <w:t xml:space="preserve">This is user (Needy/Donor) profile view. </w:t>
      </w:r>
    </w:p>
    <w:p w14:paraId="38BC0446" w14:textId="77777777" w:rsidR="00FF0648" w:rsidRDefault="00083EBB" w:rsidP="00F95808">
      <w:pPr>
        <w:pStyle w:val="ListParagraph"/>
        <w:numPr>
          <w:ilvl w:val="0"/>
          <w:numId w:val="39"/>
        </w:numPr>
        <w:spacing w:line="360" w:lineRule="auto"/>
      </w:pPr>
      <w:r>
        <w:t xml:space="preserve">User can edit profile but every time he will verify register email first then can update its profile. </w:t>
      </w:r>
    </w:p>
    <w:p w14:paraId="5AC02CEF" w14:textId="1FFCC919" w:rsidR="00083EBB" w:rsidRDefault="00083EBB" w:rsidP="00F95808">
      <w:pPr>
        <w:pStyle w:val="ListParagraph"/>
        <w:numPr>
          <w:ilvl w:val="0"/>
          <w:numId w:val="39"/>
        </w:numPr>
        <w:spacing w:line="360" w:lineRule="auto"/>
      </w:pPr>
      <w:r>
        <w:t>View total books donated and requested with details</w:t>
      </w:r>
      <w:r w:rsidR="00FF0648">
        <w:t>.</w:t>
      </w:r>
      <w:r>
        <w:t xml:space="preserve"> </w:t>
      </w:r>
    </w:p>
    <w:p w14:paraId="4E5546E0" w14:textId="77777777" w:rsidR="00FF0648" w:rsidRDefault="00FF0648" w:rsidP="00FF0648">
      <w:pPr>
        <w:pStyle w:val="ListParagraph"/>
        <w:spacing w:line="360" w:lineRule="auto"/>
      </w:pPr>
    </w:p>
    <w:p w14:paraId="3C739D33" w14:textId="66653160" w:rsidR="00206E6F" w:rsidRDefault="00206E6F" w:rsidP="00B509BE">
      <w:r w:rsidRPr="00206E6F">
        <w:rPr>
          <w:noProof/>
        </w:rPr>
        <w:drawing>
          <wp:inline distT="0" distB="0" distL="0" distR="0" wp14:anchorId="00D40824" wp14:editId="642EC8AB">
            <wp:extent cx="5733415" cy="290497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6990" cy="2906789"/>
                    </a:xfrm>
                    <a:prstGeom prst="rect">
                      <a:avLst/>
                    </a:prstGeom>
                  </pic:spPr>
                </pic:pic>
              </a:graphicData>
            </a:graphic>
          </wp:inline>
        </w:drawing>
      </w:r>
    </w:p>
    <w:p w14:paraId="40FA8631" w14:textId="77777777" w:rsidR="0009301C" w:rsidRDefault="0009301C" w:rsidP="00B509BE"/>
    <w:p w14:paraId="62659F24" w14:textId="77777777" w:rsidR="0009301C" w:rsidRDefault="0009301C" w:rsidP="00B509BE"/>
    <w:p w14:paraId="0F3445EB" w14:textId="77777777" w:rsidR="0009301C" w:rsidRDefault="0009301C" w:rsidP="00B509BE"/>
    <w:p w14:paraId="19A00D44" w14:textId="77777777" w:rsidR="0009301C" w:rsidRDefault="0009301C" w:rsidP="00B509BE"/>
    <w:p w14:paraId="5324157A" w14:textId="012761FA" w:rsidR="00206E6F" w:rsidRDefault="00206E6F" w:rsidP="00B509BE">
      <w:pPr>
        <w:rPr>
          <w:noProof/>
        </w:rPr>
      </w:pPr>
      <w:r w:rsidRPr="00206E6F">
        <w:rPr>
          <w:noProof/>
        </w:rPr>
        <w:drawing>
          <wp:inline distT="0" distB="0" distL="0" distR="0" wp14:anchorId="5EE672C2" wp14:editId="1D837567">
            <wp:extent cx="5732249" cy="272913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625" cy="2731692"/>
                    </a:xfrm>
                    <a:prstGeom prst="rect">
                      <a:avLst/>
                    </a:prstGeom>
                  </pic:spPr>
                </pic:pic>
              </a:graphicData>
            </a:graphic>
          </wp:inline>
        </w:drawing>
      </w:r>
    </w:p>
    <w:p w14:paraId="675FCABE" w14:textId="77777777" w:rsidR="0009301C" w:rsidRPr="0009301C" w:rsidRDefault="0009301C" w:rsidP="0009301C"/>
    <w:p w14:paraId="36497637" w14:textId="77777777" w:rsidR="0009301C" w:rsidRPr="0009301C" w:rsidRDefault="0009301C" w:rsidP="0009301C"/>
    <w:p w14:paraId="74E97A8D" w14:textId="77777777" w:rsidR="0009301C" w:rsidRPr="0009301C" w:rsidRDefault="0009301C" w:rsidP="0009301C"/>
    <w:p w14:paraId="3508CE29" w14:textId="77777777" w:rsidR="0009301C" w:rsidRPr="0009301C" w:rsidRDefault="0009301C" w:rsidP="0009301C"/>
    <w:p w14:paraId="166FFCBE" w14:textId="77777777" w:rsidR="0009301C" w:rsidRPr="0009301C" w:rsidRDefault="0009301C" w:rsidP="0009301C"/>
    <w:p w14:paraId="65E0694C" w14:textId="77777777" w:rsidR="0009301C" w:rsidRPr="0009301C" w:rsidRDefault="0009301C" w:rsidP="0009301C"/>
    <w:p w14:paraId="1157DD6C" w14:textId="77777777" w:rsidR="0009301C" w:rsidRPr="0009301C" w:rsidRDefault="0009301C" w:rsidP="0009301C"/>
    <w:p w14:paraId="1DCAB19E" w14:textId="77777777" w:rsidR="0009301C" w:rsidRPr="0009301C" w:rsidRDefault="0009301C" w:rsidP="0009301C"/>
    <w:p w14:paraId="79768E01" w14:textId="77777777" w:rsidR="0009301C" w:rsidRDefault="0009301C" w:rsidP="0009301C">
      <w:pPr>
        <w:rPr>
          <w:noProof/>
        </w:rPr>
      </w:pPr>
    </w:p>
    <w:p w14:paraId="3803293C" w14:textId="6C51C1CE" w:rsidR="0009301C" w:rsidRDefault="0009301C" w:rsidP="0009301C">
      <w:pPr>
        <w:tabs>
          <w:tab w:val="left" w:pos="2117"/>
        </w:tabs>
      </w:pPr>
      <w:r>
        <w:tab/>
      </w:r>
    </w:p>
    <w:p w14:paraId="5FDD8A62" w14:textId="77777777" w:rsidR="0009301C" w:rsidRDefault="0009301C" w:rsidP="0009301C">
      <w:pPr>
        <w:tabs>
          <w:tab w:val="left" w:pos="2117"/>
        </w:tabs>
      </w:pPr>
    </w:p>
    <w:p w14:paraId="57755B1F" w14:textId="77777777" w:rsidR="0009301C" w:rsidRPr="0009301C" w:rsidRDefault="0009301C" w:rsidP="0009301C">
      <w:pPr>
        <w:tabs>
          <w:tab w:val="left" w:pos="2117"/>
        </w:tabs>
      </w:pPr>
    </w:p>
    <w:p w14:paraId="1F02C6D8" w14:textId="0D002D70" w:rsidR="00B509BE" w:rsidRDefault="00206E6F" w:rsidP="00B509BE">
      <w:r w:rsidRPr="00206E6F">
        <w:rPr>
          <w:noProof/>
        </w:rPr>
        <w:drawing>
          <wp:inline distT="0" distB="0" distL="0" distR="0" wp14:anchorId="5ADBC80D" wp14:editId="020F3228">
            <wp:extent cx="5732791" cy="2813539"/>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6370" cy="2815295"/>
                    </a:xfrm>
                    <a:prstGeom prst="rect">
                      <a:avLst/>
                    </a:prstGeom>
                  </pic:spPr>
                </pic:pic>
              </a:graphicData>
            </a:graphic>
          </wp:inline>
        </w:drawing>
      </w:r>
    </w:p>
    <w:p w14:paraId="16C265AA" w14:textId="77777777" w:rsidR="008B209A" w:rsidRDefault="008B209A" w:rsidP="00B509BE"/>
    <w:p w14:paraId="6FA5B5CD" w14:textId="77777777" w:rsidR="008B209A" w:rsidRDefault="008B209A" w:rsidP="00B509BE"/>
    <w:p w14:paraId="489313F3" w14:textId="77777777" w:rsidR="00B509BE" w:rsidRDefault="00B509BE" w:rsidP="00B509BE"/>
    <w:p w14:paraId="4D71360E" w14:textId="11BADF9C" w:rsidR="00B509BE" w:rsidRDefault="00665C92" w:rsidP="00B509BE">
      <w:r w:rsidRPr="00665C92">
        <w:rPr>
          <w:noProof/>
        </w:rPr>
        <w:drawing>
          <wp:inline distT="0" distB="0" distL="0" distR="0" wp14:anchorId="7F64A21F" wp14:editId="4A34F975">
            <wp:extent cx="5732912" cy="28416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6608" cy="2843505"/>
                    </a:xfrm>
                    <a:prstGeom prst="rect">
                      <a:avLst/>
                    </a:prstGeom>
                  </pic:spPr>
                </pic:pic>
              </a:graphicData>
            </a:graphic>
          </wp:inline>
        </w:drawing>
      </w:r>
    </w:p>
    <w:p w14:paraId="01823C15" w14:textId="77777777" w:rsidR="0009301C" w:rsidRDefault="0009301C" w:rsidP="00B509BE"/>
    <w:p w14:paraId="65929797" w14:textId="77777777" w:rsidR="0009301C" w:rsidRDefault="0009301C" w:rsidP="00B509BE"/>
    <w:p w14:paraId="5F528CF8" w14:textId="77777777" w:rsidR="0009301C" w:rsidRDefault="0009301C" w:rsidP="00B509BE"/>
    <w:p w14:paraId="2A3274DF" w14:textId="77777777" w:rsidR="0009301C" w:rsidRDefault="0009301C" w:rsidP="00B509BE"/>
    <w:p w14:paraId="49211D5E" w14:textId="653BE71E" w:rsidR="00666D16" w:rsidRDefault="00666D16" w:rsidP="00B509BE"/>
    <w:p w14:paraId="6E300DCC" w14:textId="672D8467" w:rsidR="003B70F3" w:rsidRDefault="003B70F3" w:rsidP="00B509BE"/>
    <w:p w14:paraId="6DD8B5AD" w14:textId="0A0C5A47" w:rsidR="0009301C" w:rsidRDefault="0057532C" w:rsidP="00633E4C">
      <w:pPr>
        <w:pStyle w:val="Heading3"/>
      </w:pPr>
      <w:bookmarkStart w:id="125" w:name="_Toc198214525"/>
      <w:r>
        <w:lastRenderedPageBreak/>
        <w:t>Admin Role GUI:</w:t>
      </w:r>
      <w:bookmarkEnd w:id="125"/>
      <w:r w:rsidR="00666D16" w:rsidRPr="00666D16">
        <w:t xml:space="preserve"> </w:t>
      </w:r>
    </w:p>
    <w:p w14:paraId="04761983" w14:textId="77777777" w:rsidR="0009301C" w:rsidRDefault="0009301C" w:rsidP="0009301C"/>
    <w:p w14:paraId="71A0595D" w14:textId="33BF2384" w:rsidR="0009301C" w:rsidRDefault="0009301C" w:rsidP="00F95808">
      <w:pPr>
        <w:pStyle w:val="ListParagraph"/>
        <w:numPr>
          <w:ilvl w:val="0"/>
          <w:numId w:val="41"/>
        </w:numPr>
      </w:pPr>
      <w:r>
        <w:t>Admin Sign up/</w:t>
      </w:r>
      <w:r w:rsidR="00CC4B66">
        <w:t>login page</w:t>
      </w:r>
    </w:p>
    <w:p w14:paraId="726C971A" w14:textId="77777777" w:rsidR="0009301C" w:rsidRDefault="0009301C" w:rsidP="0009301C"/>
    <w:p w14:paraId="1AFF34EB" w14:textId="77777777" w:rsidR="0009301C" w:rsidRPr="0009301C" w:rsidRDefault="0009301C" w:rsidP="0009301C"/>
    <w:p w14:paraId="408F114E" w14:textId="7A5B361C" w:rsidR="00FC2E75" w:rsidRDefault="00FC2E75" w:rsidP="00FC2E75">
      <w:r w:rsidRPr="00666D16">
        <w:rPr>
          <w:noProof/>
        </w:rPr>
        <w:drawing>
          <wp:inline distT="0" distB="0" distL="0" distR="0" wp14:anchorId="1837D313" wp14:editId="08A6A690">
            <wp:extent cx="5733415" cy="26739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673985"/>
                    </a:xfrm>
                    <a:prstGeom prst="rect">
                      <a:avLst/>
                    </a:prstGeom>
                  </pic:spPr>
                </pic:pic>
              </a:graphicData>
            </a:graphic>
          </wp:inline>
        </w:drawing>
      </w:r>
    </w:p>
    <w:p w14:paraId="07DBA725" w14:textId="77777777" w:rsidR="0009301C" w:rsidRDefault="0009301C" w:rsidP="00FC2E75"/>
    <w:p w14:paraId="144453DE" w14:textId="77777777" w:rsidR="0009301C" w:rsidRDefault="0009301C" w:rsidP="00FC2E75"/>
    <w:p w14:paraId="147B4C12" w14:textId="77777777" w:rsidR="0009301C" w:rsidRDefault="0009301C" w:rsidP="00FC2E75"/>
    <w:p w14:paraId="075854C7" w14:textId="77777777" w:rsidR="0009301C" w:rsidRDefault="0009301C" w:rsidP="00FC2E75"/>
    <w:p w14:paraId="5D73391B" w14:textId="77777777" w:rsidR="0009301C" w:rsidRPr="00FC2E75" w:rsidRDefault="0009301C" w:rsidP="00FC2E75"/>
    <w:p w14:paraId="6C18B3A4" w14:textId="6208AE43" w:rsidR="00666D16" w:rsidRPr="00666D16" w:rsidRDefault="00666D16" w:rsidP="00666D16">
      <w:r w:rsidRPr="00666D16">
        <w:rPr>
          <w:noProof/>
        </w:rPr>
        <w:drawing>
          <wp:inline distT="0" distB="0" distL="0" distR="0" wp14:anchorId="021227AC" wp14:editId="72EE16F7">
            <wp:extent cx="5733415" cy="26689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668905"/>
                    </a:xfrm>
                    <a:prstGeom prst="rect">
                      <a:avLst/>
                    </a:prstGeom>
                  </pic:spPr>
                </pic:pic>
              </a:graphicData>
            </a:graphic>
          </wp:inline>
        </w:drawing>
      </w:r>
    </w:p>
    <w:p w14:paraId="319DA618" w14:textId="00D3A93F" w:rsidR="00666D16" w:rsidRDefault="00666D16" w:rsidP="00666D16"/>
    <w:p w14:paraId="6FA47D24" w14:textId="77777777" w:rsidR="0009301C" w:rsidRDefault="0009301C" w:rsidP="00666D16"/>
    <w:p w14:paraId="05B5232F" w14:textId="77777777" w:rsidR="0009301C" w:rsidRDefault="0009301C" w:rsidP="00666D16"/>
    <w:p w14:paraId="307DABD2" w14:textId="77777777" w:rsidR="0009301C" w:rsidRDefault="0009301C" w:rsidP="00666D16"/>
    <w:p w14:paraId="7C75B9D7" w14:textId="77777777" w:rsidR="0009301C" w:rsidRDefault="0009301C" w:rsidP="00666D16"/>
    <w:p w14:paraId="57A2FAFF" w14:textId="77777777" w:rsidR="0009301C" w:rsidRDefault="0009301C" w:rsidP="00666D16"/>
    <w:p w14:paraId="3B8831FB" w14:textId="77777777" w:rsidR="0009301C" w:rsidRDefault="0009301C" w:rsidP="00666D16"/>
    <w:p w14:paraId="51A45D4F" w14:textId="77777777" w:rsidR="0009301C" w:rsidRDefault="0009301C" w:rsidP="00666D16"/>
    <w:p w14:paraId="75C3D436" w14:textId="77777777" w:rsidR="0009301C" w:rsidRDefault="0009301C" w:rsidP="00666D16"/>
    <w:p w14:paraId="490C5E78" w14:textId="39E38FD6" w:rsidR="0009301C" w:rsidRDefault="0009301C" w:rsidP="00F95808">
      <w:pPr>
        <w:pStyle w:val="ListParagraph"/>
        <w:numPr>
          <w:ilvl w:val="0"/>
          <w:numId w:val="41"/>
        </w:numPr>
      </w:pPr>
      <w:r>
        <w:lastRenderedPageBreak/>
        <w:t>Admin profile view Page</w:t>
      </w:r>
    </w:p>
    <w:p w14:paraId="0D5A8C67" w14:textId="77777777" w:rsidR="0009301C" w:rsidRDefault="0009301C" w:rsidP="00666D16"/>
    <w:p w14:paraId="75C17FE3" w14:textId="2A6D79D8" w:rsidR="00666D16" w:rsidRDefault="00666D16" w:rsidP="00666D16">
      <w:r w:rsidRPr="00666D16">
        <w:rPr>
          <w:noProof/>
        </w:rPr>
        <w:drawing>
          <wp:anchor distT="0" distB="0" distL="114300" distR="114300" simplePos="0" relativeHeight="251679232" behindDoc="0" locked="0" layoutInCell="1" allowOverlap="1" wp14:anchorId="2DD9DB89" wp14:editId="23C893F6">
            <wp:simplePos x="914400" y="1454227"/>
            <wp:positionH relativeFrom="column">
              <wp:align>left</wp:align>
            </wp:positionH>
            <wp:positionV relativeFrom="paragraph">
              <wp:align>top</wp:align>
            </wp:positionV>
            <wp:extent cx="5830570" cy="267144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30570" cy="2671445"/>
                    </a:xfrm>
                    <a:prstGeom prst="rect">
                      <a:avLst/>
                    </a:prstGeom>
                  </pic:spPr>
                </pic:pic>
              </a:graphicData>
            </a:graphic>
          </wp:anchor>
        </w:drawing>
      </w:r>
      <w:r w:rsidR="0009301C">
        <w:br w:type="textWrapping" w:clear="all"/>
      </w:r>
    </w:p>
    <w:p w14:paraId="6CAAB48F" w14:textId="77777777" w:rsidR="0009301C" w:rsidRDefault="0009301C" w:rsidP="00666D16"/>
    <w:p w14:paraId="32C94E0F" w14:textId="77777777" w:rsidR="0009301C" w:rsidRDefault="0009301C" w:rsidP="00666D16"/>
    <w:p w14:paraId="5B8CD6F8" w14:textId="77777777" w:rsidR="0009301C" w:rsidRDefault="0009301C" w:rsidP="00666D16"/>
    <w:p w14:paraId="72C68CCC" w14:textId="77777777" w:rsidR="0009301C" w:rsidRDefault="0009301C" w:rsidP="00666D16"/>
    <w:p w14:paraId="18268CD5" w14:textId="77777777" w:rsidR="0009301C" w:rsidRDefault="0009301C" w:rsidP="00666D16"/>
    <w:p w14:paraId="787CE07B" w14:textId="627FD02B" w:rsidR="0009301C" w:rsidRDefault="0009301C" w:rsidP="00F95808">
      <w:pPr>
        <w:pStyle w:val="ListParagraph"/>
        <w:numPr>
          <w:ilvl w:val="0"/>
          <w:numId w:val="41"/>
        </w:numPr>
      </w:pPr>
      <w:r>
        <w:t>Admin Statistic page for all users activities</w:t>
      </w:r>
    </w:p>
    <w:p w14:paraId="393261EE" w14:textId="77777777" w:rsidR="0009301C" w:rsidRPr="00666D16" w:rsidRDefault="0009301C" w:rsidP="0009301C">
      <w:pPr>
        <w:pStyle w:val="ListParagraph"/>
      </w:pPr>
    </w:p>
    <w:p w14:paraId="3B918390" w14:textId="678FE8AC" w:rsidR="0057532C" w:rsidRDefault="0018560E" w:rsidP="0057532C">
      <w:pPr>
        <w:rPr>
          <w:noProof/>
        </w:rPr>
      </w:pPr>
      <w:r w:rsidRPr="0018560E">
        <w:rPr>
          <w:noProof/>
        </w:rPr>
        <w:drawing>
          <wp:inline distT="0" distB="0" distL="0" distR="0" wp14:anchorId="16DDED59" wp14:editId="365D8642">
            <wp:extent cx="5830570" cy="28135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3845" cy="2815119"/>
                    </a:xfrm>
                    <a:prstGeom prst="rect">
                      <a:avLst/>
                    </a:prstGeom>
                  </pic:spPr>
                </pic:pic>
              </a:graphicData>
            </a:graphic>
          </wp:inline>
        </w:drawing>
      </w:r>
    </w:p>
    <w:p w14:paraId="48BD6F5E" w14:textId="77777777" w:rsidR="0009301C" w:rsidRPr="0009301C" w:rsidRDefault="0009301C" w:rsidP="0009301C"/>
    <w:p w14:paraId="3E01E01D" w14:textId="77777777" w:rsidR="0009301C" w:rsidRPr="0009301C" w:rsidRDefault="0009301C" w:rsidP="0009301C"/>
    <w:p w14:paraId="30853434" w14:textId="77777777" w:rsidR="0009301C" w:rsidRPr="0009301C" w:rsidRDefault="0009301C" w:rsidP="0009301C"/>
    <w:p w14:paraId="3A7F27B2" w14:textId="77777777" w:rsidR="0009301C" w:rsidRPr="0009301C" w:rsidRDefault="0009301C" w:rsidP="0009301C"/>
    <w:p w14:paraId="3EA9EBDC" w14:textId="77777777" w:rsidR="0009301C" w:rsidRDefault="0009301C" w:rsidP="0009301C">
      <w:pPr>
        <w:rPr>
          <w:noProof/>
        </w:rPr>
      </w:pPr>
    </w:p>
    <w:p w14:paraId="420E2267" w14:textId="334A91A6" w:rsidR="0009301C" w:rsidRDefault="0009301C" w:rsidP="0009301C">
      <w:pPr>
        <w:tabs>
          <w:tab w:val="left" w:pos="1874"/>
        </w:tabs>
      </w:pPr>
      <w:r>
        <w:tab/>
      </w:r>
    </w:p>
    <w:p w14:paraId="2B8D71DE" w14:textId="77777777" w:rsidR="0009301C" w:rsidRDefault="0009301C" w:rsidP="0009301C">
      <w:pPr>
        <w:tabs>
          <w:tab w:val="left" w:pos="1874"/>
        </w:tabs>
      </w:pPr>
    </w:p>
    <w:p w14:paraId="40003565" w14:textId="5505B8C7" w:rsidR="0009301C" w:rsidRDefault="0009301C" w:rsidP="00F95808">
      <w:pPr>
        <w:pStyle w:val="ListParagraph"/>
        <w:numPr>
          <w:ilvl w:val="0"/>
          <w:numId w:val="41"/>
        </w:numPr>
        <w:tabs>
          <w:tab w:val="left" w:pos="1874"/>
        </w:tabs>
      </w:pPr>
      <w:r>
        <w:t>Active user/book/volunteer list page</w:t>
      </w:r>
    </w:p>
    <w:p w14:paraId="789B5942" w14:textId="77777777" w:rsidR="0009301C" w:rsidRPr="0009301C" w:rsidRDefault="0009301C" w:rsidP="0009301C">
      <w:pPr>
        <w:pStyle w:val="ListParagraph"/>
        <w:tabs>
          <w:tab w:val="left" w:pos="1874"/>
        </w:tabs>
      </w:pPr>
    </w:p>
    <w:p w14:paraId="5576072A" w14:textId="178720B0" w:rsidR="0018560E" w:rsidRDefault="0018560E" w:rsidP="00B509BE">
      <w:pPr>
        <w:rPr>
          <w:noProof/>
        </w:rPr>
      </w:pPr>
      <w:r w:rsidRPr="0018560E">
        <w:rPr>
          <w:noProof/>
        </w:rPr>
        <w:drawing>
          <wp:inline distT="0" distB="0" distL="0" distR="0" wp14:anchorId="405062F6" wp14:editId="0399C3A0">
            <wp:extent cx="5816906"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1188" cy="2737594"/>
                    </a:xfrm>
                    <a:prstGeom prst="rect">
                      <a:avLst/>
                    </a:prstGeom>
                  </pic:spPr>
                </pic:pic>
              </a:graphicData>
            </a:graphic>
          </wp:inline>
        </w:drawing>
      </w:r>
      <w:r w:rsidRPr="0018560E">
        <w:rPr>
          <w:noProof/>
        </w:rPr>
        <w:t xml:space="preserve"> </w:t>
      </w:r>
      <w:r w:rsidRPr="0018560E">
        <w:rPr>
          <w:noProof/>
        </w:rPr>
        <w:drawing>
          <wp:inline distT="0" distB="0" distL="0" distR="0" wp14:anchorId="57EDE14A" wp14:editId="0BF1E634">
            <wp:extent cx="5816600" cy="2764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8709" cy="2765157"/>
                    </a:xfrm>
                    <a:prstGeom prst="rect">
                      <a:avLst/>
                    </a:prstGeom>
                  </pic:spPr>
                </pic:pic>
              </a:graphicData>
            </a:graphic>
          </wp:inline>
        </w:drawing>
      </w:r>
    </w:p>
    <w:p w14:paraId="1C82C708" w14:textId="27213BF0" w:rsidR="00FF0648" w:rsidRDefault="00666D16" w:rsidP="00B509BE">
      <w:pPr>
        <w:rPr>
          <w:noProof/>
        </w:rPr>
      </w:pPr>
      <w:r w:rsidRPr="0018560E">
        <w:rPr>
          <w:noProof/>
        </w:rPr>
        <w:drawing>
          <wp:inline distT="0" distB="0" distL="0" distR="0" wp14:anchorId="372A18FE" wp14:editId="6BB713F8">
            <wp:extent cx="5733142" cy="2908453"/>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250" cy="2920176"/>
                    </a:xfrm>
                    <a:prstGeom prst="rect">
                      <a:avLst/>
                    </a:prstGeom>
                  </pic:spPr>
                </pic:pic>
              </a:graphicData>
            </a:graphic>
          </wp:inline>
        </w:drawing>
      </w:r>
    </w:p>
    <w:p w14:paraId="41052BA5" w14:textId="77777777" w:rsidR="00633E4C" w:rsidRDefault="00633E4C" w:rsidP="00B509BE">
      <w:pPr>
        <w:rPr>
          <w:noProof/>
        </w:rPr>
      </w:pPr>
    </w:p>
    <w:p w14:paraId="6B57C691" w14:textId="406EEC47" w:rsidR="00FF0648" w:rsidRDefault="0009301C" w:rsidP="00F95808">
      <w:pPr>
        <w:pStyle w:val="ListParagraph"/>
        <w:numPr>
          <w:ilvl w:val="0"/>
          <w:numId w:val="41"/>
        </w:numPr>
        <w:rPr>
          <w:noProof/>
        </w:rPr>
      </w:pPr>
      <w:r>
        <w:rPr>
          <w:noProof/>
        </w:rPr>
        <w:lastRenderedPageBreak/>
        <w:t>Needy new/inprocess/approved/completed request</w:t>
      </w:r>
    </w:p>
    <w:p w14:paraId="013351BB" w14:textId="77777777" w:rsidR="0009301C" w:rsidRDefault="0009301C" w:rsidP="0009301C">
      <w:pPr>
        <w:pStyle w:val="ListParagraph"/>
        <w:rPr>
          <w:noProof/>
        </w:rPr>
      </w:pPr>
    </w:p>
    <w:p w14:paraId="21E4FA44" w14:textId="290F9C9E" w:rsidR="00666D16" w:rsidRDefault="0018560E" w:rsidP="00B509BE">
      <w:pPr>
        <w:rPr>
          <w:noProof/>
        </w:rPr>
      </w:pPr>
      <w:r w:rsidRPr="0018560E">
        <w:rPr>
          <w:noProof/>
        </w:rPr>
        <w:drawing>
          <wp:inline distT="0" distB="0" distL="0" distR="0" wp14:anchorId="40AE18B8" wp14:editId="711202AB">
            <wp:extent cx="5733415" cy="2684145"/>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684145"/>
                    </a:xfrm>
                    <a:prstGeom prst="rect">
                      <a:avLst/>
                    </a:prstGeom>
                  </pic:spPr>
                </pic:pic>
              </a:graphicData>
            </a:graphic>
          </wp:inline>
        </w:drawing>
      </w:r>
      <w:r w:rsidRPr="0018560E">
        <w:rPr>
          <w:noProof/>
        </w:rPr>
        <w:t xml:space="preserve"> </w:t>
      </w:r>
    </w:p>
    <w:p w14:paraId="56F82CDE" w14:textId="7CCDDD24" w:rsidR="00666D16" w:rsidRDefault="00666D16" w:rsidP="00B509BE">
      <w:pPr>
        <w:rPr>
          <w:noProof/>
        </w:rPr>
      </w:pPr>
      <w:r w:rsidRPr="0018560E">
        <w:rPr>
          <w:noProof/>
        </w:rPr>
        <w:drawing>
          <wp:inline distT="0" distB="0" distL="0" distR="0" wp14:anchorId="00A9A405" wp14:editId="19392A7C">
            <wp:extent cx="5733415" cy="262128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621280"/>
                    </a:xfrm>
                    <a:prstGeom prst="rect">
                      <a:avLst/>
                    </a:prstGeom>
                  </pic:spPr>
                </pic:pic>
              </a:graphicData>
            </a:graphic>
          </wp:inline>
        </w:drawing>
      </w:r>
    </w:p>
    <w:p w14:paraId="36491BC2" w14:textId="22E863AA" w:rsidR="0018560E" w:rsidRDefault="0018560E" w:rsidP="00B509BE">
      <w:pPr>
        <w:rPr>
          <w:noProof/>
        </w:rPr>
      </w:pPr>
      <w:r w:rsidRPr="0018560E">
        <w:rPr>
          <w:noProof/>
        </w:rPr>
        <w:drawing>
          <wp:inline distT="0" distB="0" distL="0" distR="0" wp14:anchorId="337E4CC5" wp14:editId="654AC728">
            <wp:extent cx="5733415" cy="26657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665730"/>
                    </a:xfrm>
                    <a:prstGeom prst="rect">
                      <a:avLst/>
                    </a:prstGeom>
                  </pic:spPr>
                </pic:pic>
              </a:graphicData>
            </a:graphic>
          </wp:inline>
        </w:drawing>
      </w:r>
      <w:r w:rsidRPr="0018560E">
        <w:rPr>
          <w:noProof/>
        </w:rPr>
        <w:t xml:space="preserve"> </w:t>
      </w:r>
    </w:p>
    <w:p w14:paraId="67288742" w14:textId="250AE4B0" w:rsidR="0018560E" w:rsidRDefault="0018560E" w:rsidP="00B509BE">
      <w:r w:rsidRPr="0018560E">
        <w:rPr>
          <w:noProof/>
        </w:rPr>
        <w:lastRenderedPageBreak/>
        <w:drawing>
          <wp:inline distT="0" distB="0" distL="0" distR="0" wp14:anchorId="4109F283" wp14:editId="59710E3D">
            <wp:extent cx="5733415" cy="2627630"/>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627630"/>
                    </a:xfrm>
                    <a:prstGeom prst="rect">
                      <a:avLst/>
                    </a:prstGeom>
                  </pic:spPr>
                </pic:pic>
              </a:graphicData>
            </a:graphic>
          </wp:inline>
        </w:drawing>
      </w:r>
    </w:p>
    <w:p w14:paraId="63038988" w14:textId="453D21CC" w:rsidR="0009301C" w:rsidRDefault="0009301C" w:rsidP="00B509BE"/>
    <w:p w14:paraId="76351E4A" w14:textId="77777777" w:rsidR="0009301C" w:rsidRDefault="0009301C" w:rsidP="00B509BE"/>
    <w:p w14:paraId="6BE1CBAB" w14:textId="12DBCD94" w:rsidR="0009301C" w:rsidRDefault="0009301C" w:rsidP="00F95808">
      <w:pPr>
        <w:pStyle w:val="ListParagraph"/>
        <w:numPr>
          <w:ilvl w:val="0"/>
          <w:numId w:val="41"/>
        </w:numPr>
      </w:pPr>
      <w:r>
        <w:t>Volunteer Approved/completed request page.</w:t>
      </w:r>
    </w:p>
    <w:p w14:paraId="406A394E" w14:textId="77777777" w:rsidR="0009301C" w:rsidRDefault="0009301C" w:rsidP="0009301C">
      <w:pPr>
        <w:pStyle w:val="ListParagraph"/>
      </w:pPr>
    </w:p>
    <w:p w14:paraId="2DF3F653" w14:textId="72C10C60" w:rsidR="00666D16" w:rsidRDefault="00666D16" w:rsidP="00B509BE">
      <w:r w:rsidRPr="00666D16">
        <w:rPr>
          <w:noProof/>
        </w:rPr>
        <w:drawing>
          <wp:inline distT="0" distB="0" distL="0" distR="0" wp14:anchorId="07BC3610" wp14:editId="50DD0F0E">
            <wp:extent cx="5733415" cy="2544896"/>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7487" cy="2546703"/>
                    </a:xfrm>
                    <a:prstGeom prst="rect">
                      <a:avLst/>
                    </a:prstGeom>
                  </pic:spPr>
                </pic:pic>
              </a:graphicData>
            </a:graphic>
          </wp:inline>
        </w:drawing>
      </w:r>
    </w:p>
    <w:p w14:paraId="7304BB1A" w14:textId="6E333718" w:rsidR="00666D16" w:rsidRDefault="00666D16" w:rsidP="00B509BE">
      <w:r w:rsidRPr="00666D16">
        <w:rPr>
          <w:noProof/>
        </w:rPr>
        <w:drawing>
          <wp:inline distT="0" distB="0" distL="0" distR="0" wp14:anchorId="429B142D" wp14:editId="1E650048">
            <wp:extent cx="5733415" cy="234659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6389" cy="2347810"/>
                    </a:xfrm>
                    <a:prstGeom prst="rect">
                      <a:avLst/>
                    </a:prstGeom>
                  </pic:spPr>
                </pic:pic>
              </a:graphicData>
            </a:graphic>
          </wp:inline>
        </w:drawing>
      </w:r>
    </w:p>
    <w:p w14:paraId="3DD59439" w14:textId="65E58CCC" w:rsidR="00633E4C" w:rsidRDefault="00633E4C" w:rsidP="00B509BE"/>
    <w:p w14:paraId="32576A7E" w14:textId="77777777" w:rsidR="00633E4C" w:rsidRDefault="00633E4C" w:rsidP="00B509BE"/>
    <w:p w14:paraId="20EDE274" w14:textId="77777777" w:rsidR="00CC4B66" w:rsidRDefault="00CC4B66" w:rsidP="00B509BE"/>
    <w:p w14:paraId="057D0A51" w14:textId="5A8D6BAC" w:rsidR="00CC4B66" w:rsidRDefault="00CC4B66" w:rsidP="00F95808">
      <w:pPr>
        <w:pStyle w:val="ListParagraph"/>
        <w:numPr>
          <w:ilvl w:val="0"/>
          <w:numId w:val="41"/>
        </w:numPr>
      </w:pPr>
      <w:r>
        <w:lastRenderedPageBreak/>
        <w:t xml:space="preserve">Feedbacks from user </w:t>
      </w:r>
    </w:p>
    <w:p w14:paraId="5751D179" w14:textId="77777777" w:rsidR="00CC4B66" w:rsidRDefault="00CC4B66" w:rsidP="00CC4B66">
      <w:pPr>
        <w:pStyle w:val="ListParagraph"/>
      </w:pPr>
    </w:p>
    <w:p w14:paraId="53E6CF68" w14:textId="26DC4C3B" w:rsidR="00666D16" w:rsidRDefault="00666D16" w:rsidP="00B509BE">
      <w:r w:rsidRPr="00666D16">
        <w:rPr>
          <w:noProof/>
        </w:rPr>
        <w:drawing>
          <wp:inline distT="0" distB="0" distL="0" distR="0" wp14:anchorId="3BF96059" wp14:editId="28451026">
            <wp:extent cx="5733415" cy="2644140"/>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644140"/>
                    </a:xfrm>
                    <a:prstGeom prst="rect">
                      <a:avLst/>
                    </a:prstGeom>
                  </pic:spPr>
                </pic:pic>
              </a:graphicData>
            </a:graphic>
          </wp:inline>
        </w:drawing>
      </w:r>
    </w:p>
    <w:p w14:paraId="222E2CB5" w14:textId="1CF9556A" w:rsidR="00A35610" w:rsidRDefault="00A35610" w:rsidP="00B509BE"/>
    <w:p w14:paraId="37C499D3" w14:textId="77777777" w:rsidR="00A35610" w:rsidRDefault="00A35610" w:rsidP="00B509BE"/>
    <w:p w14:paraId="6C654CF8" w14:textId="17C2D3F7" w:rsidR="00666D16" w:rsidRDefault="0049566A" w:rsidP="00633E4C">
      <w:pPr>
        <w:pStyle w:val="Heading3"/>
      </w:pPr>
      <w:bookmarkStart w:id="126" w:name="_Toc198214526"/>
      <w:r>
        <w:t>Volunteer</w:t>
      </w:r>
      <w:r w:rsidR="00666D16">
        <w:t xml:space="preserve"> Role </w:t>
      </w:r>
      <w:r>
        <w:t>GUI</w:t>
      </w:r>
      <w:r w:rsidR="00666D16">
        <w:t>:</w:t>
      </w:r>
      <w:bookmarkEnd w:id="126"/>
    </w:p>
    <w:p w14:paraId="15122542" w14:textId="77777777" w:rsidR="008B209A" w:rsidRDefault="008B209A" w:rsidP="008B209A"/>
    <w:p w14:paraId="57CEA180" w14:textId="5D0B7045" w:rsidR="008B209A" w:rsidRDefault="008B209A" w:rsidP="00F95808">
      <w:pPr>
        <w:pStyle w:val="ListParagraph"/>
        <w:numPr>
          <w:ilvl w:val="0"/>
          <w:numId w:val="40"/>
        </w:numPr>
      </w:pPr>
      <w:r>
        <w:t>Volunteer Sign up page.</w:t>
      </w:r>
    </w:p>
    <w:p w14:paraId="2D8A9625" w14:textId="77777777" w:rsidR="008B209A" w:rsidRPr="008B209A" w:rsidRDefault="008B209A" w:rsidP="008B209A">
      <w:pPr>
        <w:pStyle w:val="ListParagraph"/>
      </w:pPr>
    </w:p>
    <w:p w14:paraId="41C0CA49" w14:textId="203BCABB" w:rsidR="0049566A" w:rsidRDefault="0049566A" w:rsidP="0049566A">
      <w:pPr>
        <w:rPr>
          <w:noProof/>
        </w:rPr>
      </w:pPr>
      <w:r w:rsidRPr="0049566A">
        <w:rPr>
          <w:noProof/>
        </w:rPr>
        <w:drawing>
          <wp:inline distT="0" distB="0" distL="0" distR="0" wp14:anchorId="39E6BC04" wp14:editId="73249010">
            <wp:extent cx="5733415" cy="2639695"/>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639695"/>
                    </a:xfrm>
                    <a:prstGeom prst="rect">
                      <a:avLst/>
                    </a:prstGeom>
                  </pic:spPr>
                </pic:pic>
              </a:graphicData>
            </a:graphic>
          </wp:inline>
        </w:drawing>
      </w:r>
    </w:p>
    <w:p w14:paraId="14F073D7" w14:textId="77777777" w:rsidR="008B209A" w:rsidRPr="008B209A" w:rsidRDefault="008B209A" w:rsidP="008B209A"/>
    <w:p w14:paraId="67023B91" w14:textId="77777777" w:rsidR="008B209A" w:rsidRPr="008B209A" w:rsidRDefault="008B209A" w:rsidP="008B209A"/>
    <w:p w14:paraId="285B9E0F" w14:textId="77777777" w:rsidR="008B209A" w:rsidRPr="008B209A" w:rsidRDefault="008B209A" w:rsidP="008B209A"/>
    <w:p w14:paraId="62CAEC75" w14:textId="77777777" w:rsidR="008B209A" w:rsidRPr="008B209A" w:rsidRDefault="008B209A" w:rsidP="008B209A"/>
    <w:p w14:paraId="21C9CBDC" w14:textId="10422B29" w:rsidR="008B209A" w:rsidRDefault="008B209A" w:rsidP="008B209A">
      <w:pPr>
        <w:tabs>
          <w:tab w:val="left" w:pos="2481"/>
        </w:tabs>
      </w:pPr>
      <w:r>
        <w:tab/>
      </w:r>
    </w:p>
    <w:p w14:paraId="557E878E" w14:textId="293B19A3" w:rsidR="00633E4C" w:rsidRDefault="00633E4C" w:rsidP="008B209A">
      <w:pPr>
        <w:tabs>
          <w:tab w:val="left" w:pos="2481"/>
        </w:tabs>
      </w:pPr>
    </w:p>
    <w:p w14:paraId="5B535216" w14:textId="4667D161" w:rsidR="00633E4C" w:rsidRDefault="00633E4C" w:rsidP="008B209A">
      <w:pPr>
        <w:tabs>
          <w:tab w:val="left" w:pos="2481"/>
        </w:tabs>
      </w:pPr>
    </w:p>
    <w:p w14:paraId="17D85AA5" w14:textId="25072935" w:rsidR="00633E4C" w:rsidRDefault="00633E4C" w:rsidP="008B209A">
      <w:pPr>
        <w:tabs>
          <w:tab w:val="left" w:pos="2481"/>
        </w:tabs>
      </w:pPr>
    </w:p>
    <w:p w14:paraId="1EC49280" w14:textId="4A02FF0E" w:rsidR="00633E4C" w:rsidRDefault="00633E4C" w:rsidP="008B209A">
      <w:pPr>
        <w:tabs>
          <w:tab w:val="left" w:pos="2481"/>
        </w:tabs>
      </w:pPr>
    </w:p>
    <w:p w14:paraId="6FFF94A6" w14:textId="77777777" w:rsidR="00633E4C" w:rsidRDefault="00633E4C" w:rsidP="008B209A">
      <w:pPr>
        <w:tabs>
          <w:tab w:val="left" w:pos="2481"/>
        </w:tabs>
      </w:pPr>
    </w:p>
    <w:p w14:paraId="39677C99" w14:textId="38B015A8" w:rsidR="008B209A" w:rsidRDefault="008B209A" w:rsidP="00F95808">
      <w:pPr>
        <w:pStyle w:val="ListParagraph"/>
        <w:numPr>
          <w:ilvl w:val="0"/>
          <w:numId w:val="40"/>
        </w:numPr>
        <w:tabs>
          <w:tab w:val="left" w:pos="2481"/>
        </w:tabs>
      </w:pPr>
      <w:r>
        <w:lastRenderedPageBreak/>
        <w:t>Volunteer Login Page</w:t>
      </w:r>
    </w:p>
    <w:p w14:paraId="42B3E071" w14:textId="77777777" w:rsidR="008B209A" w:rsidRPr="008B209A" w:rsidRDefault="008B209A" w:rsidP="008B209A">
      <w:pPr>
        <w:pStyle w:val="ListParagraph"/>
        <w:tabs>
          <w:tab w:val="left" w:pos="2481"/>
        </w:tabs>
      </w:pPr>
    </w:p>
    <w:p w14:paraId="30DD3BDB" w14:textId="41AF0E94" w:rsidR="0049566A" w:rsidRDefault="0049566A" w:rsidP="0049566A">
      <w:r w:rsidRPr="0049566A">
        <w:rPr>
          <w:noProof/>
        </w:rPr>
        <w:drawing>
          <wp:inline distT="0" distB="0" distL="0" distR="0" wp14:anchorId="4B62170D" wp14:editId="3BE04994">
            <wp:extent cx="5733415" cy="2658110"/>
            <wp:effectExtent l="0" t="0" r="63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658110"/>
                    </a:xfrm>
                    <a:prstGeom prst="rect">
                      <a:avLst/>
                    </a:prstGeom>
                  </pic:spPr>
                </pic:pic>
              </a:graphicData>
            </a:graphic>
          </wp:inline>
        </w:drawing>
      </w:r>
    </w:p>
    <w:p w14:paraId="6AB284AE" w14:textId="77777777" w:rsidR="008B209A" w:rsidRDefault="008B209A" w:rsidP="0049566A"/>
    <w:p w14:paraId="4FFB1EFE" w14:textId="77777777" w:rsidR="008B209A" w:rsidRDefault="008B209A" w:rsidP="0049566A"/>
    <w:p w14:paraId="20FE1ECB" w14:textId="77777777" w:rsidR="008B209A" w:rsidRDefault="008B209A" w:rsidP="0049566A"/>
    <w:p w14:paraId="47471EE5" w14:textId="77777777" w:rsidR="008B209A" w:rsidRDefault="008B209A" w:rsidP="0049566A"/>
    <w:p w14:paraId="554FF46C" w14:textId="77777777" w:rsidR="008B209A" w:rsidRDefault="008B209A" w:rsidP="0049566A"/>
    <w:p w14:paraId="54E1EC4B" w14:textId="77777777" w:rsidR="008B209A" w:rsidRDefault="008B209A" w:rsidP="0049566A"/>
    <w:p w14:paraId="0E9E9937" w14:textId="77777777" w:rsidR="008B209A" w:rsidRDefault="008B209A" w:rsidP="0049566A"/>
    <w:p w14:paraId="28B0EE90" w14:textId="77777777" w:rsidR="008B209A" w:rsidRDefault="008B209A" w:rsidP="0049566A"/>
    <w:p w14:paraId="345642B3" w14:textId="39E057DA" w:rsidR="008B209A" w:rsidRDefault="008B209A" w:rsidP="00F95808">
      <w:pPr>
        <w:pStyle w:val="ListParagraph"/>
        <w:numPr>
          <w:ilvl w:val="0"/>
          <w:numId w:val="40"/>
        </w:numPr>
      </w:pPr>
      <w:r>
        <w:t>Volunteer Statistics Page.</w:t>
      </w:r>
    </w:p>
    <w:p w14:paraId="4D9C1E59" w14:textId="77777777" w:rsidR="008B209A" w:rsidRDefault="008B209A" w:rsidP="008B209A">
      <w:pPr>
        <w:pStyle w:val="ListParagraph"/>
      </w:pPr>
    </w:p>
    <w:p w14:paraId="3F124B1A" w14:textId="6D7D7F71" w:rsidR="008B209A" w:rsidRDefault="0049566A" w:rsidP="0049566A">
      <w:r w:rsidRPr="0049566A">
        <w:rPr>
          <w:noProof/>
        </w:rPr>
        <w:drawing>
          <wp:inline distT="0" distB="0" distL="0" distR="0" wp14:anchorId="61F80DDD" wp14:editId="0692BD73">
            <wp:extent cx="5733415" cy="259969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599690"/>
                    </a:xfrm>
                    <a:prstGeom prst="rect">
                      <a:avLst/>
                    </a:prstGeom>
                  </pic:spPr>
                </pic:pic>
              </a:graphicData>
            </a:graphic>
          </wp:inline>
        </w:drawing>
      </w:r>
    </w:p>
    <w:p w14:paraId="11E3B28F" w14:textId="77777777" w:rsidR="008B209A" w:rsidRDefault="008B209A" w:rsidP="0049566A"/>
    <w:p w14:paraId="67B9EEE3" w14:textId="77777777" w:rsidR="00CC4B66" w:rsidRDefault="00CC4B66" w:rsidP="0049566A"/>
    <w:p w14:paraId="3823E1BE" w14:textId="77777777" w:rsidR="00CC4B66" w:rsidRDefault="00CC4B66" w:rsidP="0049566A"/>
    <w:p w14:paraId="087227D2" w14:textId="77777777" w:rsidR="00CC4B66" w:rsidRDefault="00CC4B66" w:rsidP="0049566A"/>
    <w:p w14:paraId="07BBE922" w14:textId="77777777" w:rsidR="00CC4B66" w:rsidRDefault="00CC4B66" w:rsidP="0049566A"/>
    <w:p w14:paraId="38267444" w14:textId="77777777" w:rsidR="00CC4B66" w:rsidRDefault="00CC4B66" w:rsidP="0049566A"/>
    <w:p w14:paraId="7D23B48C" w14:textId="77777777" w:rsidR="008B209A" w:rsidRDefault="008B209A" w:rsidP="0049566A"/>
    <w:p w14:paraId="6C2548A8" w14:textId="77777777" w:rsidR="008B209A" w:rsidRDefault="008B209A" w:rsidP="0049566A"/>
    <w:p w14:paraId="68966470" w14:textId="66D6CC55" w:rsidR="008B209A" w:rsidRDefault="008B209A" w:rsidP="00F95808">
      <w:pPr>
        <w:pStyle w:val="ListParagraph"/>
        <w:numPr>
          <w:ilvl w:val="0"/>
          <w:numId w:val="40"/>
        </w:numPr>
      </w:pPr>
      <w:r>
        <w:lastRenderedPageBreak/>
        <w:t>Volunteer Profile view/edit page.</w:t>
      </w:r>
    </w:p>
    <w:p w14:paraId="48F6D7A0" w14:textId="77777777" w:rsidR="008B209A" w:rsidRDefault="008B209A" w:rsidP="0049566A"/>
    <w:p w14:paraId="7253348A" w14:textId="16868093" w:rsidR="0049566A" w:rsidRDefault="0049566A" w:rsidP="0049566A">
      <w:r w:rsidRPr="0049566A">
        <w:rPr>
          <w:noProof/>
        </w:rPr>
        <w:drawing>
          <wp:inline distT="0" distB="0" distL="0" distR="0" wp14:anchorId="64A70E44" wp14:editId="0B379F22">
            <wp:extent cx="5733415" cy="247879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8349" cy="2480928"/>
                    </a:xfrm>
                    <a:prstGeom prst="rect">
                      <a:avLst/>
                    </a:prstGeom>
                  </pic:spPr>
                </pic:pic>
              </a:graphicData>
            </a:graphic>
          </wp:inline>
        </w:drawing>
      </w:r>
    </w:p>
    <w:p w14:paraId="40FF42F8" w14:textId="2B1730E7" w:rsidR="0049566A" w:rsidRDefault="0049566A" w:rsidP="0049566A">
      <w:r w:rsidRPr="0049566A">
        <w:rPr>
          <w:noProof/>
        </w:rPr>
        <w:drawing>
          <wp:inline distT="0" distB="0" distL="0" distR="0" wp14:anchorId="31B0A5EB" wp14:editId="4A9F7AB7">
            <wp:extent cx="5733415" cy="2335576"/>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7559" cy="2337264"/>
                    </a:xfrm>
                    <a:prstGeom prst="rect">
                      <a:avLst/>
                    </a:prstGeom>
                  </pic:spPr>
                </pic:pic>
              </a:graphicData>
            </a:graphic>
          </wp:inline>
        </w:drawing>
      </w:r>
    </w:p>
    <w:p w14:paraId="0FA6CDBF" w14:textId="77777777" w:rsidR="00CC4B66" w:rsidRDefault="00CC4B66" w:rsidP="0049566A"/>
    <w:p w14:paraId="5497B6ED" w14:textId="77777777" w:rsidR="008B209A" w:rsidRDefault="008B209A" w:rsidP="0049566A"/>
    <w:p w14:paraId="606B5397" w14:textId="77777777" w:rsidR="008B209A" w:rsidRDefault="008B209A" w:rsidP="0049566A"/>
    <w:p w14:paraId="1D256D34" w14:textId="77777777" w:rsidR="008B209A" w:rsidRDefault="008B209A" w:rsidP="0049566A"/>
    <w:p w14:paraId="73EF4461" w14:textId="0BBF0C95" w:rsidR="008B209A" w:rsidRDefault="008B209A" w:rsidP="00F95808">
      <w:pPr>
        <w:pStyle w:val="ListParagraph"/>
        <w:numPr>
          <w:ilvl w:val="0"/>
          <w:numId w:val="40"/>
        </w:numPr>
        <w:rPr>
          <w:noProof/>
        </w:rPr>
      </w:pPr>
      <w:r>
        <w:t>Volunteer new/in-process/Completed Request page.</w:t>
      </w:r>
    </w:p>
    <w:p w14:paraId="78DF88F1" w14:textId="77777777" w:rsidR="008B209A" w:rsidRDefault="008B209A" w:rsidP="008B209A">
      <w:pPr>
        <w:pStyle w:val="ListParagraph"/>
        <w:rPr>
          <w:noProof/>
        </w:rPr>
      </w:pPr>
    </w:p>
    <w:p w14:paraId="33BBD83F" w14:textId="2B6AE4F6" w:rsidR="0049566A" w:rsidRDefault="0049566A" w:rsidP="0049566A">
      <w:r w:rsidRPr="0049566A">
        <w:rPr>
          <w:noProof/>
        </w:rPr>
        <w:drawing>
          <wp:inline distT="0" distB="0" distL="0" distR="0" wp14:anchorId="1E26C42A" wp14:editId="49E52CCC">
            <wp:extent cx="5733415" cy="247879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6818" cy="2480266"/>
                    </a:xfrm>
                    <a:prstGeom prst="rect">
                      <a:avLst/>
                    </a:prstGeom>
                  </pic:spPr>
                </pic:pic>
              </a:graphicData>
            </a:graphic>
          </wp:inline>
        </w:drawing>
      </w:r>
    </w:p>
    <w:p w14:paraId="4E72A76F" w14:textId="77777777" w:rsidR="008B209A" w:rsidRDefault="008B209A" w:rsidP="0049566A"/>
    <w:p w14:paraId="2B7E6810" w14:textId="77777777" w:rsidR="008B209A" w:rsidRDefault="008B209A" w:rsidP="0049566A"/>
    <w:p w14:paraId="19D22B89" w14:textId="3E8A685B" w:rsidR="0049566A" w:rsidRDefault="0049566A" w:rsidP="0049566A">
      <w:r w:rsidRPr="0049566A">
        <w:rPr>
          <w:noProof/>
        </w:rPr>
        <w:drawing>
          <wp:inline distT="0" distB="0" distL="0" distR="0" wp14:anchorId="3D663568" wp14:editId="54F7057D">
            <wp:extent cx="5733415" cy="2631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631440"/>
                    </a:xfrm>
                    <a:prstGeom prst="rect">
                      <a:avLst/>
                    </a:prstGeom>
                  </pic:spPr>
                </pic:pic>
              </a:graphicData>
            </a:graphic>
          </wp:inline>
        </w:drawing>
      </w:r>
    </w:p>
    <w:p w14:paraId="5ED24A71" w14:textId="4AF3D17D" w:rsidR="0049566A" w:rsidRPr="0049566A" w:rsidRDefault="0049566A" w:rsidP="0049566A">
      <w:r w:rsidRPr="0049566A">
        <w:rPr>
          <w:noProof/>
        </w:rPr>
        <w:drawing>
          <wp:inline distT="0" distB="0" distL="0" distR="0" wp14:anchorId="06B876B7" wp14:editId="449FB611">
            <wp:extent cx="5733415" cy="2643505"/>
            <wp:effectExtent l="0" t="0" r="63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643505"/>
                    </a:xfrm>
                    <a:prstGeom prst="rect">
                      <a:avLst/>
                    </a:prstGeom>
                  </pic:spPr>
                </pic:pic>
              </a:graphicData>
            </a:graphic>
          </wp:inline>
        </w:drawing>
      </w:r>
    </w:p>
    <w:p w14:paraId="293D3C39" w14:textId="77777777" w:rsidR="00666D16" w:rsidRDefault="00666D16" w:rsidP="00B509BE"/>
    <w:p w14:paraId="2E60F10A" w14:textId="77777777" w:rsidR="00666D16" w:rsidRPr="00B509BE" w:rsidRDefault="00666D16" w:rsidP="00B509BE"/>
    <w:p w14:paraId="301A3227" w14:textId="77777777" w:rsidR="00437A90" w:rsidRPr="00CC1C0E" w:rsidRDefault="00437A90" w:rsidP="003D4BA1">
      <w:pPr>
        <w:pStyle w:val="BodyText"/>
        <w:spacing w:line="360" w:lineRule="auto"/>
      </w:pPr>
    </w:p>
    <w:p w14:paraId="0F30AB28" w14:textId="77777777" w:rsidR="00437A90" w:rsidRPr="00CC1C0E" w:rsidRDefault="00437A90" w:rsidP="003D4BA1">
      <w:pPr>
        <w:pStyle w:val="BodyText"/>
        <w:spacing w:line="360" w:lineRule="auto"/>
      </w:pPr>
    </w:p>
    <w:p w14:paraId="7019203E" w14:textId="77777777" w:rsidR="00437A90" w:rsidRPr="00CC1C0E" w:rsidRDefault="00437A90" w:rsidP="003D4BA1">
      <w:pPr>
        <w:spacing w:line="360" w:lineRule="auto"/>
      </w:pPr>
      <w:r w:rsidRPr="00CC1C0E">
        <w:br w:type="page"/>
      </w:r>
    </w:p>
    <w:p w14:paraId="4E1012DE" w14:textId="77777777" w:rsidR="00437A90" w:rsidRPr="00CC1C0E" w:rsidRDefault="00437A90" w:rsidP="003D4BA1">
      <w:pPr>
        <w:pStyle w:val="BodyText"/>
        <w:spacing w:line="360" w:lineRule="auto"/>
        <w:jc w:val="right"/>
        <w:rPr>
          <w:b/>
          <w:sz w:val="52"/>
        </w:rPr>
      </w:pPr>
    </w:p>
    <w:p w14:paraId="04A9C6AA" w14:textId="77777777" w:rsidR="00437A90" w:rsidRPr="00CC1C0E" w:rsidRDefault="00437A90" w:rsidP="003D4BA1">
      <w:pPr>
        <w:pStyle w:val="BodyText"/>
        <w:spacing w:line="360" w:lineRule="auto"/>
        <w:jc w:val="right"/>
        <w:rPr>
          <w:b/>
          <w:sz w:val="52"/>
        </w:rPr>
      </w:pPr>
    </w:p>
    <w:p w14:paraId="6C136145" w14:textId="77777777" w:rsidR="00437A90" w:rsidRPr="00CC1C0E" w:rsidRDefault="00437A90" w:rsidP="003D4BA1">
      <w:pPr>
        <w:pStyle w:val="BodyText"/>
        <w:spacing w:line="360" w:lineRule="auto"/>
        <w:jc w:val="right"/>
        <w:rPr>
          <w:b/>
          <w:sz w:val="52"/>
        </w:rPr>
      </w:pPr>
    </w:p>
    <w:p w14:paraId="369B6284" w14:textId="6BEE2868" w:rsidR="00437A90" w:rsidRPr="00CC1C0E" w:rsidRDefault="00437A90" w:rsidP="003D4BA1">
      <w:pPr>
        <w:pStyle w:val="BodyText"/>
        <w:spacing w:line="360" w:lineRule="auto"/>
        <w:jc w:val="right"/>
        <w:rPr>
          <w:b/>
          <w:sz w:val="52"/>
        </w:rPr>
      </w:pPr>
    </w:p>
    <w:p w14:paraId="668E763F" w14:textId="77777777" w:rsidR="00437A90" w:rsidRPr="00CC1C0E" w:rsidRDefault="00437A90" w:rsidP="003D4BA1">
      <w:pPr>
        <w:pStyle w:val="BodyText"/>
        <w:spacing w:line="360" w:lineRule="auto"/>
        <w:jc w:val="right"/>
        <w:rPr>
          <w:b/>
          <w:sz w:val="52"/>
        </w:rPr>
      </w:pPr>
    </w:p>
    <w:p w14:paraId="4A92ABC8" w14:textId="77777777" w:rsidR="00437A90" w:rsidRPr="00CC1C0E" w:rsidRDefault="00437A90" w:rsidP="003D4BA1">
      <w:pPr>
        <w:pStyle w:val="BodyText"/>
        <w:spacing w:line="360" w:lineRule="auto"/>
        <w:jc w:val="right"/>
        <w:rPr>
          <w:b/>
          <w:sz w:val="52"/>
        </w:rPr>
      </w:pPr>
    </w:p>
    <w:p w14:paraId="66A192E3" w14:textId="77777777" w:rsidR="00437A90" w:rsidRPr="00CC1C0E" w:rsidRDefault="00437A90" w:rsidP="003D4BA1">
      <w:pPr>
        <w:pStyle w:val="BodyText"/>
        <w:spacing w:line="360" w:lineRule="auto"/>
        <w:jc w:val="right"/>
        <w:rPr>
          <w:b/>
          <w:sz w:val="52"/>
        </w:rPr>
      </w:pPr>
    </w:p>
    <w:p w14:paraId="36540C7E" w14:textId="1CB14DAE" w:rsidR="00B30C8D" w:rsidRPr="00CC1C0E" w:rsidRDefault="00B30C8D" w:rsidP="00B30C8D">
      <w:pPr>
        <w:pStyle w:val="BodyText"/>
        <w:spacing w:line="360" w:lineRule="auto"/>
        <w:rPr>
          <w:b/>
          <w:sz w:val="56"/>
        </w:rPr>
      </w:pPr>
    </w:p>
    <w:p w14:paraId="05EAF779" w14:textId="102B05D7" w:rsidR="00437A90" w:rsidRPr="00CC1C0E" w:rsidRDefault="00B30C8D" w:rsidP="00B30C8D">
      <w:pPr>
        <w:pStyle w:val="BodyText"/>
        <w:spacing w:line="360" w:lineRule="auto"/>
        <w:jc w:val="left"/>
        <w:rPr>
          <w:b/>
          <w:sz w:val="56"/>
        </w:rPr>
      </w:pPr>
      <w:r w:rsidRPr="00CC1C0E">
        <w:rPr>
          <w:b/>
          <w:sz w:val="56"/>
        </w:rPr>
        <w:t xml:space="preserve">                                           </w:t>
      </w:r>
      <w:r w:rsidR="00437A90" w:rsidRPr="00CC1C0E">
        <w:rPr>
          <w:b/>
          <w:sz w:val="56"/>
        </w:rPr>
        <w:t xml:space="preserve">Chapter 04: </w:t>
      </w:r>
    </w:p>
    <w:p w14:paraId="126A811C" w14:textId="14798E60" w:rsidR="00437A90" w:rsidRPr="00CC1C0E" w:rsidRDefault="00B30C8D" w:rsidP="00B30C8D">
      <w:pPr>
        <w:pStyle w:val="BodyText"/>
        <w:spacing w:line="360" w:lineRule="auto"/>
        <w:jc w:val="left"/>
        <w:rPr>
          <w:b/>
          <w:sz w:val="56"/>
        </w:rPr>
      </w:pPr>
      <w:r w:rsidRPr="00CC1C0E">
        <w:rPr>
          <w:b/>
          <w:sz w:val="56"/>
        </w:rPr>
        <w:t xml:space="preserve">          </w:t>
      </w:r>
      <w:r w:rsidR="00437A90" w:rsidRPr="00CC1C0E">
        <w:rPr>
          <w:b/>
          <w:sz w:val="56"/>
        </w:rPr>
        <w:t>Implementation and Test Cases</w:t>
      </w:r>
    </w:p>
    <w:p w14:paraId="15CF2E8A" w14:textId="12509C98" w:rsidR="00EF2BBC" w:rsidRPr="00CC1C0E" w:rsidRDefault="00437A90" w:rsidP="003D4BA1">
      <w:pPr>
        <w:spacing w:line="360" w:lineRule="auto"/>
      </w:pPr>
      <w:r w:rsidRPr="00CC1C0E">
        <w:br w:type="page"/>
      </w:r>
    </w:p>
    <w:p w14:paraId="711DDD76" w14:textId="77777777" w:rsidR="00F009D5" w:rsidRPr="00CC1C0E" w:rsidRDefault="00F009D5" w:rsidP="00255EE9">
      <w:pPr>
        <w:pStyle w:val="Heading1"/>
        <w:numPr>
          <w:ilvl w:val="0"/>
          <w:numId w:val="3"/>
        </w:numPr>
      </w:pPr>
      <w:bookmarkStart w:id="127" w:name="_Toc532812932"/>
      <w:bookmarkStart w:id="128" w:name="_Toc198214527"/>
      <w:r w:rsidRPr="00CC1C0E">
        <w:lastRenderedPageBreak/>
        <w:t>Implementation</w:t>
      </w:r>
      <w:bookmarkEnd w:id="127"/>
      <w:r w:rsidRPr="00CC1C0E">
        <w:t xml:space="preserve"> and Test Cases</w:t>
      </w:r>
      <w:bookmarkEnd w:id="128"/>
    </w:p>
    <w:p w14:paraId="0F88B65C" w14:textId="621D823C" w:rsidR="00E134B1" w:rsidRPr="00CC1C0E" w:rsidRDefault="00F009D5" w:rsidP="003D4BA1">
      <w:pPr>
        <w:pStyle w:val="Heading2"/>
      </w:pPr>
      <w:bookmarkStart w:id="129" w:name="_Toc198214528"/>
      <w:r w:rsidRPr="00CC1C0E">
        <w:t>Implementation</w:t>
      </w:r>
      <w:bookmarkEnd w:id="129"/>
      <w:r w:rsidR="00E134B1" w:rsidRPr="00CC1C0E">
        <w:t xml:space="preserve"> </w:t>
      </w:r>
    </w:p>
    <w:p w14:paraId="54D32841" w14:textId="70B339F7" w:rsidR="00E134B1" w:rsidRPr="00CC1C0E" w:rsidRDefault="00E134B1" w:rsidP="00633E4C">
      <w:pPr>
        <w:pStyle w:val="Heading3"/>
      </w:pPr>
      <w:bookmarkStart w:id="130" w:name="_Toc198214529"/>
      <w:r w:rsidRPr="00CC1C0E">
        <w:t>Implementation Overview</w:t>
      </w:r>
      <w:bookmarkEnd w:id="130"/>
    </w:p>
    <w:p w14:paraId="26C3A0CF" w14:textId="0DAECB0B" w:rsidR="00E134B1" w:rsidRPr="00CC1C0E" w:rsidRDefault="00E134B1" w:rsidP="003D4BA1">
      <w:pPr>
        <w:spacing w:line="360" w:lineRule="auto"/>
        <w:jc w:val="both"/>
      </w:pPr>
      <w:r w:rsidRPr="00CC1C0E">
        <w:t>Ehsas Hub implemented using the MySQL database through XAMPP server for local development, along with Express.js, React.js, and Node.js for backend and frontend development. The AI recommendation system built in Python using Flask. The system integrates multiple roles—donors, (needy), volunteers, and admins—with functionalities like book donation/request, OTP-based authentication, recommendation engine, and profile verification.</w:t>
      </w:r>
      <w:r w:rsidR="00DA5F4B">
        <w:t xml:space="preserve"> This project implements a hybrid recommendation system that leverages both collaborative filtering using deep learning (Neural Collaborative Filtering - NCF) and content-based filtering (genre clustering with BERT embeddings). The system recommends books to users based on their interactions with books and their preferred genres. It is exposed through a Flask API and interacts with data stored in a MySQL database.</w:t>
      </w:r>
    </w:p>
    <w:p w14:paraId="44710F9F" w14:textId="415BF2FA" w:rsidR="006A23FB" w:rsidRPr="00CC1C0E" w:rsidRDefault="006A23FB" w:rsidP="00633E4C">
      <w:pPr>
        <w:pStyle w:val="Heading3"/>
      </w:pPr>
      <w:bookmarkStart w:id="131" w:name="_Hlk184602073"/>
      <w:bookmarkStart w:id="132" w:name="_Toc198214530"/>
      <w:r w:rsidRPr="00CC1C0E">
        <w:t>Introduction</w:t>
      </w:r>
      <w:bookmarkEnd w:id="132"/>
      <w:r w:rsidRPr="00CC1C0E">
        <w:t xml:space="preserve"> </w:t>
      </w:r>
    </w:p>
    <w:p w14:paraId="0829F919" w14:textId="5E27A12C" w:rsidR="00F009D5" w:rsidRPr="00CC1C0E" w:rsidRDefault="00F009D5" w:rsidP="003D4BA1">
      <w:pPr>
        <w:pStyle w:val="NormalWeb"/>
        <w:spacing w:line="360" w:lineRule="auto"/>
        <w:jc w:val="both"/>
        <w:rPr>
          <w:b/>
          <w:bCs/>
        </w:rPr>
      </w:pPr>
      <w:r w:rsidRPr="00CC1C0E">
        <w:t xml:space="preserve">In this chapter, we delve into the implementation of the </w:t>
      </w:r>
      <w:r w:rsidRPr="00CC1C0E">
        <w:rPr>
          <w:b/>
          <w:bCs/>
        </w:rPr>
        <w:t>Ehsas-Hub</w:t>
      </w:r>
      <w:r w:rsidRPr="00CC1C0E">
        <w:t xml:space="preserve"> platform. We will cover the core components of the system that have been developed so far, focusing on the major algorithms implemented, such as the </w:t>
      </w:r>
      <w:r w:rsidRPr="00CC1C0E">
        <w:rPr>
          <w:b/>
          <w:bCs/>
        </w:rPr>
        <w:t>Recommendation System</w:t>
      </w:r>
      <w:r w:rsidRPr="00CC1C0E">
        <w:t xml:space="preserve">, and </w:t>
      </w:r>
      <w:r w:rsidRPr="00CC1C0E">
        <w:rPr>
          <w:b/>
          <w:bCs/>
        </w:rPr>
        <w:t>Volunteer Coordination</w:t>
      </w:r>
      <w:r w:rsidRPr="00CC1C0E">
        <w:t xml:space="preserve"> functionalities. Additionally, we will describe the platforms, APIs, and libraries that were used in the system. This chapter will also discuss the test cases that validate the system’s functionality, ensuring its performance, security, and reliability.</w:t>
      </w:r>
    </w:p>
    <w:p w14:paraId="4D45E443" w14:textId="77777777" w:rsidR="00F009D5" w:rsidRPr="00CC1C0E" w:rsidRDefault="00F009D5" w:rsidP="00633E4C">
      <w:pPr>
        <w:pStyle w:val="Heading3"/>
      </w:pPr>
      <w:bookmarkStart w:id="133" w:name="_Toc198214531"/>
      <w:r w:rsidRPr="00CC1C0E">
        <w:t>Prototype</w:t>
      </w:r>
      <w:bookmarkEnd w:id="133"/>
    </w:p>
    <w:p w14:paraId="0D52B051" w14:textId="37E3A96F" w:rsidR="00F009D5" w:rsidRPr="00CC1C0E" w:rsidRDefault="00F009D5" w:rsidP="003D4BA1">
      <w:pPr>
        <w:spacing w:before="100" w:beforeAutospacing="1" w:after="100" w:afterAutospacing="1" w:line="360" w:lineRule="auto"/>
        <w:jc w:val="both"/>
      </w:pPr>
      <w:r w:rsidRPr="00CC1C0E">
        <w:t xml:space="preserve">The initial prototype of </w:t>
      </w:r>
      <w:r w:rsidRPr="00CC1C0E">
        <w:rPr>
          <w:b/>
          <w:bCs/>
        </w:rPr>
        <w:t>Ehsas-Hub</w:t>
      </w:r>
      <w:r w:rsidRPr="00CC1C0E">
        <w:t xml:space="preserve"> has been developed to </w:t>
      </w:r>
      <w:r w:rsidR="00483DB7" w:rsidRPr="00CC1C0E">
        <w:t>display</w:t>
      </w:r>
      <w:r w:rsidRPr="00CC1C0E">
        <w:t xml:space="preserve"> the core functionalities of the platform. This prototype focuses on the primary use cases, such as user registration, book donation management, and personalized recommendations. It provides a basic structure for the system’s user interface, backend logic, and database integration, demonstrating how different user roles (students, donors, volunteers, and admins) interact with the platform.</w:t>
      </w:r>
    </w:p>
    <w:p w14:paraId="7331B078" w14:textId="18EB31F3" w:rsidR="00F009D5" w:rsidRPr="00CC1C0E" w:rsidRDefault="00F009D5" w:rsidP="003D4BA1">
      <w:pPr>
        <w:spacing w:before="100" w:beforeAutospacing="1" w:after="100" w:afterAutospacing="1" w:line="360" w:lineRule="auto"/>
        <w:jc w:val="both"/>
        <w:rPr>
          <w:rStyle w:val="Heading2Char"/>
          <w:b w:val="0"/>
          <w:bCs w:val="0"/>
          <w:iCs w:val="0"/>
          <w:sz w:val="24"/>
        </w:rPr>
      </w:pPr>
      <w:r w:rsidRPr="00CC1C0E">
        <w:t>The prototype is built using the (</w:t>
      </w:r>
      <w:r w:rsidRPr="00CC1C0E">
        <w:rPr>
          <w:b/>
          <w:bCs/>
        </w:rPr>
        <w:t>MySQL</w:t>
      </w:r>
      <w:r w:rsidRPr="00CC1C0E">
        <w:t xml:space="preserve">, </w:t>
      </w:r>
      <w:r w:rsidRPr="00CC1C0E">
        <w:rPr>
          <w:b/>
          <w:bCs/>
        </w:rPr>
        <w:t>Express.js</w:t>
      </w:r>
      <w:r w:rsidRPr="00CC1C0E">
        <w:t xml:space="preserve">, </w:t>
      </w:r>
      <w:r w:rsidRPr="00CC1C0E">
        <w:rPr>
          <w:b/>
          <w:bCs/>
        </w:rPr>
        <w:t>React.js</w:t>
      </w:r>
      <w:r w:rsidRPr="00CC1C0E">
        <w:t xml:space="preserve">, and </w:t>
      </w:r>
      <w:r w:rsidRPr="00CC1C0E">
        <w:rPr>
          <w:b/>
          <w:bCs/>
        </w:rPr>
        <w:t>Node.js</w:t>
      </w:r>
      <w:r w:rsidRPr="00CC1C0E">
        <w:t>) and integrates key features like a hybrid recommendation system and volunteer task coordination.</w:t>
      </w:r>
      <w:bookmarkEnd w:id="131"/>
    </w:p>
    <w:p w14:paraId="2AE3E019" w14:textId="77777777" w:rsidR="003648D0" w:rsidRPr="00CC1C0E" w:rsidRDefault="003648D0" w:rsidP="00633E4C">
      <w:pPr>
        <w:pStyle w:val="Heading3"/>
        <w:rPr>
          <w:sz w:val="36"/>
          <w:szCs w:val="36"/>
        </w:rPr>
      </w:pPr>
      <w:bookmarkStart w:id="134" w:name="_Toc198214532"/>
      <w:r w:rsidRPr="00CC1C0E">
        <w:lastRenderedPageBreak/>
        <w:t>Key Implementation Components</w:t>
      </w:r>
      <w:bookmarkEnd w:id="134"/>
    </w:p>
    <w:p w14:paraId="0318DBB4" w14:textId="64BD06B1" w:rsidR="003648D0" w:rsidRPr="00CC1C0E" w:rsidRDefault="003648D0" w:rsidP="00633E4C">
      <w:pPr>
        <w:pStyle w:val="Heading4"/>
      </w:pPr>
      <w:r w:rsidRPr="00CC1C0E">
        <w:t>Frontend (React.js)</w:t>
      </w:r>
      <w:r w:rsidR="0011788A" w:rsidRPr="00CC1C0E">
        <w:t>:</w:t>
      </w:r>
    </w:p>
    <w:p w14:paraId="6BB139D7" w14:textId="77777777" w:rsidR="003648D0" w:rsidRPr="00CC1C0E" w:rsidRDefault="003648D0" w:rsidP="00F95808">
      <w:pPr>
        <w:pStyle w:val="ListParagraph"/>
        <w:numPr>
          <w:ilvl w:val="0"/>
          <w:numId w:val="12"/>
        </w:numPr>
        <w:spacing w:before="100" w:beforeAutospacing="1" w:after="100" w:afterAutospacing="1" w:line="360" w:lineRule="auto"/>
        <w:jc w:val="both"/>
      </w:pPr>
      <w:r w:rsidRPr="00CC1C0E">
        <w:rPr>
          <w:b/>
        </w:rPr>
        <w:t>User Interfaces:</w:t>
      </w:r>
      <w:r w:rsidRPr="00CC1C0E">
        <w:t xml:space="preserve"> Dynamic views for different roles.</w:t>
      </w:r>
    </w:p>
    <w:p w14:paraId="0904E8D1" w14:textId="77777777" w:rsidR="003648D0" w:rsidRPr="00CC1C0E" w:rsidRDefault="003648D0" w:rsidP="00F95808">
      <w:pPr>
        <w:pStyle w:val="ListParagraph"/>
        <w:numPr>
          <w:ilvl w:val="0"/>
          <w:numId w:val="12"/>
        </w:numPr>
        <w:spacing w:before="100" w:beforeAutospacing="1" w:after="100" w:afterAutospacing="1" w:line="360" w:lineRule="auto"/>
        <w:jc w:val="both"/>
      </w:pPr>
      <w:r w:rsidRPr="00CC1C0E">
        <w:rPr>
          <w:b/>
        </w:rPr>
        <w:t>Routing:</w:t>
      </w:r>
      <w:r w:rsidRPr="00CC1C0E">
        <w:t xml:space="preserve"> Implemented using React Router DOM.</w:t>
      </w:r>
    </w:p>
    <w:p w14:paraId="1C646023" w14:textId="77777777" w:rsidR="003648D0" w:rsidRPr="00CC1C0E" w:rsidRDefault="003648D0" w:rsidP="00F95808">
      <w:pPr>
        <w:pStyle w:val="ListParagraph"/>
        <w:numPr>
          <w:ilvl w:val="0"/>
          <w:numId w:val="12"/>
        </w:numPr>
        <w:spacing w:before="100" w:beforeAutospacing="1" w:after="100" w:afterAutospacing="1" w:line="360" w:lineRule="auto"/>
        <w:jc w:val="both"/>
      </w:pPr>
      <w:r w:rsidRPr="00CC1C0E">
        <w:rPr>
          <w:b/>
        </w:rPr>
        <w:t>HTTP Requests:</w:t>
      </w:r>
      <w:r w:rsidRPr="00CC1C0E">
        <w:t xml:space="preserve"> Axios used for connecting frontend to backend APIs.</w:t>
      </w:r>
    </w:p>
    <w:p w14:paraId="51C8D9C2" w14:textId="33DE2C5B" w:rsidR="003648D0" w:rsidRPr="00CC1C0E" w:rsidRDefault="003648D0" w:rsidP="00633E4C">
      <w:pPr>
        <w:pStyle w:val="Heading4"/>
      </w:pPr>
      <w:r w:rsidRPr="00CC1C0E">
        <w:t>Form Validation:</w:t>
      </w:r>
    </w:p>
    <w:p w14:paraId="2156C66A" w14:textId="77777777" w:rsidR="003648D0" w:rsidRPr="00CC1C0E" w:rsidRDefault="003648D0" w:rsidP="00F95808">
      <w:pPr>
        <w:pStyle w:val="ListParagraph"/>
        <w:numPr>
          <w:ilvl w:val="0"/>
          <w:numId w:val="12"/>
        </w:numPr>
        <w:spacing w:before="100" w:beforeAutospacing="1" w:after="100" w:afterAutospacing="1" w:line="360" w:lineRule="auto"/>
        <w:jc w:val="both"/>
      </w:pPr>
      <w:r w:rsidRPr="00CC1C0E">
        <w:t>Passwords must include at least 8 characters, one uppercase, one lowercase, and one numeric digit</w:t>
      </w:r>
    </w:p>
    <w:p w14:paraId="1906894E" w14:textId="77777777" w:rsidR="003648D0" w:rsidRPr="00CC1C0E" w:rsidRDefault="003648D0" w:rsidP="00F95808">
      <w:pPr>
        <w:pStyle w:val="ListParagraph"/>
        <w:numPr>
          <w:ilvl w:val="0"/>
          <w:numId w:val="12"/>
        </w:numPr>
        <w:spacing w:before="100" w:beforeAutospacing="1" w:after="100" w:afterAutospacing="1" w:line="360" w:lineRule="auto"/>
        <w:jc w:val="both"/>
      </w:pPr>
      <w:r w:rsidRPr="00CC1C0E">
        <w:t>All fields must be filled. Any missing field will trigger an error message.</w:t>
      </w:r>
    </w:p>
    <w:p w14:paraId="2ACE430A" w14:textId="66472973" w:rsidR="003648D0" w:rsidRPr="00CC1C0E" w:rsidRDefault="003648D0" w:rsidP="00F95808">
      <w:pPr>
        <w:pStyle w:val="ListParagraph"/>
        <w:numPr>
          <w:ilvl w:val="0"/>
          <w:numId w:val="12"/>
        </w:numPr>
        <w:spacing w:before="100" w:beforeAutospacing="1" w:after="100" w:afterAutospacing="1" w:line="360" w:lineRule="auto"/>
        <w:jc w:val="both"/>
      </w:pPr>
      <w:r w:rsidRPr="00CC1C0E">
        <w:t xml:space="preserve">Book donation/request forms validate genre, edition (numeric only), image format (JPG/PNG only), and title length (minimum 3 characters). </w:t>
      </w:r>
      <w:r w:rsidRPr="00CC1C0E">
        <w:tab/>
      </w:r>
    </w:p>
    <w:p w14:paraId="762BF999" w14:textId="7974072C" w:rsidR="003648D0" w:rsidRPr="00CC1C0E" w:rsidRDefault="003648D0" w:rsidP="00633E4C">
      <w:pPr>
        <w:pStyle w:val="Heading4"/>
      </w:pPr>
      <w:r w:rsidRPr="00CC1C0E">
        <w:t>Backend (Node.js &amp; Express.js)</w:t>
      </w:r>
      <w:r w:rsidR="0011788A" w:rsidRPr="00CC1C0E">
        <w:t>:</w:t>
      </w:r>
    </w:p>
    <w:p w14:paraId="4EA40A33" w14:textId="6172DB69" w:rsidR="003648D0" w:rsidRPr="00CC1C0E" w:rsidRDefault="003648D0" w:rsidP="00F95808">
      <w:pPr>
        <w:pStyle w:val="ListParagraph"/>
        <w:numPr>
          <w:ilvl w:val="0"/>
          <w:numId w:val="13"/>
        </w:numPr>
        <w:spacing w:before="100" w:beforeAutospacing="1" w:after="100" w:afterAutospacing="1" w:line="360" w:lineRule="auto"/>
        <w:jc w:val="both"/>
      </w:pPr>
      <w:r w:rsidRPr="00CC1C0E">
        <w:t>RESTful APIs for login, registration, boo</w:t>
      </w:r>
      <w:r w:rsidR="00524C64" w:rsidRPr="00CC1C0E">
        <w:t>k management, and volunteering.</w:t>
      </w:r>
    </w:p>
    <w:p w14:paraId="500EFE0C" w14:textId="4C5A914C" w:rsidR="003648D0" w:rsidRPr="00CC1C0E" w:rsidRDefault="003648D0" w:rsidP="00F95808">
      <w:pPr>
        <w:pStyle w:val="ListParagraph"/>
        <w:numPr>
          <w:ilvl w:val="0"/>
          <w:numId w:val="13"/>
        </w:numPr>
        <w:spacing w:before="100" w:beforeAutospacing="1" w:after="100" w:afterAutospacing="1" w:line="360" w:lineRule="auto"/>
        <w:jc w:val="both"/>
      </w:pPr>
      <w:r w:rsidRPr="00CC1C0E">
        <w:t>Authentication: JWT and bcryp</w:t>
      </w:r>
      <w:r w:rsidR="00524C64" w:rsidRPr="00CC1C0E">
        <w:t>t for token-based secure login.</w:t>
      </w:r>
    </w:p>
    <w:p w14:paraId="0D027EEF" w14:textId="2D723EFA" w:rsidR="003648D0" w:rsidRPr="00CC1C0E" w:rsidRDefault="003648D0" w:rsidP="00F95808">
      <w:pPr>
        <w:pStyle w:val="ListParagraph"/>
        <w:numPr>
          <w:ilvl w:val="0"/>
          <w:numId w:val="13"/>
        </w:numPr>
        <w:spacing w:before="100" w:beforeAutospacing="1" w:after="100" w:afterAutospacing="1" w:line="360" w:lineRule="auto"/>
        <w:jc w:val="both"/>
      </w:pPr>
      <w:r w:rsidRPr="00CC1C0E">
        <w:t xml:space="preserve">Email Services: </w:t>
      </w:r>
      <w:r w:rsidR="00524C64" w:rsidRPr="00CC1C0E">
        <w:t>Node mailer for OTP email verifications.</w:t>
      </w:r>
    </w:p>
    <w:p w14:paraId="3F315ECF" w14:textId="77307D3A" w:rsidR="003648D0" w:rsidRPr="00CC1C0E" w:rsidRDefault="003648D0" w:rsidP="00F95808">
      <w:pPr>
        <w:pStyle w:val="ListParagraph"/>
        <w:numPr>
          <w:ilvl w:val="0"/>
          <w:numId w:val="13"/>
        </w:numPr>
        <w:spacing w:before="100" w:beforeAutospacing="1" w:after="100" w:afterAutospacing="1" w:line="360" w:lineRule="auto"/>
        <w:jc w:val="both"/>
      </w:pPr>
      <w:r w:rsidRPr="00CC1C0E">
        <w:t>Profile Control: OTP verification before allowing any profile update</w:t>
      </w:r>
      <w:r w:rsidR="00524C64" w:rsidRPr="00CC1C0E">
        <w:t>s.</w:t>
      </w:r>
    </w:p>
    <w:p w14:paraId="530E0C13" w14:textId="2AD4F2D4" w:rsidR="003648D0" w:rsidRPr="00CC1C0E" w:rsidRDefault="003648D0" w:rsidP="00F95808">
      <w:pPr>
        <w:pStyle w:val="ListParagraph"/>
        <w:numPr>
          <w:ilvl w:val="0"/>
          <w:numId w:val="13"/>
        </w:numPr>
        <w:spacing w:before="100" w:beforeAutospacing="1" w:after="100" w:afterAutospacing="1" w:line="360" w:lineRule="auto"/>
        <w:jc w:val="both"/>
      </w:pPr>
      <w:r w:rsidRPr="00CC1C0E">
        <w:t>Validations: Strong validation for registration (email, password format), login, donations, book requests, and mandatory field checks.</w:t>
      </w:r>
    </w:p>
    <w:p w14:paraId="3F4CA520" w14:textId="22011DB7" w:rsidR="00524C64" w:rsidRDefault="00524C64" w:rsidP="00633E4C">
      <w:pPr>
        <w:pStyle w:val="Heading4"/>
      </w:pPr>
      <w:r w:rsidRPr="00CC1C0E">
        <w:t>Recommendation System</w:t>
      </w:r>
      <w:r w:rsidR="0011788A" w:rsidRPr="00CC1C0E">
        <w:t>:</w:t>
      </w:r>
    </w:p>
    <w:p w14:paraId="1FDDB64C" w14:textId="2B12E106" w:rsidR="00E15B05" w:rsidRDefault="00E15B05" w:rsidP="00E15B05">
      <w:pPr>
        <w:spacing w:line="360" w:lineRule="auto"/>
        <w:jc w:val="both"/>
      </w:pPr>
      <w:r>
        <w:t xml:space="preserve">This </w:t>
      </w:r>
      <w:r>
        <w:t xml:space="preserve">Recommendation System </w:t>
      </w:r>
      <w:r>
        <w:t>implements a hybrid recommendation system that leverages both collaborative filtering using deep learning (Neural Collaborative Filtering - NCF) and content-based filtering (genre clustering with BERT embeddings). The system recommends books to users based on their interactions with books and their preferred genres. It is exposed through a Flask API and interacts with data stored in a MySQL database.</w:t>
      </w:r>
    </w:p>
    <w:p w14:paraId="0E4F63EC" w14:textId="1D452D6C" w:rsidR="00E15B05" w:rsidRDefault="00E15B05" w:rsidP="00E15B05">
      <w:pPr>
        <w:spacing w:line="360" w:lineRule="auto"/>
        <w:jc w:val="both"/>
      </w:pPr>
    </w:p>
    <w:p w14:paraId="01EC5D0F" w14:textId="67E830C8" w:rsidR="00E15B05" w:rsidRDefault="00E15B05" w:rsidP="00E15B05">
      <w:pPr>
        <w:spacing w:line="360" w:lineRule="auto"/>
        <w:jc w:val="both"/>
      </w:pPr>
    </w:p>
    <w:p w14:paraId="51A44BC9" w14:textId="21A01335" w:rsidR="00E15B05" w:rsidRDefault="00E15B05" w:rsidP="00E15B05">
      <w:pPr>
        <w:spacing w:line="360" w:lineRule="auto"/>
        <w:jc w:val="both"/>
      </w:pPr>
    </w:p>
    <w:p w14:paraId="150D9AA5" w14:textId="77777777" w:rsidR="00E15B05" w:rsidRPr="00E15B05" w:rsidRDefault="00E15B05" w:rsidP="00E15B05">
      <w:pPr>
        <w:spacing w:line="360" w:lineRule="auto"/>
        <w:jc w:val="both"/>
      </w:pPr>
    </w:p>
    <w:p w14:paraId="4148922B" w14:textId="125C7BC5" w:rsidR="00135104" w:rsidRDefault="000C07F1" w:rsidP="00135104">
      <w:pPr>
        <w:pStyle w:val="Heading5"/>
        <w:ind w:firstLine="360"/>
      </w:pPr>
      <w:r>
        <w:lastRenderedPageBreak/>
        <w:t>4.1.4.4.1 Technologies Used</w:t>
      </w:r>
    </w:p>
    <w:p w14:paraId="31EDD156" w14:textId="20C3D2BD" w:rsidR="00135104" w:rsidRDefault="00135104" w:rsidP="00F95808">
      <w:pPr>
        <w:pStyle w:val="ListParagraph"/>
        <w:numPr>
          <w:ilvl w:val="0"/>
          <w:numId w:val="43"/>
        </w:numPr>
        <w:spacing w:line="360" w:lineRule="auto"/>
      </w:pPr>
      <w:r>
        <w:t>Python</w:t>
      </w:r>
    </w:p>
    <w:p w14:paraId="0B849D7F" w14:textId="0A6A9ABE" w:rsidR="00135104" w:rsidRDefault="00135104" w:rsidP="00F95808">
      <w:pPr>
        <w:pStyle w:val="ListParagraph"/>
        <w:numPr>
          <w:ilvl w:val="0"/>
          <w:numId w:val="43"/>
        </w:numPr>
        <w:spacing w:line="360" w:lineRule="auto"/>
      </w:pPr>
      <w:r>
        <w:t>TensorFlow / Keras</w:t>
      </w:r>
    </w:p>
    <w:p w14:paraId="799ACF06" w14:textId="06349210" w:rsidR="00135104" w:rsidRDefault="00135104" w:rsidP="00F95808">
      <w:pPr>
        <w:pStyle w:val="ListParagraph"/>
        <w:numPr>
          <w:ilvl w:val="0"/>
          <w:numId w:val="43"/>
        </w:numPr>
        <w:spacing w:line="360" w:lineRule="auto"/>
      </w:pPr>
      <w:r>
        <w:t>Scikit-learn</w:t>
      </w:r>
    </w:p>
    <w:p w14:paraId="43051ABB" w14:textId="0A92188C" w:rsidR="00135104" w:rsidRDefault="00135104" w:rsidP="00F95808">
      <w:pPr>
        <w:pStyle w:val="ListParagraph"/>
        <w:numPr>
          <w:ilvl w:val="0"/>
          <w:numId w:val="43"/>
        </w:numPr>
        <w:spacing w:line="360" w:lineRule="auto"/>
      </w:pPr>
      <w:r>
        <w:t>SentenceTransformers (BERT Embeddings)</w:t>
      </w:r>
    </w:p>
    <w:p w14:paraId="35DF5405" w14:textId="0F7C8CB6" w:rsidR="00135104" w:rsidRDefault="00135104" w:rsidP="00F95808">
      <w:pPr>
        <w:pStyle w:val="ListParagraph"/>
        <w:numPr>
          <w:ilvl w:val="0"/>
          <w:numId w:val="43"/>
        </w:numPr>
        <w:spacing w:line="360" w:lineRule="auto"/>
      </w:pPr>
      <w:r>
        <w:t>Flask (REST API)</w:t>
      </w:r>
    </w:p>
    <w:p w14:paraId="53A726B9" w14:textId="675E61A9" w:rsidR="00135104" w:rsidRDefault="00135104" w:rsidP="00F95808">
      <w:pPr>
        <w:pStyle w:val="ListParagraph"/>
        <w:numPr>
          <w:ilvl w:val="0"/>
          <w:numId w:val="43"/>
        </w:numPr>
        <w:spacing w:line="360" w:lineRule="auto"/>
      </w:pPr>
      <w:r>
        <w:t>SQLAlchemy (ORM for MySQL)</w:t>
      </w:r>
    </w:p>
    <w:p w14:paraId="4E85580E" w14:textId="317AE60C" w:rsidR="00135104" w:rsidRDefault="00135104" w:rsidP="00F95808">
      <w:pPr>
        <w:pStyle w:val="ListParagraph"/>
        <w:numPr>
          <w:ilvl w:val="0"/>
          <w:numId w:val="43"/>
        </w:numPr>
        <w:spacing w:line="360" w:lineRule="auto"/>
      </w:pPr>
      <w:r>
        <w:t>MySQL (Relational Database)</w:t>
      </w:r>
    </w:p>
    <w:p w14:paraId="6C8FEA8C" w14:textId="6D897380" w:rsidR="00135104" w:rsidRDefault="00135104" w:rsidP="00F95808">
      <w:pPr>
        <w:pStyle w:val="ListParagraph"/>
        <w:numPr>
          <w:ilvl w:val="0"/>
          <w:numId w:val="43"/>
        </w:numPr>
        <w:spacing w:line="360" w:lineRule="auto"/>
      </w:pPr>
      <w:r>
        <w:t>Pandas / NumPy (Data manipulation)</w:t>
      </w:r>
    </w:p>
    <w:p w14:paraId="7E7A6472" w14:textId="2A5259BC" w:rsidR="00135104" w:rsidRDefault="00135104" w:rsidP="00135104">
      <w:pPr>
        <w:pStyle w:val="Heading5"/>
        <w:ind w:firstLine="360"/>
        <w:jc w:val="both"/>
      </w:pPr>
      <w:r>
        <w:t>4.1.4.4.2 Dataset Description</w:t>
      </w:r>
      <w:r w:rsidR="00E15B05">
        <w:t xml:space="preserve"> &amp; </w:t>
      </w:r>
      <w:r w:rsidR="000C07F1">
        <w:t>Preprocessing</w:t>
      </w:r>
    </w:p>
    <w:p w14:paraId="090245C7" w14:textId="6ED1D9D0" w:rsidR="00135104" w:rsidRDefault="00135104" w:rsidP="00F95808">
      <w:pPr>
        <w:pStyle w:val="ListParagraph"/>
        <w:numPr>
          <w:ilvl w:val="0"/>
          <w:numId w:val="44"/>
        </w:numPr>
        <w:spacing w:line="360" w:lineRule="auto"/>
        <w:jc w:val="both"/>
      </w:pPr>
      <w:r>
        <w:t>Books Dataset: Contains book details such as ID, title, genre, and author.</w:t>
      </w:r>
    </w:p>
    <w:p w14:paraId="373B9FC3" w14:textId="38940D01" w:rsidR="00135104" w:rsidRDefault="00135104" w:rsidP="00F95808">
      <w:pPr>
        <w:pStyle w:val="ListParagraph"/>
        <w:numPr>
          <w:ilvl w:val="0"/>
          <w:numId w:val="44"/>
        </w:numPr>
        <w:spacing w:line="360" w:lineRule="auto"/>
        <w:jc w:val="both"/>
      </w:pPr>
      <w:r>
        <w:t>Users Dataset: Contains user profiles including user ID, name, age, and preferred genre.</w:t>
      </w:r>
    </w:p>
    <w:p w14:paraId="4D20EF42" w14:textId="350975A8" w:rsidR="00135104" w:rsidRDefault="00135104" w:rsidP="00F95808">
      <w:pPr>
        <w:pStyle w:val="ListParagraph"/>
        <w:numPr>
          <w:ilvl w:val="0"/>
          <w:numId w:val="44"/>
        </w:numPr>
        <w:spacing w:line="360" w:lineRule="auto"/>
        <w:jc w:val="both"/>
      </w:pPr>
      <w:r>
        <w:t>Interactions Dataset: Contains logs of user actions (view, like, click, etc.) with books.</w:t>
      </w:r>
    </w:p>
    <w:p w14:paraId="2DCEE323" w14:textId="77777777" w:rsidR="00135104" w:rsidRDefault="00135104" w:rsidP="00F95808">
      <w:pPr>
        <w:pStyle w:val="ListParagraph"/>
        <w:numPr>
          <w:ilvl w:val="0"/>
          <w:numId w:val="44"/>
        </w:numPr>
        <w:spacing w:line="360" w:lineRule="auto"/>
        <w:jc w:val="both"/>
      </w:pPr>
      <w:r>
        <w:t>Duplicates in the books dataset were removed.</w:t>
      </w:r>
    </w:p>
    <w:p w14:paraId="74EC8FB3" w14:textId="56F0CC5A" w:rsidR="00135104" w:rsidRDefault="00135104" w:rsidP="00F95808">
      <w:pPr>
        <w:pStyle w:val="ListParagraph"/>
        <w:numPr>
          <w:ilvl w:val="0"/>
          <w:numId w:val="44"/>
        </w:numPr>
        <w:spacing w:line="360" w:lineRule="auto"/>
        <w:jc w:val="both"/>
      </w:pPr>
      <w:r>
        <w:t>Fake user profiles were generated using the Faker library.</w:t>
      </w:r>
    </w:p>
    <w:p w14:paraId="4632080B" w14:textId="674DDE9B" w:rsidR="00135104" w:rsidRPr="00135104" w:rsidRDefault="00135104" w:rsidP="00F95808">
      <w:pPr>
        <w:pStyle w:val="ListParagraph"/>
        <w:numPr>
          <w:ilvl w:val="0"/>
          <w:numId w:val="44"/>
        </w:numPr>
        <w:spacing w:line="360" w:lineRule="auto"/>
        <w:jc w:val="both"/>
      </w:pPr>
      <w:r>
        <w:t>Interactions were synthetically created to simulate user behavior.</w:t>
      </w:r>
    </w:p>
    <w:p w14:paraId="37B637CE" w14:textId="7A161033" w:rsidR="00135104" w:rsidRDefault="00E15B05" w:rsidP="00135104">
      <w:pPr>
        <w:pStyle w:val="Heading5"/>
        <w:ind w:firstLine="360"/>
      </w:pPr>
      <w:r>
        <w:t>4.1.4.4.3</w:t>
      </w:r>
      <w:r w:rsidR="00135104">
        <w:t xml:space="preserve"> Clustering Using BERT Embedding’s</w:t>
      </w:r>
    </w:p>
    <w:p w14:paraId="2C965AD5" w14:textId="77777777" w:rsidR="00E15B05" w:rsidRDefault="00E15B05" w:rsidP="00F95808">
      <w:pPr>
        <w:pStyle w:val="ListParagraph"/>
        <w:numPr>
          <w:ilvl w:val="0"/>
          <w:numId w:val="45"/>
        </w:numPr>
        <w:spacing w:line="360" w:lineRule="auto"/>
        <w:jc w:val="both"/>
      </w:pPr>
      <w:r>
        <w:t>BERT model (`all-MiniLM-L6-v2`) was used to generate embeddings for book genres.</w:t>
      </w:r>
    </w:p>
    <w:p w14:paraId="1F275640" w14:textId="77777777" w:rsidR="00E15B05" w:rsidRDefault="00E15B05" w:rsidP="00F95808">
      <w:pPr>
        <w:pStyle w:val="ListParagraph"/>
        <w:numPr>
          <w:ilvl w:val="0"/>
          <w:numId w:val="45"/>
        </w:numPr>
        <w:spacing w:line="360" w:lineRule="auto"/>
        <w:jc w:val="both"/>
      </w:pPr>
      <w:r>
        <w:t>KMeans clustering was applied to group books into similar thematic clusters.</w:t>
      </w:r>
    </w:p>
    <w:p w14:paraId="6B159FC7" w14:textId="4324A9EB" w:rsidR="00135104" w:rsidRPr="00135104" w:rsidRDefault="00E15B05" w:rsidP="00F95808">
      <w:pPr>
        <w:pStyle w:val="ListParagraph"/>
        <w:numPr>
          <w:ilvl w:val="0"/>
          <w:numId w:val="45"/>
        </w:numPr>
        <w:spacing w:line="360" w:lineRule="auto"/>
        <w:jc w:val="both"/>
      </w:pPr>
      <w:r>
        <w:t>This clustering helps enhance recommendations for new users based on their preferred genres.</w:t>
      </w:r>
    </w:p>
    <w:p w14:paraId="569A069E" w14:textId="54CF8D9D" w:rsidR="00135104" w:rsidRDefault="00AA551F" w:rsidP="00AA551F">
      <w:pPr>
        <w:pStyle w:val="Heading5"/>
      </w:pPr>
      <w:r>
        <w:t xml:space="preserve">      </w:t>
      </w:r>
      <w:r w:rsidR="00E15B05">
        <w:t>4.1.4.4.4</w:t>
      </w:r>
      <w:r>
        <w:t xml:space="preserve"> </w:t>
      </w:r>
      <w:r w:rsidR="00E15B05" w:rsidRPr="00E15B05">
        <w:t>Neural Collaborative Filtering (NCF) Model</w:t>
      </w:r>
    </w:p>
    <w:p w14:paraId="0CDBAC6D" w14:textId="77777777" w:rsidR="00183CC5" w:rsidRDefault="00183CC5" w:rsidP="00F95808">
      <w:pPr>
        <w:pStyle w:val="ListParagraph"/>
        <w:numPr>
          <w:ilvl w:val="0"/>
          <w:numId w:val="46"/>
        </w:numPr>
        <w:spacing w:line="360" w:lineRule="auto"/>
        <w:jc w:val="both"/>
      </w:pPr>
      <w:r>
        <w:t>A binary classifier model was built using the Keras Functional API.</w:t>
      </w:r>
    </w:p>
    <w:p w14:paraId="62727D5B" w14:textId="77777777" w:rsidR="00183CC5" w:rsidRDefault="00183CC5" w:rsidP="00F95808">
      <w:pPr>
        <w:pStyle w:val="ListParagraph"/>
        <w:numPr>
          <w:ilvl w:val="0"/>
          <w:numId w:val="46"/>
        </w:numPr>
        <w:spacing w:line="360" w:lineRule="auto"/>
        <w:jc w:val="both"/>
      </w:pPr>
      <w:r>
        <w:t>The model takes a user ID and book ID, embeds both, and processes them through a multi-layer perceptron (MLP).</w:t>
      </w:r>
    </w:p>
    <w:p w14:paraId="5D3FE8E5" w14:textId="77777777" w:rsidR="00183CC5" w:rsidRDefault="00183CC5" w:rsidP="00F95808">
      <w:pPr>
        <w:pStyle w:val="ListParagraph"/>
        <w:numPr>
          <w:ilvl w:val="0"/>
          <w:numId w:val="46"/>
        </w:numPr>
        <w:spacing w:line="360" w:lineRule="auto"/>
        <w:jc w:val="both"/>
      </w:pPr>
      <w:r>
        <w:t>Positive samples were taken directly from the interactions dataset.</w:t>
      </w:r>
    </w:p>
    <w:p w14:paraId="77D6750D" w14:textId="77777777" w:rsidR="00183CC5" w:rsidRDefault="00183CC5" w:rsidP="00F95808">
      <w:pPr>
        <w:pStyle w:val="ListParagraph"/>
        <w:numPr>
          <w:ilvl w:val="0"/>
          <w:numId w:val="46"/>
        </w:numPr>
        <w:spacing w:line="360" w:lineRule="auto"/>
        <w:jc w:val="both"/>
      </w:pPr>
      <w:r>
        <w:t>Negative samples were generated by randomly selecting books not interacted with by a user.</w:t>
      </w:r>
    </w:p>
    <w:p w14:paraId="61D04494" w14:textId="59867832" w:rsidR="00E15B05" w:rsidRDefault="00183CC5" w:rsidP="00F95808">
      <w:pPr>
        <w:pStyle w:val="ListParagraph"/>
        <w:numPr>
          <w:ilvl w:val="0"/>
          <w:numId w:val="46"/>
        </w:numPr>
        <w:spacing w:line="360" w:lineRule="auto"/>
        <w:jc w:val="both"/>
      </w:pPr>
      <w:r>
        <w:lastRenderedPageBreak/>
        <w:t>The model was trained to distinguish between interacted and non-interacted items.</w:t>
      </w:r>
    </w:p>
    <w:p w14:paraId="16BDEF55" w14:textId="1E7E7B68" w:rsidR="00183CC5" w:rsidRDefault="001232D3" w:rsidP="001232D3">
      <w:pPr>
        <w:pStyle w:val="Heading5"/>
        <w:jc w:val="both"/>
      </w:pPr>
      <w:r>
        <w:t xml:space="preserve">     </w:t>
      </w:r>
      <w:r w:rsidR="00183CC5">
        <w:t xml:space="preserve">4.1.4.4.5 </w:t>
      </w:r>
      <w:r w:rsidR="00183CC5" w:rsidRPr="00183CC5">
        <w:t>Model Architecture</w:t>
      </w:r>
    </w:p>
    <w:p w14:paraId="300B8FD8" w14:textId="77777777" w:rsidR="001232D3" w:rsidRDefault="001232D3" w:rsidP="00F95808">
      <w:pPr>
        <w:pStyle w:val="ListParagraph"/>
        <w:numPr>
          <w:ilvl w:val="0"/>
          <w:numId w:val="47"/>
        </w:numPr>
        <w:spacing w:line="360" w:lineRule="auto"/>
        <w:jc w:val="both"/>
      </w:pPr>
      <w:r>
        <w:t>Input layers for user ID and book ID</w:t>
      </w:r>
    </w:p>
    <w:p w14:paraId="469A2BC2" w14:textId="77777777" w:rsidR="001232D3" w:rsidRDefault="001232D3" w:rsidP="00F95808">
      <w:pPr>
        <w:pStyle w:val="ListParagraph"/>
        <w:numPr>
          <w:ilvl w:val="0"/>
          <w:numId w:val="47"/>
        </w:numPr>
        <w:spacing w:line="360" w:lineRule="auto"/>
        <w:jc w:val="both"/>
      </w:pPr>
      <w:r>
        <w:t>Embedding layers (size: 64)</w:t>
      </w:r>
    </w:p>
    <w:p w14:paraId="238D8699" w14:textId="77777777" w:rsidR="001232D3" w:rsidRDefault="001232D3" w:rsidP="00F95808">
      <w:pPr>
        <w:pStyle w:val="ListParagraph"/>
        <w:numPr>
          <w:ilvl w:val="0"/>
          <w:numId w:val="47"/>
        </w:numPr>
        <w:spacing w:line="360" w:lineRule="auto"/>
        <w:jc w:val="both"/>
      </w:pPr>
      <w:r>
        <w:t>MLP with Dense → Dropout → Dense → Dropout → Dense layers</w:t>
      </w:r>
    </w:p>
    <w:p w14:paraId="2D5F6EC1" w14:textId="664FB787" w:rsidR="001232D3" w:rsidRDefault="001232D3" w:rsidP="00F95808">
      <w:pPr>
        <w:pStyle w:val="ListParagraph"/>
        <w:numPr>
          <w:ilvl w:val="0"/>
          <w:numId w:val="47"/>
        </w:numPr>
        <w:spacing w:line="360" w:lineRule="auto"/>
        <w:jc w:val="both"/>
      </w:pPr>
      <w:r>
        <w:t>Final Dense layer with sigmoid activation</w:t>
      </w:r>
    </w:p>
    <w:p w14:paraId="445EFE3F" w14:textId="0F46C44E" w:rsidR="000C07F1" w:rsidRDefault="000C07F1" w:rsidP="000C07F1">
      <w:pPr>
        <w:pStyle w:val="Heading5"/>
      </w:pPr>
      <w:r>
        <w:t xml:space="preserve">     4.1.4.4.6 </w:t>
      </w:r>
      <w:r>
        <w:t>Flask API Implementation</w:t>
      </w:r>
    </w:p>
    <w:p w14:paraId="5A72D137" w14:textId="77777777" w:rsidR="000C07F1" w:rsidRDefault="000C07F1" w:rsidP="00F95808">
      <w:pPr>
        <w:pStyle w:val="ListParagraph"/>
        <w:numPr>
          <w:ilvl w:val="0"/>
          <w:numId w:val="48"/>
        </w:numPr>
        <w:spacing w:line="360" w:lineRule="auto"/>
        <w:jc w:val="both"/>
      </w:pPr>
      <w:r>
        <w:t>A Flask API was developed to expose the recommendation engine.</w:t>
      </w:r>
    </w:p>
    <w:p w14:paraId="01D11934" w14:textId="77777777" w:rsidR="000C07F1" w:rsidRDefault="000C07F1" w:rsidP="00F95808">
      <w:pPr>
        <w:pStyle w:val="ListParagraph"/>
        <w:numPr>
          <w:ilvl w:val="0"/>
          <w:numId w:val="48"/>
        </w:numPr>
        <w:spacing w:line="360" w:lineRule="auto"/>
        <w:jc w:val="both"/>
      </w:pPr>
      <w:r>
        <w:t>When a GET request is made to `/recommend/&lt;user_id&gt;`, the system returns a list of recommended book titles.</w:t>
      </w:r>
    </w:p>
    <w:p w14:paraId="2E19A168" w14:textId="4DC09AC9" w:rsidR="000C07F1" w:rsidRPr="000C07F1" w:rsidRDefault="000C07F1" w:rsidP="00F95808">
      <w:pPr>
        <w:pStyle w:val="ListParagraph"/>
        <w:numPr>
          <w:ilvl w:val="0"/>
          <w:numId w:val="48"/>
        </w:numPr>
        <w:spacing w:line="360" w:lineRule="auto"/>
        <w:jc w:val="both"/>
      </w:pPr>
      <w:r>
        <w:t>The system supports both cold-start (new user) and warm-start (existing user) recommendations.</w:t>
      </w:r>
    </w:p>
    <w:p w14:paraId="1B409BA6" w14:textId="17BC9145" w:rsidR="000C07F1" w:rsidRDefault="000C07F1" w:rsidP="000C07F1">
      <w:pPr>
        <w:pStyle w:val="Heading5"/>
      </w:pPr>
      <w:r>
        <w:t xml:space="preserve">     </w:t>
      </w:r>
      <w:r w:rsidR="003E3416">
        <w:t xml:space="preserve"> </w:t>
      </w:r>
      <w:r>
        <w:t xml:space="preserve">4.1.4.4.7 </w:t>
      </w:r>
      <w:r w:rsidRPr="000C07F1">
        <w:t>Recommendation Logic</w:t>
      </w:r>
    </w:p>
    <w:p w14:paraId="6D61F3A0" w14:textId="77777777" w:rsidR="000C07F1" w:rsidRDefault="000C07F1" w:rsidP="00F95808">
      <w:pPr>
        <w:pStyle w:val="ListParagraph"/>
        <w:numPr>
          <w:ilvl w:val="0"/>
          <w:numId w:val="49"/>
        </w:numPr>
        <w:spacing w:line="360" w:lineRule="auto"/>
        <w:jc w:val="both"/>
      </w:pPr>
      <w:r>
        <w:t>New User: Recommends books based on the user's preferred genre.</w:t>
      </w:r>
    </w:p>
    <w:p w14:paraId="501C20ED" w14:textId="4ABEC110" w:rsidR="000C07F1" w:rsidRPr="000C07F1" w:rsidRDefault="000C07F1" w:rsidP="00F95808">
      <w:pPr>
        <w:pStyle w:val="ListParagraph"/>
        <w:numPr>
          <w:ilvl w:val="0"/>
          <w:numId w:val="49"/>
        </w:numPr>
        <w:spacing w:line="360" w:lineRule="auto"/>
        <w:jc w:val="both"/>
      </w:pPr>
      <w:r>
        <w:t>Existing User:</w:t>
      </w:r>
      <w:r w:rsidR="005354FB">
        <w:t xml:space="preserve"> </w:t>
      </w:r>
      <w:r>
        <w:t>Predicts book preference scores using the trained NCF model. Filters top N recommendations and further refines using genre clustering to improve personalization.</w:t>
      </w:r>
    </w:p>
    <w:p w14:paraId="363E85E0" w14:textId="260D2380" w:rsidR="002E7426" w:rsidRDefault="00FE506C" w:rsidP="000C07F1">
      <w:pPr>
        <w:pStyle w:val="Heading4"/>
      </w:pPr>
      <w:r w:rsidRPr="00CC1C0E">
        <w:t>Database (MySQL)</w:t>
      </w:r>
    </w:p>
    <w:p w14:paraId="173ED4EB" w14:textId="665549CF" w:rsidR="007C7623" w:rsidRPr="00CC1C0E" w:rsidRDefault="00483DB7" w:rsidP="00135104">
      <w:pPr>
        <w:pStyle w:val="Heading5"/>
        <w:ind w:firstLine="357"/>
      </w:pPr>
      <w:r>
        <w:t xml:space="preserve">4.1.4.5.1 </w:t>
      </w:r>
      <w:r w:rsidR="007C7623" w:rsidRPr="00CC1C0E">
        <w:t xml:space="preserve">Tables </w:t>
      </w:r>
    </w:p>
    <w:p w14:paraId="2FD3F506" w14:textId="3B20E242" w:rsidR="00FE506C" w:rsidRPr="00CC1C0E" w:rsidRDefault="00FE506C" w:rsidP="00F95808">
      <w:pPr>
        <w:pStyle w:val="ListParagraph"/>
        <w:numPr>
          <w:ilvl w:val="0"/>
          <w:numId w:val="15"/>
        </w:numPr>
        <w:spacing w:line="360" w:lineRule="auto"/>
        <w:jc w:val="both"/>
      </w:pPr>
      <w:r w:rsidRPr="00CC1C0E">
        <w:rPr>
          <w:b/>
        </w:rPr>
        <w:t>users</w:t>
      </w:r>
      <w:r w:rsidRPr="00CC1C0E">
        <w:t>: Stores general users including students (needy). Fields: user_id (PK), name, email, phone, password, gender, address, image, status, preferred_genre, request_id (FK to needy), created_at, updated_at.</w:t>
      </w:r>
    </w:p>
    <w:p w14:paraId="4E9945D3" w14:textId="4D79F65A" w:rsidR="00FE506C" w:rsidRPr="00CC1C0E" w:rsidRDefault="00FE506C" w:rsidP="00F95808">
      <w:pPr>
        <w:pStyle w:val="ListParagraph"/>
        <w:numPr>
          <w:ilvl w:val="0"/>
          <w:numId w:val="15"/>
        </w:numPr>
        <w:spacing w:line="360" w:lineRule="auto"/>
        <w:jc w:val="both"/>
      </w:pPr>
      <w:r w:rsidRPr="00CC1C0E">
        <w:rPr>
          <w:b/>
        </w:rPr>
        <w:t>admin:</w:t>
      </w:r>
      <w:r w:rsidRPr="00CC1C0E">
        <w:t xml:space="preserve"> Stores administrators. Fields: id (PK), name, email, phone, password, gender, image, created_at, updated_at.</w:t>
      </w:r>
    </w:p>
    <w:p w14:paraId="6C2EC627" w14:textId="40B5B143" w:rsidR="00FE506C" w:rsidRPr="00CC1C0E" w:rsidRDefault="00FE506C" w:rsidP="00F95808">
      <w:pPr>
        <w:pStyle w:val="ListParagraph"/>
        <w:numPr>
          <w:ilvl w:val="0"/>
          <w:numId w:val="15"/>
        </w:numPr>
        <w:spacing w:line="360" w:lineRule="auto"/>
        <w:jc w:val="both"/>
      </w:pPr>
      <w:r w:rsidRPr="00CC1C0E">
        <w:t>volunteer: Stores volunteer data. Fields: id (PK), name, email, phone, password, address, image, gender, status, created_at, updated_at.</w:t>
      </w:r>
    </w:p>
    <w:p w14:paraId="6C5325A4" w14:textId="373D6610" w:rsidR="00FE506C" w:rsidRPr="00CC1C0E" w:rsidRDefault="00FE506C" w:rsidP="00F95808">
      <w:pPr>
        <w:pStyle w:val="ListParagraph"/>
        <w:numPr>
          <w:ilvl w:val="0"/>
          <w:numId w:val="15"/>
        </w:numPr>
        <w:spacing w:line="360" w:lineRule="auto"/>
        <w:jc w:val="both"/>
      </w:pPr>
      <w:r w:rsidRPr="00CC1C0E">
        <w:rPr>
          <w:b/>
        </w:rPr>
        <w:t>donor:</w:t>
      </w:r>
      <w:r w:rsidRPr="00CC1C0E">
        <w:t xml:space="preserve"> Book donors. Fields: id (PK), user_id (FK), volunteer_id (FK), book_name, genres, edition, author_name, image, status, created_at, updated_at.</w:t>
      </w:r>
    </w:p>
    <w:p w14:paraId="139E7C9D" w14:textId="5968B0D6" w:rsidR="00FE506C" w:rsidRPr="00CC1C0E" w:rsidRDefault="00FE506C" w:rsidP="00F95808">
      <w:pPr>
        <w:pStyle w:val="ListParagraph"/>
        <w:numPr>
          <w:ilvl w:val="0"/>
          <w:numId w:val="15"/>
        </w:numPr>
        <w:spacing w:line="360" w:lineRule="auto"/>
        <w:jc w:val="both"/>
      </w:pPr>
      <w:r w:rsidRPr="00CC1C0E">
        <w:rPr>
          <w:b/>
        </w:rPr>
        <w:lastRenderedPageBreak/>
        <w:t>books:</w:t>
      </w:r>
      <w:r w:rsidRPr="00CC1C0E">
        <w:t xml:space="preserve"> All books in the system. Fields: bookid (PK), title, author, covering, language, genres, rating.</w:t>
      </w:r>
    </w:p>
    <w:p w14:paraId="4711680B" w14:textId="2D2612E8" w:rsidR="00FE506C" w:rsidRPr="00CC1C0E" w:rsidRDefault="00FE506C" w:rsidP="00F95808">
      <w:pPr>
        <w:pStyle w:val="ListParagraph"/>
        <w:numPr>
          <w:ilvl w:val="0"/>
          <w:numId w:val="15"/>
        </w:numPr>
        <w:spacing w:line="360" w:lineRule="auto"/>
        <w:jc w:val="both"/>
      </w:pPr>
      <w:r w:rsidRPr="00CC1C0E">
        <w:rPr>
          <w:b/>
        </w:rPr>
        <w:t>needy:</w:t>
      </w:r>
      <w:r w:rsidRPr="00CC1C0E">
        <w:t xml:space="preserve"> Links students to their book requests. Fields: id (PK), user_id (FK), req_id, request_status, created_at, updated_at.</w:t>
      </w:r>
    </w:p>
    <w:p w14:paraId="54FA0BB2" w14:textId="3782B3C3" w:rsidR="00FE506C" w:rsidRPr="00CC1C0E" w:rsidRDefault="00FE506C" w:rsidP="00F95808">
      <w:pPr>
        <w:pStyle w:val="ListParagraph"/>
        <w:numPr>
          <w:ilvl w:val="0"/>
          <w:numId w:val="15"/>
        </w:numPr>
        <w:spacing w:line="360" w:lineRule="auto"/>
        <w:jc w:val="both"/>
      </w:pPr>
      <w:r w:rsidRPr="00CC1C0E">
        <w:rPr>
          <w:b/>
        </w:rPr>
        <w:t>interactions:</w:t>
      </w:r>
      <w:r w:rsidRPr="00CC1C0E">
        <w:t xml:space="preserve"> Tracks recommendations and user-book interactions. Fields: interaction_id (PK), user_id (FK), book_id (FK), action.</w:t>
      </w:r>
    </w:p>
    <w:p w14:paraId="62077E0A" w14:textId="4F4204DA" w:rsidR="00FE506C" w:rsidRPr="00CC1C0E" w:rsidRDefault="00FE506C" w:rsidP="00F95808">
      <w:pPr>
        <w:pStyle w:val="ListParagraph"/>
        <w:numPr>
          <w:ilvl w:val="0"/>
          <w:numId w:val="15"/>
        </w:numPr>
        <w:spacing w:line="360" w:lineRule="auto"/>
        <w:jc w:val="both"/>
      </w:pPr>
      <w:r w:rsidRPr="00CC1C0E">
        <w:rPr>
          <w:b/>
        </w:rPr>
        <w:t>feedback:</w:t>
      </w:r>
      <w:r w:rsidRPr="00CC1C0E">
        <w:t xml:space="preserve"> Collects user feedback. Fields: id (PK), name, email, message, created_at.</w:t>
      </w:r>
    </w:p>
    <w:p w14:paraId="03109A36" w14:textId="4D9A3C6A" w:rsidR="007C7623" w:rsidRPr="00CC1C0E" w:rsidRDefault="00FE506C" w:rsidP="00F95808">
      <w:pPr>
        <w:pStyle w:val="ListParagraph"/>
        <w:numPr>
          <w:ilvl w:val="0"/>
          <w:numId w:val="15"/>
        </w:numPr>
        <w:spacing w:line="360" w:lineRule="auto"/>
        <w:jc w:val="both"/>
      </w:pPr>
      <w:r w:rsidRPr="00CC1C0E">
        <w:rPr>
          <w:b/>
        </w:rPr>
        <w:t>verify:</w:t>
      </w:r>
      <w:r w:rsidRPr="00CC1C0E">
        <w:t xml:space="preserve"> OTP verification store. Fields: id (PK), email, code, created_at.</w:t>
      </w:r>
    </w:p>
    <w:p w14:paraId="617191A0" w14:textId="4C24A363" w:rsidR="00FE506C" w:rsidRPr="00CC1C0E" w:rsidRDefault="00483DB7" w:rsidP="00135104">
      <w:pPr>
        <w:pStyle w:val="Heading5"/>
      </w:pPr>
      <w:r>
        <w:t xml:space="preserve">4.1.4.5.2 </w:t>
      </w:r>
      <w:r w:rsidR="00FE506C" w:rsidRPr="00CC1C0E">
        <w:t>Validation enforced through:</w:t>
      </w:r>
    </w:p>
    <w:p w14:paraId="7B91AD91" w14:textId="172832DB" w:rsidR="00FE506C" w:rsidRPr="00CC1C0E" w:rsidRDefault="00FE506C" w:rsidP="00F95808">
      <w:pPr>
        <w:pStyle w:val="ListParagraph"/>
        <w:numPr>
          <w:ilvl w:val="0"/>
          <w:numId w:val="14"/>
        </w:numPr>
        <w:spacing w:line="360" w:lineRule="auto"/>
        <w:jc w:val="both"/>
      </w:pPr>
      <w:r w:rsidRPr="00CC1C0E">
        <w:t>NOT NULL con</w:t>
      </w:r>
      <w:r w:rsidR="007C7623" w:rsidRPr="00CC1C0E">
        <w:t>straints for mandatory fields</w:t>
      </w:r>
    </w:p>
    <w:p w14:paraId="42F236F4" w14:textId="121642F5" w:rsidR="00FE506C" w:rsidRPr="00CC1C0E" w:rsidRDefault="007C7623" w:rsidP="00F95808">
      <w:pPr>
        <w:pStyle w:val="ListParagraph"/>
        <w:numPr>
          <w:ilvl w:val="0"/>
          <w:numId w:val="14"/>
        </w:numPr>
        <w:spacing w:line="360" w:lineRule="auto"/>
        <w:jc w:val="both"/>
      </w:pPr>
      <w:r w:rsidRPr="00CC1C0E">
        <w:t>Strong password policy</w:t>
      </w:r>
    </w:p>
    <w:p w14:paraId="7B35A6BE" w14:textId="4D76DDC9" w:rsidR="00FE506C" w:rsidRPr="00CC1C0E" w:rsidRDefault="00FE506C" w:rsidP="00F95808">
      <w:pPr>
        <w:pStyle w:val="ListParagraph"/>
        <w:numPr>
          <w:ilvl w:val="0"/>
          <w:numId w:val="14"/>
        </w:numPr>
        <w:spacing w:line="360" w:lineRule="auto"/>
        <w:jc w:val="both"/>
      </w:pPr>
      <w:r w:rsidRPr="00CC1C0E">
        <w:t>ENUM values for cont</w:t>
      </w:r>
      <w:r w:rsidR="007C7623" w:rsidRPr="00CC1C0E">
        <w:t>rolled status and gender fields</w:t>
      </w:r>
    </w:p>
    <w:p w14:paraId="679F8706" w14:textId="544AD024" w:rsidR="007E30A0" w:rsidRPr="00CC1C0E" w:rsidRDefault="00FE506C" w:rsidP="00F95808">
      <w:pPr>
        <w:pStyle w:val="ListParagraph"/>
        <w:numPr>
          <w:ilvl w:val="0"/>
          <w:numId w:val="14"/>
        </w:numPr>
        <w:spacing w:line="360" w:lineRule="auto"/>
        <w:jc w:val="both"/>
      </w:pPr>
      <w:r w:rsidRPr="00CC1C0E">
        <w:t>Foreign key constraints for relational integrity</w:t>
      </w:r>
    </w:p>
    <w:p w14:paraId="748CFA64" w14:textId="77777777" w:rsidR="007E30A0" w:rsidRPr="00CC1C0E" w:rsidRDefault="007E30A0" w:rsidP="003D4BA1">
      <w:pPr>
        <w:spacing w:line="360" w:lineRule="auto"/>
        <w:ind w:left="-3"/>
        <w:jc w:val="both"/>
        <w:rPr>
          <w:b/>
        </w:rPr>
      </w:pPr>
    </w:p>
    <w:p w14:paraId="60D7D7BA" w14:textId="3E40D6B4" w:rsidR="00CD6F1B" w:rsidRPr="00CC1C0E" w:rsidRDefault="00CD6F1B" w:rsidP="003D4BA1">
      <w:pPr>
        <w:spacing w:line="360" w:lineRule="auto"/>
      </w:pPr>
      <w:bookmarkStart w:id="135" w:name="_Toc5527844"/>
      <w:bookmarkStart w:id="136" w:name="_Toc975479"/>
      <w:bookmarkEnd w:id="64"/>
    </w:p>
    <w:p w14:paraId="58799606" w14:textId="100A8435" w:rsidR="00BD0B41" w:rsidRPr="00CC1C0E" w:rsidRDefault="00BD0B41" w:rsidP="003D4BA1">
      <w:pPr>
        <w:spacing w:line="360" w:lineRule="auto"/>
      </w:pPr>
    </w:p>
    <w:p w14:paraId="7E7E9B33" w14:textId="49E17DB7" w:rsidR="00BD0B41" w:rsidRPr="00CC1C0E" w:rsidRDefault="00BD0B41" w:rsidP="003D4BA1">
      <w:pPr>
        <w:spacing w:line="360" w:lineRule="auto"/>
      </w:pPr>
    </w:p>
    <w:p w14:paraId="6AA0C44C" w14:textId="77777777" w:rsidR="00BD0B41" w:rsidRPr="00CC1C0E" w:rsidRDefault="00BD0B41" w:rsidP="003D4BA1">
      <w:pPr>
        <w:spacing w:line="360" w:lineRule="auto"/>
        <w:sectPr w:rsidR="00BD0B41" w:rsidRPr="00CC1C0E" w:rsidSect="003D48EB">
          <w:pgSz w:w="11909" w:h="16834" w:code="9"/>
          <w:pgMar w:top="1440" w:right="1440" w:bottom="1440" w:left="1440" w:header="720" w:footer="720" w:gutter="0"/>
          <w:cols w:space="720"/>
          <w:docGrid w:linePitch="360"/>
        </w:sectPr>
      </w:pPr>
    </w:p>
    <w:p w14:paraId="416801B6" w14:textId="77777777" w:rsidR="00BD0B41" w:rsidRPr="00CC1C0E" w:rsidRDefault="00BD0B41" w:rsidP="003D4BA1">
      <w:pPr>
        <w:pStyle w:val="Heading2"/>
        <w:rPr>
          <w:sz w:val="24"/>
          <w:szCs w:val="27"/>
        </w:rPr>
      </w:pPr>
      <w:bookmarkStart w:id="137" w:name="_Toc19544171"/>
      <w:bookmarkStart w:id="138" w:name="_Toc19544206"/>
      <w:bookmarkStart w:id="139" w:name="_Toc198214533"/>
      <w:r w:rsidRPr="00CC1C0E">
        <w:lastRenderedPageBreak/>
        <w:t>Test Cases</w:t>
      </w:r>
      <w:bookmarkEnd w:id="139"/>
    </w:p>
    <w:p w14:paraId="24229170" w14:textId="0C1158F3" w:rsidR="00EA5556" w:rsidRPr="00CC1C0E" w:rsidRDefault="00BD0B41" w:rsidP="00633E4C">
      <w:pPr>
        <w:pStyle w:val="Heading3"/>
      </w:pPr>
      <w:bookmarkStart w:id="140" w:name="_Toc198214534"/>
      <w:r w:rsidRPr="00CC1C0E">
        <w:t>Admin Test Cases</w:t>
      </w:r>
      <w:bookmarkEnd w:id="140"/>
    </w:p>
    <w:p w14:paraId="050D9F39" w14:textId="695196AE" w:rsidR="005743A3" w:rsidRPr="008B1B62" w:rsidRDefault="005715FD" w:rsidP="008B1B62">
      <w:pPr>
        <w:pStyle w:val="Caption"/>
        <w:rPr>
          <w:sz w:val="24"/>
          <w:szCs w:val="24"/>
        </w:rPr>
      </w:pPr>
      <w:bookmarkStart w:id="141" w:name="_Ref197532108"/>
      <w:r w:rsidRPr="008B1B62">
        <w:rPr>
          <w:sz w:val="24"/>
          <w:szCs w:val="24"/>
        </w:rPr>
        <w:t xml:space="preserve">Table </w:t>
      </w:r>
      <w:bookmarkEnd w:id="141"/>
      <w:r w:rsidRPr="008B1B62">
        <w:rPr>
          <w:sz w:val="24"/>
          <w:szCs w:val="24"/>
        </w:rPr>
        <w:t>4.1</w:t>
      </w:r>
      <w:r w:rsidR="008B1B62" w:rsidRPr="008B1B62">
        <w:rPr>
          <w:sz w:val="24"/>
          <w:szCs w:val="24"/>
        </w:rPr>
        <w:t>: Admin Test Case</w:t>
      </w:r>
    </w:p>
    <w:p w14:paraId="108E29FD" w14:textId="77777777" w:rsidR="00BD0B41" w:rsidRPr="00CC1C0E" w:rsidRDefault="00BD0B41" w:rsidP="003D4BA1">
      <w:pPr>
        <w:spacing w:line="360" w:lineRule="auto"/>
      </w:pPr>
    </w:p>
    <w:tbl>
      <w:tblPr>
        <w:tblStyle w:val="PlainTable3"/>
        <w:tblW w:w="0" w:type="auto"/>
        <w:tblLook w:val="04A0" w:firstRow="1" w:lastRow="0" w:firstColumn="1" w:lastColumn="0" w:noHBand="0" w:noVBand="1"/>
      </w:tblPr>
      <w:tblGrid>
        <w:gridCol w:w="470"/>
        <w:gridCol w:w="2044"/>
        <w:gridCol w:w="2239"/>
        <w:gridCol w:w="2120"/>
        <w:gridCol w:w="2031"/>
        <w:gridCol w:w="1979"/>
        <w:gridCol w:w="1685"/>
        <w:gridCol w:w="1390"/>
      </w:tblGrid>
      <w:tr w:rsidR="00BD0B41" w:rsidRPr="00CC1C0E" w14:paraId="549DBEBF" w14:textId="77777777" w:rsidTr="00BD0B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D989754" w14:textId="77777777" w:rsidR="00BD0B41" w:rsidRPr="00CC1C0E" w:rsidRDefault="00BD0B41" w:rsidP="003D4BA1">
            <w:pPr>
              <w:spacing w:line="360" w:lineRule="auto"/>
            </w:pPr>
            <w:r w:rsidRPr="00CC1C0E">
              <w:rPr>
                <w:b w:val="0"/>
                <w:bCs w:val="0"/>
              </w:rPr>
              <w:t>ID</w:t>
            </w:r>
          </w:p>
        </w:tc>
        <w:tc>
          <w:tcPr>
            <w:tcW w:w="0" w:type="auto"/>
            <w:hideMark/>
          </w:tcPr>
          <w:p w14:paraId="51F24F51"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57D9B0E7"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5564613D"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06F33A67"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3C1441B5"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702990BF"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w:t>
            </w:r>
          </w:p>
        </w:tc>
        <w:tc>
          <w:tcPr>
            <w:tcW w:w="0" w:type="auto"/>
            <w:hideMark/>
          </w:tcPr>
          <w:p w14:paraId="05A2E0FB"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2C6F18A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B7CC1" w14:textId="77777777" w:rsidR="00BD0B41" w:rsidRPr="00CC1C0E" w:rsidRDefault="00BD0B41" w:rsidP="003D4BA1">
            <w:pPr>
              <w:spacing w:line="360" w:lineRule="auto"/>
              <w:rPr>
                <w:b w:val="0"/>
                <w:bCs w:val="0"/>
              </w:rPr>
            </w:pPr>
            <w:r w:rsidRPr="00CC1C0E">
              <w:t>1</w:t>
            </w:r>
          </w:p>
        </w:tc>
        <w:tc>
          <w:tcPr>
            <w:tcW w:w="0" w:type="auto"/>
            <w:hideMark/>
          </w:tcPr>
          <w:p w14:paraId="47DDCA02"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Registration Successfully</w:t>
            </w:r>
          </w:p>
        </w:tc>
        <w:tc>
          <w:tcPr>
            <w:tcW w:w="0" w:type="auto"/>
            <w:hideMark/>
          </w:tcPr>
          <w:p w14:paraId="229B9D06"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None</w:t>
            </w:r>
          </w:p>
        </w:tc>
        <w:tc>
          <w:tcPr>
            <w:tcW w:w="0" w:type="auto"/>
            <w:hideMark/>
          </w:tcPr>
          <w:p w14:paraId="46E3B10B"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Name, Email, Phone, Password, Gender, Image</w:t>
            </w:r>
          </w:p>
        </w:tc>
        <w:tc>
          <w:tcPr>
            <w:tcW w:w="0" w:type="auto"/>
            <w:hideMark/>
          </w:tcPr>
          <w:p w14:paraId="280BBFE0"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registration form and press Submit</w:t>
            </w:r>
          </w:p>
        </w:tc>
        <w:tc>
          <w:tcPr>
            <w:tcW w:w="0" w:type="auto"/>
            <w:hideMark/>
          </w:tcPr>
          <w:p w14:paraId="65CCB5C9"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account created and stored in DB</w:t>
            </w:r>
          </w:p>
        </w:tc>
        <w:tc>
          <w:tcPr>
            <w:tcW w:w="0" w:type="auto"/>
            <w:hideMark/>
          </w:tcPr>
          <w:p w14:paraId="7966CFCF"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created successfully</w:t>
            </w:r>
          </w:p>
        </w:tc>
        <w:tc>
          <w:tcPr>
            <w:tcW w:w="0" w:type="auto"/>
            <w:hideMark/>
          </w:tcPr>
          <w:p w14:paraId="783F38B3"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BD0B41" w:rsidRPr="00CC1C0E" w14:paraId="28494862"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3D116841" w14:textId="77777777" w:rsidR="00BD0B41" w:rsidRPr="00CC1C0E" w:rsidRDefault="00BD0B41" w:rsidP="003D4BA1">
            <w:pPr>
              <w:spacing w:line="360" w:lineRule="auto"/>
            </w:pPr>
            <w:r w:rsidRPr="00CC1C0E">
              <w:t>2</w:t>
            </w:r>
          </w:p>
        </w:tc>
        <w:tc>
          <w:tcPr>
            <w:tcW w:w="0" w:type="auto"/>
            <w:hideMark/>
          </w:tcPr>
          <w:p w14:paraId="5FD9582F"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Admin Login Successfully</w:t>
            </w:r>
          </w:p>
        </w:tc>
        <w:tc>
          <w:tcPr>
            <w:tcW w:w="0" w:type="auto"/>
            <w:hideMark/>
          </w:tcPr>
          <w:p w14:paraId="3018E35C"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must be registered</w:t>
            </w:r>
          </w:p>
        </w:tc>
        <w:tc>
          <w:tcPr>
            <w:tcW w:w="0" w:type="auto"/>
            <w:hideMark/>
          </w:tcPr>
          <w:p w14:paraId="45D7038F"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and Password</w:t>
            </w:r>
          </w:p>
        </w:tc>
        <w:tc>
          <w:tcPr>
            <w:tcW w:w="0" w:type="auto"/>
            <w:hideMark/>
          </w:tcPr>
          <w:p w14:paraId="64B05532"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and press Login</w:t>
            </w:r>
          </w:p>
        </w:tc>
        <w:tc>
          <w:tcPr>
            <w:tcW w:w="0" w:type="auto"/>
            <w:hideMark/>
          </w:tcPr>
          <w:p w14:paraId="5BC14D9B"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logged in successfully</w:t>
            </w:r>
          </w:p>
        </w:tc>
        <w:tc>
          <w:tcPr>
            <w:tcW w:w="0" w:type="auto"/>
            <w:hideMark/>
          </w:tcPr>
          <w:p w14:paraId="21CB2979"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 successfully</w:t>
            </w:r>
          </w:p>
        </w:tc>
        <w:tc>
          <w:tcPr>
            <w:tcW w:w="0" w:type="auto"/>
            <w:hideMark/>
          </w:tcPr>
          <w:p w14:paraId="0A02CB98"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2A8FBDC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A99FE" w14:textId="77777777" w:rsidR="00BD0B41" w:rsidRPr="00CC1C0E" w:rsidRDefault="00BD0B41" w:rsidP="003D4BA1">
            <w:pPr>
              <w:spacing w:line="360" w:lineRule="auto"/>
            </w:pPr>
            <w:r w:rsidRPr="00CC1C0E">
              <w:t>3</w:t>
            </w:r>
          </w:p>
        </w:tc>
        <w:tc>
          <w:tcPr>
            <w:tcW w:w="0" w:type="auto"/>
            <w:hideMark/>
          </w:tcPr>
          <w:p w14:paraId="7AA25633"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Login with Incorrect Password</w:t>
            </w:r>
          </w:p>
        </w:tc>
        <w:tc>
          <w:tcPr>
            <w:tcW w:w="0" w:type="auto"/>
            <w:hideMark/>
          </w:tcPr>
          <w:p w14:paraId="40D1D3D2"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must be registered</w:t>
            </w:r>
          </w:p>
        </w:tc>
        <w:tc>
          <w:tcPr>
            <w:tcW w:w="0" w:type="auto"/>
            <w:hideMark/>
          </w:tcPr>
          <w:p w14:paraId="4CB7EB5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Email, Wrong Password</w:t>
            </w:r>
          </w:p>
        </w:tc>
        <w:tc>
          <w:tcPr>
            <w:tcW w:w="0" w:type="auto"/>
            <w:hideMark/>
          </w:tcPr>
          <w:p w14:paraId="46CC5075"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 and wrong Password → Press Login</w:t>
            </w:r>
          </w:p>
        </w:tc>
        <w:tc>
          <w:tcPr>
            <w:tcW w:w="0" w:type="auto"/>
            <w:hideMark/>
          </w:tcPr>
          <w:p w14:paraId="1AA3962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Error message: </w:t>
            </w:r>
          </w:p>
          <w:p w14:paraId="273768E7" w14:textId="7FF83323"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Invalid credentials </w:t>
            </w:r>
          </w:p>
        </w:tc>
        <w:tc>
          <w:tcPr>
            <w:tcW w:w="0" w:type="auto"/>
            <w:hideMark/>
          </w:tcPr>
          <w:p w14:paraId="13C03BF0"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50C82DBE"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BD0B41" w:rsidRPr="00CC1C0E" w14:paraId="7E6B41C8"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6770100C" w14:textId="77777777" w:rsidR="00BD0B41" w:rsidRPr="00CC1C0E" w:rsidRDefault="00BD0B41" w:rsidP="003D4BA1">
            <w:pPr>
              <w:spacing w:line="360" w:lineRule="auto"/>
            </w:pPr>
            <w:r w:rsidRPr="00CC1C0E">
              <w:t>4</w:t>
            </w:r>
          </w:p>
        </w:tc>
        <w:tc>
          <w:tcPr>
            <w:tcW w:w="0" w:type="auto"/>
            <w:hideMark/>
          </w:tcPr>
          <w:p w14:paraId="51248243"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Admin Login with Unregistered Email</w:t>
            </w:r>
          </w:p>
        </w:tc>
        <w:tc>
          <w:tcPr>
            <w:tcW w:w="0" w:type="auto"/>
            <w:hideMark/>
          </w:tcPr>
          <w:p w14:paraId="00A61F62"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None</w:t>
            </w:r>
          </w:p>
        </w:tc>
        <w:tc>
          <w:tcPr>
            <w:tcW w:w="0" w:type="auto"/>
            <w:hideMark/>
          </w:tcPr>
          <w:p w14:paraId="000E9A51"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Unregistered Email, Any Password</w:t>
            </w:r>
          </w:p>
        </w:tc>
        <w:tc>
          <w:tcPr>
            <w:tcW w:w="0" w:type="auto"/>
            <w:hideMark/>
          </w:tcPr>
          <w:p w14:paraId="4B42D33E"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 Press Login</w:t>
            </w:r>
          </w:p>
        </w:tc>
        <w:tc>
          <w:tcPr>
            <w:tcW w:w="0" w:type="auto"/>
            <w:hideMark/>
          </w:tcPr>
          <w:p w14:paraId="5DAED13E" w14:textId="4B344E0B"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Error: </w:t>
            </w:r>
            <w:r w:rsidR="00DC29F8">
              <w:t>Invalid credentials</w:t>
            </w:r>
          </w:p>
        </w:tc>
        <w:tc>
          <w:tcPr>
            <w:tcW w:w="0" w:type="auto"/>
            <w:hideMark/>
          </w:tcPr>
          <w:p w14:paraId="169E1171"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displayed</w:t>
            </w:r>
          </w:p>
        </w:tc>
        <w:tc>
          <w:tcPr>
            <w:tcW w:w="0" w:type="auto"/>
            <w:hideMark/>
          </w:tcPr>
          <w:p w14:paraId="490FCE54"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62364B0F"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78A9E" w14:textId="77777777" w:rsidR="00BD0B41" w:rsidRPr="00CC1C0E" w:rsidRDefault="00BD0B41" w:rsidP="003D4BA1">
            <w:pPr>
              <w:spacing w:line="360" w:lineRule="auto"/>
            </w:pPr>
            <w:r w:rsidRPr="00CC1C0E">
              <w:t>5</w:t>
            </w:r>
          </w:p>
        </w:tc>
        <w:tc>
          <w:tcPr>
            <w:tcW w:w="0" w:type="auto"/>
            <w:hideMark/>
          </w:tcPr>
          <w:p w14:paraId="491DBE11" w14:textId="256BBA16"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Test Admin </w:t>
            </w:r>
            <w:r w:rsidR="00DC29F8">
              <w:t>Edit</w:t>
            </w:r>
            <w:r w:rsidRPr="00CC1C0E">
              <w:t xml:space="preserve"> Profile</w:t>
            </w:r>
          </w:p>
        </w:tc>
        <w:tc>
          <w:tcPr>
            <w:tcW w:w="0" w:type="auto"/>
            <w:hideMark/>
          </w:tcPr>
          <w:p w14:paraId="151176F5"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must be logged in</w:t>
            </w:r>
          </w:p>
        </w:tc>
        <w:tc>
          <w:tcPr>
            <w:tcW w:w="0" w:type="auto"/>
            <w:hideMark/>
          </w:tcPr>
          <w:p w14:paraId="5A0D543E" w14:textId="72A76B64"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Updated Name, Phone, Image</w:t>
            </w:r>
            <w:r w:rsidR="00DC29F8">
              <w:t xml:space="preserve"> and verify otp</w:t>
            </w:r>
          </w:p>
        </w:tc>
        <w:tc>
          <w:tcPr>
            <w:tcW w:w="0" w:type="auto"/>
            <w:hideMark/>
          </w:tcPr>
          <w:p w14:paraId="4C65B40D"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 fields → Press Save</w:t>
            </w:r>
          </w:p>
        </w:tc>
        <w:tc>
          <w:tcPr>
            <w:tcW w:w="0" w:type="auto"/>
            <w:hideMark/>
          </w:tcPr>
          <w:p w14:paraId="74B9354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profile updated</w:t>
            </w:r>
          </w:p>
        </w:tc>
        <w:tc>
          <w:tcPr>
            <w:tcW w:w="0" w:type="auto"/>
            <w:hideMark/>
          </w:tcPr>
          <w:p w14:paraId="003DEDD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w:t>
            </w:r>
          </w:p>
        </w:tc>
        <w:tc>
          <w:tcPr>
            <w:tcW w:w="0" w:type="auto"/>
            <w:hideMark/>
          </w:tcPr>
          <w:p w14:paraId="62DA0D1F"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4A355BB9" w14:textId="1DE1C469" w:rsidR="00646D34" w:rsidRDefault="00646D34" w:rsidP="003D4BA1">
      <w:pPr>
        <w:spacing w:line="360" w:lineRule="auto"/>
      </w:pPr>
    </w:p>
    <w:p w14:paraId="7938AE1B" w14:textId="29F2C17F" w:rsidR="001C6340" w:rsidRDefault="001C6340" w:rsidP="003D4BA1">
      <w:pPr>
        <w:spacing w:line="360" w:lineRule="auto"/>
      </w:pPr>
    </w:p>
    <w:p w14:paraId="60F5FF6C" w14:textId="012B4B75" w:rsidR="001C6340" w:rsidRDefault="001C6340" w:rsidP="003D4BA1">
      <w:pPr>
        <w:spacing w:line="360" w:lineRule="auto"/>
      </w:pPr>
    </w:p>
    <w:p w14:paraId="74FA726F" w14:textId="2C9EC781" w:rsidR="001C6340" w:rsidRDefault="001C6340" w:rsidP="003D4BA1">
      <w:pPr>
        <w:spacing w:line="360" w:lineRule="auto"/>
      </w:pPr>
    </w:p>
    <w:p w14:paraId="62587AAD" w14:textId="43CE2BE9" w:rsidR="001C6340" w:rsidRDefault="001C6340" w:rsidP="003D4BA1">
      <w:pPr>
        <w:spacing w:line="360" w:lineRule="auto"/>
      </w:pPr>
    </w:p>
    <w:p w14:paraId="57775FD0" w14:textId="76FB5520" w:rsidR="001C6340" w:rsidRDefault="001C6340" w:rsidP="003D4BA1">
      <w:pPr>
        <w:spacing w:line="360" w:lineRule="auto"/>
      </w:pPr>
    </w:p>
    <w:p w14:paraId="22FD99B9" w14:textId="5A9955AF" w:rsidR="001C6340" w:rsidRDefault="001C6340" w:rsidP="003D4BA1">
      <w:pPr>
        <w:spacing w:line="360" w:lineRule="auto"/>
      </w:pPr>
    </w:p>
    <w:p w14:paraId="4778F3BD" w14:textId="15BBDBCC" w:rsidR="001C6340" w:rsidRDefault="001C6340" w:rsidP="003D4BA1">
      <w:pPr>
        <w:spacing w:line="360" w:lineRule="auto"/>
      </w:pPr>
    </w:p>
    <w:p w14:paraId="62EBD6E8" w14:textId="3C96E385" w:rsidR="001C6340" w:rsidRDefault="001C6340" w:rsidP="003D4BA1">
      <w:pPr>
        <w:spacing w:line="360" w:lineRule="auto"/>
      </w:pPr>
    </w:p>
    <w:p w14:paraId="03A32C21" w14:textId="25CA3D8C" w:rsidR="001C6340" w:rsidRDefault="001C6340" w:rsidP="003D4BA1">
      <w:pPr>
        <w:spacing w:line="360" w:lineRule="auto"/>
      </w:pPr>
    </w:p>
    <w:p w14:paraId="5AA7F2C3" w14:textId="53E9B884" w:rsidR="001C6340" w:rsidRDefault="001C6340" w:rsidP="003D4BA1">
      <w:pPr>
        <w:spacing w:line="360" w:lineRule="auto"/>
      </w:pPr>
    </w:p>
    <w:p w14:paraId="485890F2" w14:textId="1936692C" w:rsidR="001C6340" w:rsidRDefault="001C6340" w:rsidP="003D4BA1">
      <w:pPr>
        <w:spacing w:line="360" w:lineRule="auto"/>
      </w:pPr>
    </w:p>
    <w:p w14:paraId="576D6E83" w14:textId="171A9E1D" w:rsidR="001C6340" w:rsidRDefault="001C6340" w:rsidP="003D4BA1">
      <w:pPr>
        <w:spacing w:line="360" w:lineRule="auto"/>
      </w:pPr>
    </w:p>
    <w:p w14:paraId="73308736" w14:textId="7B455E65" w:rsidR="001C6340" w:rsidRDefault="001C6340" w:rsidP="003D4BA1">
      <w:pPr>
        <w:spacing w:line="360" w:lineRule="auto"/>
      </w:pPr>
    </w:p>
    <w:p w14:paraId="2F433B42" w14:textId="3B63A357" w:rsidR="001C6340" w:rsidRDefault="001C6340" w:rsidP="003D4BA1">
      <w:pPr>
        <w:spacing w:line="360" w:lineRule="auto"/>
      </w:pPr>
    </w:p>
    <w:p w14:paraId="787E2229" w14:textId="20133ADC" w:rsidR="001C6340" w:rsidRDefault="001C6340" w:rsidP="003D4BA1">
      <w:pPr>
        <w:spacing w:line="360" w:lineRule="auto"/>
      </w:pPr>
    </w:p>
    <w:p w14:paraId="1CC5C03F" w14:textId="68EEDBD9" w:rsidR="001C6340" w:rsidRDefault="001C6340" w:rsidP="003D4BA1">
      <w:pPr>
        <w:spacing w:line="360" w:lineRule="auto"/>
      </w:pPr>
    </w:p>
    <w:p w14:paraId="2E750DE4" w14:textId="35343573" w:rsidR="001C6340" w:rsidRDefault="001C6340" w:rsidP="003D4BA1">
      <w:pPr>
        <w:spacing w:line="360" w:lineRule="auto"/>
      </w:pPr>
    </w:p>
    <w:p w14:paraId="2EF35AD0" w14:textId="014B4C91" w:rsidR="001C6340" w:rsidRDefault="001C6340" w:rsidP="003D4BA1">
      <w:pPr>
        <w:spacing w:line="360" w:lineRule="auto"/>
      </w:pPr>
    </w:p>
    <w:p w14:paraId="40C4FE03" w14:textId="0FF17AB2" w:rsidR="001C6340" w:rsidRDefault="001C6340" w:rsidP="003D4BA1">
      <w:pPr>
        <w:spacing w:line="360" w:lineRule="auto"/>
      </w:pPr>
    </w:p>
    <w:p w14:paraId="3DFCC519" w14:textId="77AA4B5B" w:rsidR="001C6340" w:rsidRDefault="001C6340" w:rsidP="003D4BA1">
      <w:pPr>
        <w:spacing w:line="360" w:lineRule="auto"/>
      </w:pPr>
    </w:p>
    <w:p w14:paraId="5B19CB42" w14:textId="7F8D4F57" w:rsidR="001C6340" w:rsidRDefault="001C6340" w:rsidP="003D4BA1">
      <w:pPr>
        <w:spacing w:line="360" w:lineRule="auto"/>
      </w:pPr>
    </w:p>
    <w:p w14:paraId="6B29C7D2" w14:textId="2BBF503B" w:rsidR="001C6340" w:rsidRDefault="001C6340" w:rsidP="003D4BA1">
      <w:pPr>
        <w:spacing w:line="360" w:lineRule="auto"/>
      </w:pPr>
    </w:p>
    <w:p w14:paraId="6575B342" w14:textId="3148CD99" w:rsidR="001C6340" w:rsidRDefault="001C6340" w:rsidP="003D4BA1">
      <w:pPr>
        <w:spacing w:line="360" w:lineRule="auto"/>
      </w:pPr>
    </w:p>
    <w:p w14:paraId="51042D04" w14:textId="7A42DE0F" w:rsidR="001C6340" w:rsidRDefault="001C6340" w:rsidP="003D4BA1">
      <w:pPr>
        <w:spacing w:line="360" w:lineRule="auto"/>
      </w:pPr>
    </w:p>
    <w:p w14:paraId="724DCEF2" w14:textId="550C3189" w:rsidR="001C6340" w:rsidRDefault="001C6340" w:rsidP="003D4BA1">
      <w:pPr>
        <w:spacing w:line="360" w:lineRule="auto"/>
      </w:pPr>
    </w:p>
    <w:p w14:paraId="4FD53BCC" w14:textId="77777777" w:rsidR="001C6340" w:rsidRPr="00CC1C0E" w:rsidRDefault="001C6340" w:rsidP="003D4BA1">
      <w:pPr>
        <w:spacing w:line="360" w:lineRule="auto"/>
      </w:pPr>
    </w:p>
    <w:p w14:paraId="16A75ED0" w14:textId="4B042FDA" w:rsidR="00F009D5" w:rsidRPr="00CC1C0E" w:rsidRDefault="00BD0B41" w:rsidP="00633E4C">
      <w:pPr>
        <w:pStyle w:val="Heading3"/>
      </w:pPr>
      <w:bookmarkStart w:id="142" w:name="_Toc198214535"/>
      <w:r w:rsidRPr="00CC1C0E">
        <w:lastRenderedPageBreak/>
        <w:t>Needy Test Case</w:t>
      </w:r>
      <w:bookmarkEnd w:id="142"/>
      <w:r w:rsidR="00F009D5" w:rsidRPr="00CC1C0E">
        <w:t xml:space="preserve">  </w:t>
      </w:r>
    </w:p>
    <w:p w14:paraId="0B0C5254" w14:textId="71DA1E0D" w:rsidR="00C3533A" w:rsidRPr="00646D34" w:rsidRDefault="005715FD" w:rsidP="005715FD">
      <w:pPr>
        <w:pStyle w:val="Caption"/>
        <w:rPr>
          <w:sz w:val="24"/>
          <w:szCs w:val="24"/>
        </w:rPr>
      </w:pPr>
      <w:bookmarkStart w:id="143" w:name="_Ref197532207"/>
      <w:r w:rsidRPr="00646D34">
        <w:rPr>
          <w:sz w:val="24"/>
          <w:szCs w:val="24"/>
        </w:rPr>
        <w:t xml:space="preserve">Table </w:t>
      </w:r>
      <w:bookmarkEnd w:id="143"/>
      <w:r w:rsidRPr="00646D34">
        <w:rPr>
          <w:sz w:val="24"/>
          <w:szCs w:val="24"/>
        </w:rPr>
        <w:t>4.2</w:t>
      </w:r>
      <w:r w:rsidR="00646D34" w:rsidRPr="00646D34">
        <w:rPr>
          <w:sz w:val="24"/>
          <w:szCs w:val="24"/>
        </w:rPr>
        <w:t xml:space="preserve">: </w:t>
      </w:r>
      <w:r w:rsidR="00646D34">
        <w:rPr>
          <w:sz w:val="24"/>
          <w:szCs w:val="24"/>
        </w:rPr>
        <w:t>Needy</w:t>
      </w:r>
      <w:r w:rsidR="00646D34" w:rsidRPr="00646D34">
        <w:rPr>
          <w:sz w:val="24"/>
          <w:szCs w:val="24"/>
        </w:rPr>
        <w:t xml:space="preserve"> Test Case</w:t>
      </w:r>
    </w:p>
    <w:p w14:paraId="1D009D60" w14:textId="77777777" w:rsidR="005715FD" w:rsidRPr="00CC1C0E" w:rsidRDefault="005715FD" w:rsidP="005715FD">
      <w:pPr>
        <w:pStyle w:val="Caption"/>
      </w:pPr>
    </w:p>
    <w:tbl>
      <w:tblPr>
        <w:tblStyle w:val="PlainTable3"/>
        <w:tblW w:w="0" w:type="auto"/>
        <w:tblLook w:val="04A0" w:firstRow="1" w:lastRow="0" w:firstColumn="1" w:lastColumn="0" w:noHBand="0" w:noVBand="1"/>
      </w:tblPr>
      <w:tblGrid>
        <w:gridCol w:w="471"/>
        <w:gridCol w:w="1855"/>
        <w:gridCol w:w="2195"/>
        <w:gridCol w:w="2012"/>
        <w:gridCol w:w="2389"/>
        <w:gridCol w:w="1950"/>
        <w:gridCol w:w="1696"/>
        <w:gridCol w:w="1390"/>
      </w:tblGrid>
      <w:tr w:rsidR="006E35CA" w:rsidRPr="00CC1C0E" w14:paraId="2FD4727F" w14:textId="77777777" w:rsidTr="006E3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7150827" w14:textId="77777777" w:rsidR="006E35CA" w:rsidRPr="00CC1C0E" w:rsidRDefault="006E35CA" w:rsidP="003D4BA1">
            <w:pPr>
              <w:spacing w:line="360" w:lineRule="auto"/>
            </w:pPr>
            <w:r w:rsidRPr="00CC1C0E">
              <w:rPr>
                <w:b w:val="0"/>
                <w:bCs w:val="0"/>
              </w:rPr>
              <w:t>ID</w:t>
            </w:r>
          </w:p>
        </w:tc>
        <w:tc>
          <w:tcPr>
            <w:tcW w:w="0" w:type="auto"/>
            <w:hideMark/>
          </w:tcPr>
          <w:p w14:paraId="5CE69D01"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16220B3A"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33157E12"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5A9255C0"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3AF07F17"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3748751D"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RESULTS</w:t>
            </w:r>
          </w:p>
        </w:tc>
        <w:tc>
          <w:tcPr>
            <w:tcW w:w="0" w:type="auto"/>
            <w:hideMark/>
          </w:tcPr>
          <w:p w14:paraId="71C1B89E"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3ED66FF7"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93799" w14:textId="77777777" w:rsidR="006E35CA" w:rsidRPr="00CC1C0E" w:rsidRDefault="006E35CA" w:rsidP="003D4BA1">
            <w:pPr>
              <w:spacing w:line="360" w:lineRule="auto"/>
              <w:rPr>
                <w:b w:val="0"/>
                <w:bCs w:val="0"/>
              </w:rPr>
            </w:pPr>
            <w:r w:rsidRPr="00CC1C0E">
              <w:t>1</w:t>
            </w:r>
          </w:p>
        </w:tc>
        <w:tc>
          <w:tcPr>
            <w:tcW w:w="0" w:type="auto"/>
            <w:hideMark/>
          </w:tcPr>
          <w:p w14:paraId="2216AAA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registration with valid data</w:t>
            </w:r>
          </w:p>
        </w:tc>
        <w:tc>
          <w:tcPr>
            <w:tcW w:w="0" w:type="auto"/>
            <w:hideMark/>
          </w:tcPr>
          <w:p w14:paraId="5A9E43E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not registered</w:t>
            </w:r>
          </w:p>
        </w:tc>
        <w:tc>
          <w:tcPr>
            <w:tcW w:w="0" w:type="auto"/>
            <w:hideMark/>
          </w:tcPr>
          <w:p w14:paraId="049FD056"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name, email, phone, password, address, gender, image</w:t>
            </w:r>
          </w:p>
        </w:tc>
        <w:tc>
          <w:tcPr>
            <w:tcW w:w="0" w:type="auto"/>
            <w:hideMark/>
          </w:tcPr>
          <w:p w14:paraId="02081770"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all fields and press Register</w:t>
            </w:r>
          </w:p>
        </w:tc>
        <w:tc>
          <w:tcPr>
            <w:tcW w:w="0" w:type="auto"/>
            <w:hideMark/>
          </w:tcPr>
          <w:p w14:paraId="0B77CCE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successfully registered</w:t>
            </w:r>
          </w:p>
        </w:tc>
        <w:tc>
          <w:tcPr>
            <w:tcW w:w="0" w:type="auto"/>
            <w:hideMark/>
          </w:tcPr>
          <w:p w14:paraId="0DFC69A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registered successfully</w:t>
            </w:r>
          </w:p>
        </w:tc>
        <w:tc>
          <w:tcPr>
            <w:tcW w:w="0" w:type="auto"/>
            <w:hideMark/>
          </w:tcPr>
          <w:p w14:paraId="276DEAD3"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1F1513AF"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4392279E" w14:textId="77777777" w:rsidR="006E35CA" w:rsidRPr="00CC1C0E" w:rsidRDefault="006E35CA" w:rsidP="003D4BA1">
            <w:pPr>
              <w:spacing w:line="360" w:lineRule="auto"/>
            </w:pPr>
            <w:r w:rsidRPr="00CC1C0E">
              <w:t>2</w:t>
            </w:r>
          </w:p>
        </w:tc>
        <w:tc>
          <w:tcPr>
            <w:tcW w:w="0" w:type="auto"/>
            <w:hideMark/>
          </w:tcPr>
          <w:p w14:paraId="5906A22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user registration with duplicate email</w:t>
            </w:r>
          </w:p>
        </w:tc>
        <w:tc>
          <w:tcPr>
            <w:tcW w:w="0" w:type="auto"/>
            <w:hideMark/>
          </w:tcPr>
          <w:p w14:paraId="6E869BA2"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registered</w:t>
            </w:r>
          </w:p>
        </w:tc>
        <w:tc>
          <w:tcPr>
            <w:tcW w:w="0" w:type="auto"/>
            <w:hideMark/>
          </w:tcPr>
          <w:p w14:paraId="3D0D9947"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email, new name, phone, password</w:t>
            </w:r>
          </w:p>
        </w:tc>
        <w:tc>
          <w:tcPr>
            <w:tcW w:w="0" w:type="auto"/>
            <w:hideMark/>
          </w:tcPr>
          <w:p w14:paraId="4DBE035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duplicate email and press Register</w:t>
            </w:r>
          </w:p>
        </w:tc>
        <w:tc>
          <w:tcPr>
            <w:tcW w:w="0" w:type="auto"/>
            <w:hideMark/>
          </w:tcPr>
          <w:p w14:paraId="0D933CE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exists" error should appear</w:t>
            </w:r>
          </w:p>
        </w:tc>
        <w:tc>
          <w:tcPr>
            <w:tcW w:w="0" w:type="auto"/>
            <w:hideMark/>
          </w:tcPr>
          <w:p w14:paraId="6494665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Duplicate email error displayed</w:t>
            </w:r>
          </w:p>
        </w:tc>
        <w:tc>
          <w:tcPr>
            <w:tcW w:w="0" w:type="auto"/>
            <w:hideMark/>
          </w:tcPr>
          <w:p w14:paraId="2C283F67"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46742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0DC12" w14:textId="77777777" w:rsidR="006E35CA" w:rsidRPr="00CC1C0E" w:rsidRDefault="006E35CA" w:rsidP="003D4BA1">
            <w:pPr>
              <w:spacing w:line="360" w:lineRule="auto"/>
            </w:pPr>
            <w:r w:rsidRPr="00CC1C0E">
              <w:t>3</w:t>
            </w:r>
          </w:p>
        </w:tc>
        <w:tc>
          <w:tcPr>
            <w:tcW w:w="0" w:type="auto"/>
            <w:hideMark/>
          </w:tcPr>
          <w:p w14:paraId="64275A8E"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login with correct credentials</w:t>
            </w:r>
          </w:p>
        </w:tc>
        <w:tc>
          <w:tcPr>
            <w:tcW w:w="0" w:type="auto"/>
            <w:hideMark/>
          </w:tcPr>
          <w:p w14:paraId="54C9E662"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already registered</w:t>
            </w:r>
          </w:p>
        </w:tc>
        <w:tc>
          <w:tcPr>
            <w:tcW w:w="0" w:type="auto"/>
            <w:hideMark/>
          </w:tcPr>
          <w:p w14:paraId="60980D8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registered email and password</w:t>
            </w:r>
          </w:p>
        </w:tc>
        <w:tc>
          <w:tcPr>
            <w:tcW w:w="0" w:type="auto"/>
            <w:hideMark/>
          </w:tcPr>
          <w:p w14:paraId="444CACCB"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 and press Login</w:t>
            </w:r>
          </w:p>
        </w:tc>
        <w:tc>
          <w:tcPr>
            <w:tcW w:w="0" w:type="auto"/>
            <w:hideMark/>
          </w:tcPr>
          <w:p w14:paraId="4C8DC80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 successfully</w:t>
            </w:r>
          </w:p>
        </w:tc>
        <w:tc>
          <w:tcPr>
            <w:tcW w:w="0" w:type="auto"/>
            <w:hideMark/>
          </w:tcPr>
          <w:p w14:paraId="763F9E0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Login successful</w:t>
            </w:r>
          </w:p>
        </w:tc>
        <w:tc>
          <w:tcPr>
            <w:tcW w:w="0" w:type="auto"/>
            <w:hideMark/>
          </w:tcPr>
          <w:p w14:paraId="019EDC40"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28C0D6D8"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70BDEDC3" w14:textId="77777777" w:rsidR="006E35CA" w:rsidRPr="00CC1C0E" w:rsidRDefault="006E35CA" w:rsidP="003D4BA1">
            <w:pPr>
              <w:spacing w:line="360" w:lineRule="auto"/>
            </w:pPr>
            <w:r w:rsidRPr="00CC1C0E">
              <w:t>4</w:t>
            </w:r>
          </w:p>
        </w:tc>
        <w:tc>
          <w:tcPr>
            <w:tcW w:w="0" w:type="auto"/>
            <w:hideMark/>
          </w:tcPr>
          <w:p w14:paraId="4157442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user login with wrong password</w:t>
            </w:r>
          </w:p>
        </w:tc>
        <w:tc>
          <w:tcPr>
            <w:tcW w:w="0" w:type="auto"/>
            <w:hideMark/>
          </w:tcPr>
          <w:p w14:paraId="4BDF79B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User already registered</w:t>
            </w:r>
          </w:p>
        </w:tc>
        <w:tc>
          <w:tcPr>
            <w:tcW w:w="0" w:type="auto"/>
            <w:hideMark/>
          </w:tcPr>
          <w:p w14:paraId="574E507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wrong password</w:t>
            </w:r>
          </w:p>
        </w:tc>
        <w:tc>
          <w:tcPr>
            <w:tcW w:w="0" w:type="auto"/>
            <w:hideMark/>
          </w:tcPr>
          <w:p w14:paraId="72724C15"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and wrong password, press Login</w:t>
            </w:r>
          </w:p>
        </w:tc>
        <w:tc>
          <w:tcPr>
            <w:tcW w:w="0" w:type="auto"/>
            <w:hideMark/>
          </w:tcPr>
          <w:p w14:paraId="25DDB3D2"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credentials" error should appear</w:t>
            </w:r>
          </w:p>
        </w:tc>
        <w:tc>
          <w:tcPr>
            <w:tcW w:w="0" w:type="auto"/>
            <w:hideMark/>
          </w:tcPr>
          <w:p w14:paraId="4548523C"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Login failed with error</w:t>
            </w:r>
          </w:p>
        </w:tc>
        <w:tc>
          <w:tcPr>
            <w:tcW w:w="0" w:type="auto"/>
            <w:hideMark/>
          </w:tcPr>
          <w:p w14:paraId="0287A49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1F193E54"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EEE99" w14:textId="77777777" w:rsidR="006E35CA" w:rsidRPr="00CC1C0E" w:rsidRDefault="006E35CA" w:rsidP="003D4BA1">
            <w:pPr>
              <w:spacing w:line="360" w:lineRule="auto"/>
            </w:pPr>
            <w:r w:rsidRPr="00CC1C0E">
              <w:t>5</w:t>
            </w:r>
          </w:p>
        </w:tc>
        <w:tc>
          <w:tcPr>
            <w:tcW w:w="0" w:type="auto"/>
            <w:hideMark/>
          </w:tcPr>
          <w:p w14:paraId="37140AB2" w14:textId="29AF9D61"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Test </w:t>
            </w:r>
            <w:r w:rsidR="00DC29F8">
              <w:t xml:space="preserve">Edit/Update </w:t>
            </w:r>
            <w:r w:rsidRPr="00CC1C0E">
              <w:t xml:space="preserve"> user profile information</w:t>
            </w:r>
          </w:p>
        </w:tc>
        <w:tc>
          <w:tcPr>
            <w:tcW w:w="0" w:type="auto"/>
            <w:hideMark/>
          </w:tcPr>
          <w:p w14:paraId="16EB2176"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w:t>
            </w:r>
          </w:p>
        </w:tc>
        <w:tc>
          <w:tcPr>
            <w:tcW w:w="0" w:type="auto"/>
            <w:hideMark/>
          </w:tcPr>
          <w:p w14:paraId="556F7AB1" w14:textId="36A51D40"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Updated </w:t>
            </w:r>
            <w:r w:rsidR="00DC29F8">
              <w:t xml:space="preserve">Email, </w:t>
            </w:r>
            <w:r w:rsidRPr="00CC1C0E">
              <w:t>phone or address</w:t>
            </w:r>
          </w:p>
        </w:tc>
        <w:tc>
          <w:tcPr>
            <w:tcW w:w="0" w:type="auto"/>
            <w:hideMark/>
          </w:tcPr>
          <w:p w14:paraId="30C2B570" w14:textId="373DFF36"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Change profile fields and verify email with </w:t>
            </w:r>
            <w:r w:rsidR="00DC29F8" w:rsidRPr="00CC1C0E">
              <w:t>OTP and</w:t>
            </w:r>
            <w:r w:rsidRPr="00CC1C0E">
              <w:t xml:space="preserve"> save</w:t>
            </w:r>
          </w:p>
        </w:tc>
        <w:tc>
          <w:tcPr>
            <w:tcW w:w="0" w:type="auto"/>
            <w:hideMark/>
          </w:tcPr>
          <w:p w14:paraId="38B75B0F"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6D2D3254"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9F09F39"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6BA4A22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3E73E59A" w14:textId="03FABF37" w:rsidR="006E35CA" w:rsidRPr="00CC1C0E" w:rsidRDefault="006E35CA" w:rsidP="003D4BA1">
            <w:pPr>
              <w:spacing w:line="360" w:lineRule="auto"/>
            </w:pPr>
            <w:r w:rsidRPr="00CC1C0E">
              <w:t>6</w:t>
            </w:r>
          </w:p>
        </w:tc>
        <w:tc>
          <w:tcPr>
            <w:tcW w:w="0" w:type="auto"/>
            <w:hideMark/>
          </w:tcPr>
          <w:p w14:paraId="7F3C180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registration with invalid email format</w:t>
            </w:r>
          </w:p>
        </w:tc>
        <w:tc>
          <w:tcPr>
            <w:tcW w:w="0" w:type="auto"/>
            <w:hideMark/>
          </w:tcPr>
          <w:p w14:paraId="3F733956"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user registered</w:t>
            </w:r>
          </w:p>
        </w:tc>
        <w:tc>
          <w:tcPr>
            <w:tcW w:w="0" w:type="auto"/>
            <w:hideMark/>
          </w:tcPr>
          <w:p w14:paraId="426B5BE7" w14:textId="4F162BC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Wrong email format </w:t>
            </w:r>
          </w:p>
        </w:tc>
        <w:tc>
          <w:tcPr>
            <w:tcW w:w="0" w:type="auto"/>
            <w:hideMark/>
          </w:tcPr>
          <w:p w14:paraId="2BB18795"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wrong email and press Register</w:t>
            </w:r>
          </w:p>
        </w:tc>
        <w:tc>
          <w:tcPr>
            <w:tcW w:w="0" w:type="auto"/>
            <w:hideMark/>
          </w:tcPr>
          <w:p w14:paraId="54AB30B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Email Format" error should appear</w:t>
            </w:r>
          </w:p>
        </w:tc>
        <w:tc>
          <w:tcPr>
            <w:tcW w:w="0" w:type="auto"/>
            <w:hideMark/>
          </w:tcPr>
          <w:p w14:paraId="467921F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email error displayed</w:t>
            </w:r>
          </w:p>
        </w:tc>
        <w:tc>
          <w:tcPr>
            <w:tcW w:w="0" w:type="auto"/>
            <w:hideMark/>
          </w:tcPr>
          <w:p w14:paraId="3019DF9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1CDC8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D0E94" w14:textId="685F8158" w:rsidR="006E35CA" w:rsidRPr="00CC1C0E" w:rsidRDefault="006E35CA" w:rsidP="003D4BA1">
            <w:pPr>
              <w:spacing w:line="360" w:lineRule="auto"/>
            </w:pPr>
            <w:r w:rsidRPr="00CC1C0E">
              <w:t>7</w:t>
            </w:r>
          </w:p>
        </w:tc>
        <w:tc>
          <w:tcPr>
            <w:tcW w:w="0" w:type="auto"/>
            <w:hideMark/>
          </w:tcPr>
          <w:p w14:paraId="125512F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status field behavior</w:t>
            </w:r>
          </w:p>
        </w:tc>
        <w:tc>
          <w:tcPr>
            <w:tcW w:w="0" w:type="auto"/>
            <w:hideMark/>
          </w:tcPr>
          <w:p w14:paraId="64C5675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registration</w:t>
            </w:r>
          </w:p>
        </w:tc>
        <w:tc>
          <w:tcPr>
            <w:tcW w:w="0" w:type="auto"/>
            <w:hideMark/>
          </w:tcPr>
          <w:p w14:paraId="041A7E1A" w14:textId="5837AB5F"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user details</w:t>
            </w:r>
            <w:r w:rsidR="00DC29F8">
              <w:t xml:space="preserve"> And approved </w:t>
            </w:r>
          </w:p>
        </w:tc>
        <w:tc>
          <w:tcPr>
            <w:tcW w:w="0" w:type="auto"/>
            <w:hideMark/>
          </w:tcPr>
          <w:p w14:paraId="07646AD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and check status field</w:t>
            </w:r>
          </w:p>
        </w:tc>
        <w:tc>
          <w:tcPr>
            <w:tcW w:w="0" w:type="auto"/>
            <w:hideMark/>
          </w:tcPr>
          <w:p w14:paraId="326360D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should be Active (1)</w:t>
            </w:r>
          </w:p>
        </w:tc>
        <w:tc>
          <w:tcPr>
            <w:tcW w:w="0" w:type="auto"/>
            <w:hideMark/>
          </w:tcPr>
          <w:p w14:paraId="298714C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set correctly</w:t>
            </w:r>
          </w:p>
        </w:tc>
        <w:tc>
          <w:tcPr>
            <w:tcW w:w="0" w:type="auto"/>
            <w:hideMark/>
          </w:tcPr>
          <w:p w14:paraId="3E354673"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5B1D4FF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52E8B39D" w14:textId="2A482BE7" w:rsidR="006E35CA" w:rsidRPr="00CC1C0E" w:rsidRDefault="006E35CA" w:rsidP="003D4BA1">
            <w:pPr>
              <w:spacing w:line="360" w:lineRule="auto"/>
            </w:pPr>
            <w:r w:rsidRPr="00CC1C0E">
              <w:t>8</w:t>
            </w:r>
          </w:p>
        </w:tc>
        <w:tc>
          <w:tcPr>
            <w:tcW w:w="0" w:type="auto"/>
            <w:hideMark/>
          </w:tcPr>
          <w:p w14:paraId="443F65D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phone number field validation</w:t>
            </w:r>
          </w:p>
        </w:tc>
        <w:tc>
          <w:tcPr>
            <w:tcW w:w="0" w:type="auto"/>
            <w:hideMark/>
          </w:tcPr>
          <w:p w14:paraId="4F33318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user registered</w:t>
            </w:r>
          </w:p>
        </w:tc>
        <w:tc>
          <w:tcPr>
            <w:tcW w:w="0" w:type="auto"/>
            <w:hideMark/>
          </w:tcPr>
          <w:p w14:paraId="7A0050B3" w14:textId="1ED4BD82"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Phone number less than </w:t>
            </w:r>
            <w:r w:rsidR="00DC29F8">
              <w:t>11</w:t>
            </w:r>
            <w:r w:rsidRPr="00CC1C0E">
              <w:t xml:space="preserve"> digits</w:t>
            </w:r>
          </w:p>
        </w:tc>
        <w:tc>
          <w:tcPr>
            <w:tcW w:w="0" w:type="auto"/>
            <w:hideMark/>
          </w:tcPr>
          <w:p w14:paraId="7924CD7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short phone number and press Register</w:t>
            </w:r>
          </w:p>
        </w:tc>
        <w:tc>
          <w:tcPr>
            <w:tcW w:w="0" w:type="auto"/>
            <w:hideMark/>
          </w:tcPr>
          <w:p w14:paraId="13EC85B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Phone Number" error should appear</w:t>
            </w:r>
          </w:p>
        </w:tc>
        <w:tc>
          <w:tcPr>
            <w:tcW w:w="0" w:type="auto"/>
            <w:hideMark/>
          </w:tcPr>
          <w:p w14:paraId="73D170D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Phone validation error shown</w:t>
            </w:r>
          </w:p>
        </w:tc>
        <w:tc>
          <w:tcPr>
            <w:tcW w:w="0" w:type="auto"/>
            <w:hideMark/>
          </w:tcPr>
          <w:p w14:paraId="44E332B6"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7CEF86A6"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10355" w14:textId="348478A8" w:rsidR="006E35CA" w:rsidRPr="00CC1C0E" w:rsidRDefault="006E35CA" w:rsidP="003D4BA1">
            <w:pPr>
              <w:spacing w:line="360" w:lineRule="auto"/>
            </w:pPr>
            <w:r w:rsidRPr="00CC1C0E">
              <w:t>9</w:t>
            </w:r>
          </w:p>
        </w:tc>
        <w:tc>
          <w:tcPr>
            <w:tcW w:w="0" w:type="auto"/>
            <w:hideMark/>
          </w:tcPr>
          <w:p w14:paraId="6C39967D"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password encryption</w:t>
            </w:r>
          </w:p>
        </w:tc>
        <w:tc>
          <w:tcPr>
            <w:tcW w:w="0" w:type="auto"/>
            <w:hideMark/>
          </w:tcPr>
          <w:p w14:paraId="784F259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registration</w:t>
            </w:r>
          </w:p>
        </w:tc>
        <w:tc>
          <w:tcPr>
            <w:tcW w:w="0" w:type="auto"/>
            <w:hideMark/>
          </w:tcPr>
          <w:p w14:paraId="0F62903E"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user data</w:t>
            </w:r>
          </w:p>
        </w:tc>
        <w:tc>
          <w:tcPr>
            <w:tcW w:w="0" w:type="auto"/>
            <w:hideMark/>
          </w:tcPr>
          <w:p w14:paraId="53444169"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and check database password field</w:t>
            </w:r>
          </w:p>
        </w:tc>
        <w:tc>
          <w:tcPr>
            <w:tcW w:w="0" w:type="auto"/>
            <w:hideMark/>
          </w:tcPr>
          <w:p w14:paraId="7C8E3D65"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Password should be encrypted (hash)</w:t>
            </w:r>
          </w:p>
        </w:tc>
        <w:tc>
          <w:tcPr>
            <w:tcW w:w="0" w:type="auto"/>
            <w:hideMark/>
          </w:tcPr>
          <w:p w14:paraId="77D64D3D"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Password saved encrypted</w:t>
            </w:r>
          </w:p>
        </w:tc>
        <w:tc>
          <w:tcPr>
            <w:tcW w:w="0" w:type="auto"/>
            <w:hideMark/>
          </w:tcPr>
          <w:p w14:paraId="735E1F9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2868A943" w14:textId="3EC22513" w:rsidR="00E12859" w:rsidRDefault="00E12859" w:rsidP="003D4BA1">
      <w:pPr>
        <w:spacing w:line="360" w:lineRule="auto"/>
      </w:pPr>
    </w:p>
    <w:p w14:paraId="391528B0" w14:textId="51FDBBB9" w:rsidR="001C6340" w:rsidRDefault="001C6340" w:rsidP="003D4BA1">
      <w:pPr>
        <w:spacing w:line="360" w:lineRule="auto"/>
      </w:pPr>
    </w:p>
    <w:p w14:paraId="0E17892B" w14:textId="01665221" w:rsidR="001C6340" w:rsidRDefault="001C6340" w:rsidP="003D4BA1">
      <w:pPr>
        <w:spacing w:line="360" w:lineRule="auto"/>
      </w:pPr>
    </w:p>
    <w:p w14:paraId="4D696619" w14:textId="25F29878" w:rsidR="001C6340" w:rsidRDefault="001C6340" w:rsidP="003D4BA1">
      <w:pPr>
        <w:spacing w:line="360" w:lineRule="auto"/>
      </w:pPr>
    </w:p>
    <w:p w14:paraId="66CFE92A" w14:textId="51EC2E10" w:rsidR="001C6340" w:rsidRDefault="001C6340" w:rsidP="003D4BA1">
      <w:pPr>
        <w:spacing w:line="360" w:lineRule="auto"/>
      </w:pPr>
    </w:p>
    <w:p w14:paraId="6CAFEF0E" w14:textId="6716F1AF" w:rsidR="001C6340" w:rsidRDefault="001C6340" w:rsidP="003D4BA1">
      <w:pPr>
        <w:spacing w:line="360" w:lineRule="auto"/>
      </w:pPr>
    </w:p>
    <w:p w14:paraId="7642AC8C" w14:textId="2F0124F2" w:rsidR="001C6340" w:rsidRDefault="001C6340" w:rsidP="003D4BA1">
      <w:pPr>
        <w:spacing w:line="360" w:lineRule="auto"/>
      </w:pPr>
    </w:p>
    <w:p w14:paraId="59F32563" w14:textId="6EFDA8A4" w:rsidR="001C6340" w:rsidRDefault="001C6340" w:rsidP="003D4BA1">
      <w:pPr>
        <w:spacing w:line="360" w:lineRule="auto"/>
      </w:pPr>
    </w:p>
    <w:p w14:paraId="143B963D" w14:textId="64B9A0A2" w:rsidR="001C6340" w:rsidRDefault="001C6340" w:rsidP="003D4BA1">
      <w:pPr>
        <w:spacing w:line="360" w:lineRule="auto"/>
      </w:pPr>
    </w:p>
    <w:p w14:paraId="405448C9" w14:textId="16CF7E0B" w:rsidR="001C6340" w:rsidRDefault="001C6340" w:rsidP="003D4BA1">
      <w:pPr>
        <w:spacing w:line="360" w:lineRule="auto"/>
      </w:pPr>
    </w:p>
    <w:p w14:paraId="31231D4D" w14:textId="31CE5658" w:rsidR="001C6340" w:rsidRDefault="001C6340" w:rsidP="003D4BA1">
      <w:pPr>
        <w:spacing w:line="360" w:lineRule="auto"/>
      </w:pPr>
    </w:p>
    <w:p w14:paraId="53D33FCA" w14:textId="208C3A52" w:rsidR="001C6340" w:rsidRDefault="001C6340" w:rsidP="003D4BA1">
      <w:pPr>
        <w:spacing w:line="360" w:lineRule="auto"/>
      </w:pPr>
    </w:p>
    <w:p w14:paraId="3EA624D8" w14:textId="07DF1725" w:rsidR="001C6340" w:rsidRDefault="001C6340" w:rsidP="003D4BA1">
      <w:pPr>
        <w:spacing w:line="360" w:lineRule="auto"/>
      </w:pPr>
    </w:p>
    <w:p w14:paraId="14879A12" w14:textId="707E936B" w:rsidR="001C6340" w:rsidRDefault="001C6340" w:rsidP="003D4BA1">
      <w:pPr>
        <w:spacing w:line="360" w:lineRule="auto"/>
      </w:pPr>
    </w:p>
    <w:p w14:paraId="42EA5746" w14:textId="77777777" w:rsidR="001C6340" w:rsidRPr="00CC1C0E" w:rsidRDefault="001C6340" w:rsidP="003D4BA1">
      <w:pPr>
        <w:spacing w:line="360" w:lineRule="auto"/>
      </w:pPr>
    </w:p>
    <w:p w14:paraId="3036DF39" w14:textId="71300AF3" w:rsidR="00E12859" w:rsidRPr="00CC1C0E" w:rsidRDefault="00C75D54" w:rsidP="00633E4C">
      <w:pPr>
        <w:pStyle w:val="Heading3"/>
      </w:pPr>
      <w:bookmarkStart w:id="144" w:name="_Toc198214536"/>
      <w:r w:rsidRPr="00CC1C0E">
        <w:lastRenderedPageBreak/>
        <w:t>Volunteer Test Case</w:t>
      </w:r>
      <w:bookmarkEnd w:id="144"/>
    </w:p>
    <w:p w14:paraId="38F77C34" w14:textId="0B70DA2E" w:rsidR="008B1A49" w:rsidRPr="00646D34" w:rsidRDefault="005715FD" w:rsidP="00646D34">
      <w:pPr>
        <w:pStyle w:val="Caption"/>
        <w:rPr>
          <w:sz w:val="24"/>
          <w:szCs w:val="24"/>
        </w:rPr>
      </w:pPr>
      <w:bookmarkStart w:id="145" w:name="_Ref197532213"/>
      <w:r w:rsidRPr="00646D34">
        <w:rPr>
          <w:sz w:val="24"/>
          <w:szCs w:val="24"/>
        </w:rPr>
        <w:t xml:space="preserve">Table </w:t>
      </w:r>
      <w:bookmarkEnd w:id="145"/>
      <w:r w:rsidRPr="00646D34">
        <w:rPr>
          <w:sz w:val="24"/>
          <w:szCs w:val="24"/>
        </w:rPr>
        <w:t>4.3</w:t>
      </w:r>
      <w:r w:rsidR="00646D34" w:rsidRPr="00646D34">
        <w:rPr>
          <w:sz w:val="24"/>
          <w:szCs w:val="24"/>
        </w:rPr>
        <w:t xml:space="preserve">: </w:t>
      </w:r>
      <w:r w:rsidR="00646D34">
        <w:rPr>
          <w:sz w:val="24"/>
          <w:szCs w:val="24"/>
        </w:rPr>
        <w:t>Volunteer</w:t>
      </w:r>
      <w:r w:rsidR="00646D34" w:rsidRPr="00646D34">
        <w:rPr>
          <w:sz w:val="24"/>
          <w:szCs w:val="24"/>
        </w:rPr>
        <w:t xml:space="preserve"> Test Case</w:t>
      </w:r>
    </w:p>
    <w:p w14:paraId="56D00366" w14:textId="77777777" w:rsidR="005715FD" w:rsidRPr="00CC1C0E" w:rsidRDefault="005715FD" w:rsidP="005715FD">
      <w:pPr>
        <w:jc w:val="center"/>
      </w:pPr>
    </w:p>
    <w:tbl>
      <w:tblPr>
        <w:tblStyle w:val="PlainTable3"/>
        <w:tblW w:w="0" w:type="auto"/>
        <w:tblLook w:val="04A0" w:firstRow="1" w:lastRow="0" w:firstColumn="1" w:lastColumn="0" w:noHBand="0" w:noVBand="1"/>
      </w:tblPr>
      <w:tblGrid>
        <w:gridCol w:w="470"/>
        <w:gridCol w:w="1833"/>
        <w:gridCol w:w="2245"/>
        <w:gridCol w:w="2264"/>
        <w:gridCol w:w="2167"/>
        <w:gridCol w:w="1899"/>
        <w:gridCol w:w="1690"/>
        <w:gridCol w:w="1390"/>
      </w:tblGrid>
      <w:tr w:rsidR="00E12859" w:rsidRPr="00CC1C0E" w14:paraId="02ECFB8F" w14:textId="77777777" w:rsidTr="00E12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1E3FFB" w14:textId="77777777" w:rsidR="00E12859" w:rsidRPr="00CC1C0E" w:rsidRDefault="00E12859" w:rsidP="003D4BA1">
            <w:pPr>
              <w:spacing w:line="360" w:lineRule="auto"/>
            </w:pPr>
            <w:r w:rsidRPr="00CC1C0E">
              <w:rPr>
                <w:b w:val="0"/>
                <w:bCs w:val="0"/>
              </w:rPr>
              <w:t>ID</w:t>
            </w:r>
          </w:p>
        </w:tc>
        <w:tc>
          <w:tcPr>
            <w:tcW w:w="0" w:type="auto"/>
            <w:hideMark/>
          </w:tcPr>
          <w:p w14:paraId="52898661"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00F51D5F"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567468BA"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4AE28FA6"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70AD9DB5"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4F8810C1"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RESULTS</w:t>
            </w:r>
          </w:p>
        </w:tc>
        <w:tc>
          <w:tcPr>
            <w:tcW w:w="0" w:type="auto"/>
            <w:hideMark/>
          </w:tcPr>
          <w:p w14:paraId="31F79A73"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DC29F8" w:rsidRPr="00CC1C0E" w14:paraId="1D577372"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B3EE4" w14:textId="77777777" w:rsidR="00E12859" w:rsidRPr="00CC1C0E" w:rsidRDefault="00E12859" w:rsidP="003D4BA1">
            <w:pPr>
              <w:spacing w:line="360" w:lineRule="auto"/>
              <w:rPr>
                <w:b w:val="0"/>
                <w:bCs w:val="0"/>
              </w:rPr>
            </w:pPr>
            <w:r w:rsidRPr="00CC1C0E">
              <w:t>1</w:t>
            </w:r>
          </w:p>
        </w:tc>
        <w:tc>
          <w:tcPr>
            <w:tcW w:w="0" w:type="auto"/>
            <w:hideMark/>
          </w:tcPr>
          <w:p w14:paraId="0B28958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registration with valid data</w:t>
            </w:r>
          </w:p>
        </w:tc>
        <w:tc>
          <w:tcPr>
            <w:tcW w:w="0" w:type="auto"/>
            <w:hideMark/>
          </w:tcPr>
          <w:p w14:paraId="2EFD780C"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not registered</w:t>
            </w:r>
          </w:p>
        </w:tc>
        <w:tc>
          <w:tcPr>
            <w:tcW w:w="0" w:type="auto"/>
            <w:hideMark/>
          </w:tcPr>
          <w:p w14:paraId="4CF31E94"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name, email, phone, password, address, profile image</w:t>
            </w:r>
          </w:p>
        </w:tc>
        <w:tc>
          <w:tcPr>
            <w:tcW w:w="0" w:type="auto"/>
            <w:hideMark/>
          </w:tcPr>
          <w:p w14:paraId="25E8F2C7"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all fields and press Register</w:t>
            </w:r>
          </w:p>
        </w:tc>
        <w:tc>
          <w:tcPr>
            <w:tcW w:w="0" w:type="auto"/>
            <w:hideMark/>
          </w:tcPr>
          <w:p w14:paraId="74B67C0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registered successfully</w:t>
            </w:r>
          </w:p>
        </w:tc>
        <w:tc>
          <w:tcPr>
            <w:tcW w:w="0" w:type="auto"/>
            <w:hideMark/>
          </w:tcPr>
          <w:p w14:paraId="17C21508"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registered successfully</w:t>
            </w:r>
          </w:p>
        </w:tc>
        <w:tc>
          <w:tcPr>
            <w:tcW w:w="0" w:type="auto"/>
            <w:hideMark/>
          </w:tcPr>
          <w:p w14:paraId="0BAD95C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35049936"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EF49DD4" w14:textId="77777777" w:rsidR="00E12859" w:rsidRPr="00CC1C0E" w:rsidRDefault="00E12859" w:rsidP="003D4BA1">
            <w:pPr>
              <w:spacing w:line="360" w:lineRule="auto"/>
            </w:pPr>
            <w:r w:rsidRPr="00CC1C0E">
              <w:t>2</w:t>
            </w:r>
          </w:p>
        </w:tc>
        <w:tc>
          <w:tcPr>
            <w:tcW w:w="0" w:type="auto"/>
            <w:hideMark/>
          </w:tcPr>
          <w:p w14:paraId="4957977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registration with duplicate email</w:t>
            </w:r>
          </w:p>
        </w:tc>
        <w:tc>
          <w:tcPr>
            <w:tcW w:w="0" w:type="auto"/>
            <w:hideMark/>
          </w:tcPr>
          <w:p w14:paraId="4059CA8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registered</w:t>
            </w:r>
          </w:p>
        </w:tc>
        <w:tc>
          <w:tcPr>
            <w:tcW w:w="0" w:type="auto"/>
            <w:hideMark/>
          </w:tcPr>
          <w:p w14:paraId="4FBC70C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email, new name, phone, password</w:t>
            </w:r>
          </w:p>
        </w:tc>
        <w:tc>
          <w:tcPr>
            <w:tcW w:w="0" w:type="auto"/>
            <w:hideMark/>
          </w:tcPr>
          <w:p w14:paraId="0B3EFE7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duplicate email and press Register</w:t>
            </w:r>
          </w:p>
        </w:tc>
        <w:tc>
          <w:tcPr>
            <w:tcW w:w="0" w:type="auto"/>
            <w:hideMark/>
          </w:tcPr>
          <w:p w14:paraId="0AB537A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exists" error should appear</w:t>
            </w:r>
          </w:p>
        </w:tc>
        <w:tc>
          <w:tcPr>
            <w:tcW w:w="0" w:type="auto"/>
            <w:hideMark/>
          </w:tcPr>
          <w:p w14:paraId="6525F23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Duplicate email error displayed</w:t>
            </w:r>
          </w:p>
        </w:tc>
        <w:tc>
          <w:tcPr>
            <w:tcW w:w="0" w:type="auto"/>
            <w:hideMark/>
          </w:tcPr>
          <w:p w14:paraId="7BCAFAC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DC29F8" w:rsidRPr="00CC1C0E" w14:paraId="04CC7D0E"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68782" w14:textId="77777777" w:rsidR="00E12859" w:rsidRPr="00CC1C0E" w:rsidRDefault="00E12859" w:rsidP="003D4BA1">
            <w:pPr>
              <w:spacing w:line="360" w:lineRule="auto"/>
            </w:pPr>
            <w:r w:rsidRPr="00CC1C0E">
              <w:t>3</w:t>
            </w:r>
          </w:p>
        </w:tc>
        <w:tc>
          <w:tcPr>
            <w:tcW w:w="0" w:type="auto"/>
            <w:hideMark/>
          </w:tcPr>
          <w:p w14:paraId="3A39465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login with correct credentials</w:t>
            </w:r>
          </w:p>
        </w:tc>
        <w:tc>
          <w:tcPr>
            <w:tcW w:w="0" w:type="auto"/>
            <w:hideMark/>
          </w:tcPr>
          <w:p w14:paraId="424D4A3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already registered</w:t>
            </w:r>
          </w:p>
        </w:tc>
        <w:tc>
          <w:tcPr>
            <w:tcW w:w="0" w:type="auto"/>
            <w:hideMark/>
          </w:tcPr>
          <w:p w14:paraId="2A24A6B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email and password</w:t>
            </w:r>
          </w:p>
        </w:tc>
        <w:tc>
          <w:tcPr>
            <w:tcW w:w="0" w:type="auto"/>
            <w:hideMark/>
          </w:tcPr>
          <w:p w14:paraId="5B1CEE6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 and press Login</w:t>
            </w:r>
          </w:p>
        </w:tc>
        <w:tc>
          <w:tcPr>
            <w:tcW w:w="0" w:type="auto"/>
            <w:hideMark/>
          </w:tcPr>
          <w:p w14:paraId="7FF2040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logged in successfully</w:t>
            </w:r>
          </w:p>
        </w:tc>
        <w:tc>
          <w:tcPr>
            <w:tcW w:w="0" w:type="auto"/>
            <w:hideMark/>
          </w:tcPr>
          <w:p w14:paraId="0290BBD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Login successful</w:t>
            </w:r>
          </w:p>
        </w:tc>
        <w:tc>
          <w:tcPr>
            <w:tcW w:w="0" w:type="auto"/>
            <w:hideMark/>
          </w:tcPr>
          <w:p w14:paraId="0582C501"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46C9A2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E62359" w14:textId="77777777" w:rsidR="00E12859" w:rsidRPr="00CC1C0E" w:rsidRDefault="00E12859" w:rsidP="003D4BA1">
            <w:pPr>
              <w:spacing w:line="360" w:lineRule="auto"/>
            </w:pPr>
            <w:r w:rsidRPr="00CC1C0E">
              <w:t>4</w:t>
            </w:r>
          </w:p>
        </w:tc>
        <w:tc>
          <w:tcPr>
            <w:tcW w:w="0" w:type="auto"/>
            <w:hideMark/>
          </w:tcPr>
          <w:p w14:paraId="1EE6CA6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login with incorrect password</w:t>
            </w:r>
          </w:p>
        </w:tc>
        <w:tc>
          <w:tcPr>
            <w:tcW w:w="0" w:type="auto"/>
            <w:hideMark/>
          </w:tcPr>
          <w:p w14:paraId="16F09A4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already registered</w:t>
            </w:r>
          </w:p>
        </w:tc>
        <w:tc>
          <w:tcPr>
            <w:tcW w:w="0" w:type="auto"/>
            <w:hideMark/>
          </w:tcPr>
          <w:p w14:paraId="275B781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wrong password</w:t>
            </w:r>
          </w:p>
        </w:tc>
        <w:tc>
          <w:tcPr>
            <w:tcW w:w="0" w:type="auto"/>
            <w:hideMark/>
          </w:tcPr>
          <w:p w14:paraId="7B1B3CE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correct email and wrong password</w:t>
            </w:r>
          </w:p>
        </w:tc>
        <w:tc>
          <w:tcPr>
            <w:tcW w:w="0" w:type="auto"/>
            <w:hideMark/>
          </w:tcPr>
          <w:p w14:paraId="5EFC8AB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Credentials" error should appear</w:t>
            </w:r>
          </w:p>
        </w:tc>
        <w:tc>
          <w:tcPr>
            <w:tcW w:w="0" w:type="auto"/>
            <w:hideMark/>
          </w:tcPr>
          <w:p w14:paraId="196260D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Login failed with error</w:t>
            </w:r>
          </w:p>
        </w:tc>
        <w:tc>
          <w:tcPr>
            <w:tcW w:w="0" w:type="auto"/>
            <w:hideMark/>
          </w:tcPr>
          <w:p w14:paraId="6E29706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DC29F8" w:rsidRPr="00CC1C0E" w14:paraId="4D452D9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00100" w14:textId="77777777" w:rsidR="00E12859" w:rsidRPr="00CC1C0E" w:rsidRDefault="00E12859" w:rsidP="003D4BA1">
            <w:pPr>
              <w:spacing w:line="360" w:lineRule="auto"/>
            </w:pPr>
            <w:r w:rsidRPr="00CC1C0E">
              <w:t>5</w:t>
            </w:r>
          </w:p>
        </w:tc>
        <w:tc>
          <w:tcPr>
            <w:tcW w:w="0" w:type="auto"/>
            <w:hideMark/>
          </w:tcPr>
          <w:p w14:paraId="3E13369D" w14:textId="3733A9F8"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w:t>
            </w:r>
            <w:r w:rsidR="00DC29F8">
              <w:t xml:space="preserve"> Edit/</w:t>
            </w:r>
            <w:r w:rsidRPr="00CC1C0E">
              <w:t>update volunteer profile</w:t>
            </w:r>
          </w:p>
        </w:tc>
        <w:tc>
          <w:tcPr>
            <w:tcW w:w="0" w:type="auto"/>
            <w:hideMark/>
          </w:tcPr>
          <w:p w14:paraId="0223082B"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logged in</w:t>
            </w:r>
          </w:p>
        </w:tc>
        <w:tc>
          <w:tcPr>
            <w:tcW w:w="0" w:type="auto"/>
            <w:hideMark/>
          </w:tcPr>
          <w:p w14:paraId="14FD1903" w14:textId="00E277C6"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Updated </w:t>
            </w:r>
            <w:r w:rsidR="00DC29F8">
              <w:t xml:space="preserve">Email, </w:t>
            </w:r>
            <w:r w:rsidRPr="00CC1C0E">
              <w:t>phone/address details</w:t>
            </w:r>
          </w:p>
        </w:tc>
        <w:tc>
          <w:tcPr>
            <w:tcW w:w="0" w:type="auto"/>
            <w:hideMark/>
          </w:tcPr>
          <w:p w14:paraId="4CB55531"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Change and save profile</w:t>
            </w:r>
          </w:p>
        </w:tc>
        <w:tc>
          <w:tcPr>
            <w:tcW w:w="0" w:type="auto"/>
            <w:hideMark/>
          </w:tcPr>
          <w:p w14:paraId="6392261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8CD4D9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727CF3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DC29F8" w:rsidRPr="00CC1C0E" w14:paraId="615B5DB8"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5479D4B7" w14:textId="2C6942AE" w:rsidR="00E12859" w:rsidRPr="00CC1C0E" w:rsidRDefault="00C07D5D" w:rsidP="003D4BA1">
            <w:pPr>
              <w:spacing w:line="360" w:lineRule="auto"/>
            </w:pPr>
            <w:r>
              <w:t>6</w:t>
            </w:r>
          </w:p>
        </w:tc>
        <w:tc>
          <w:tcPr>
            <w:tcW w:w="0" w:type="auto"/>
            <w:hideMark/>
          </w:tcPr>
          <w:p w14:paraId="60E25050"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phone number validation</w:t>
            </w:r>
          </w:p>
        </w:tc>
        <w:tc>
          <w:tcPr>
            <w:tcW w:w="0" w:type="auto"/>
            <w:hideMark/>
          </w:tcPr>
          <w:p w14:paraId="652FF31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volunteer registered</w:t>
            </w:r>
          </w:p>
        </w:tc>
        <w:tc>
          <w:tcPr>
            <w:tcW w:w="0" w:type="auto"/>
            <w:hideMark/>
          </w:tcPr>
          <w:p w14:paraId="7B8E888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Phone number with letters or special chars</w:t>
            </w:r>
          </w:p>
        </w:tc>
        <w:tc>
          <w:tcPr>
            <w:tcW w:w="0" w:type="auto"/>
            <w:hideMark/>
          </w:tcPr>
          <w:p w14:paraId="2617CF6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invalid phone number and press Register</w:t>
            </w:r>
          </w:p>
        </w:tc>
        <w:tc>
          <w:tcPr>
            <w:tcW w:w="0" w:type="auto"/>
            <w:hideMark/>
          </w:tcPr>
          <w:p w14:paraId="7A7D4729"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Phone Number" error should appear</w:t>
            </w:r>
          </w:p>
        </w:tc>
        <w:tc>
          <w:tcPr>
            <w:tcW w:w="0" w:type="auto"/>
            <w:hideMark/>
          </w:tcPr>
          <w:p w14:paraId="331FE36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Validation error displayed</w:t>
            </w:r>
          </w:p>
        </w:tc>
        <w:tc>
          <w:tcPr>
            <w:tcW w:w="0" w:type="auto"/>
            <w:hideMark/>
          </w:tcPr>
          <w:p w14:paraId="6964F6C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C07D5D" w:rsidRPr="00CC1C0E" w14:paraId="37AE441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27559B" w14:textId="0E1F392C" w:rsidR="00E12859" w:rsidRPr="00CC1C0E" w:rsidRDefault="00C07D5D" w:rsidP="003D4BA1">
            <w:pPr>
              <w:spacing w:line="360" w:lineRule="auto"/>
            </w:pPr>
            <w:r>
              <w:t>7</w:t>
            </w:r>
          </w:p>
        </w:tc>
        <w:tc>
          <w:tcPr>
            <w:tcW w:w="0" w:type="auto"/>
            <w:hideMark/>
          </w:tcPr>
          <w:p w14:paraId="450BD527"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password strength</w:t>
            </w:r>
          </w:p>
        </w:tc>
        <w:tc>
          <w:tcPr>
            <w:tcW w:w="0" w:type="auto"/>
            <w:hideMark/>
          </w:tcPr>
          <w:p w14:paraId="71FD1BB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 volunteer registered</w:t>
            </w:r>
          </w:p>
        </w:tc>
        <w:tc>
          <w:tcPr>
            <w:tcW w:w="0" w:type="auto"/>
            <w:hideMark/>
          </w:tcPr>
          <w:p w14:paraId="161C766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Weak password without special char, uppercase</w:t>
            </w:r>
          </w:p>
        </w:tc>
        <w:tc>
          <w:tcPr>
            <w:tcW w:w="0" w:type="auto"/>
            <w:hideMark/>
          </w:tcPr>
          <w:p w14:paraId="5CF6EEE9"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weak password and submit</w:t>
            </w:r>
          </w:p>
        </w:tc>
        <w:tc>
          <w:tcPr>
            <w:tcW w:w="0" w:type="auto"/>
            <w:hideMark/>
          </w:tcPr>
          <w:p w14:paraId="083841E8" w14:textId="3985DB00"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should appear</w:t>
            </w:r>
          </w:p>
        </w:tc>
        <w:tc>
          <w:tcPr>
            <w:tcW w:w="0" w:type="auto"/>
            <w:hideMark/>
          </w:tcPr>
          <w:p w14:paraId="71450BEA" w14:textId="532742FD"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00E6F76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DC29F8" w:rsidRPr="00CC1C0E" w14:paraId="6F77FE08"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773B77" w14:textId="770CB55C" w:rsidR="00E12859" w:rsidRPr="00CC1C0E" w:rsidRDefault="00C07D5D" w:rsidP="003D4BA1">
            <w:pPr>
              <w:spacing w:line="360" w:lineRule="auto"/>
            </w:pPr>
            <w:r>
              <w:t>8</w:t>
            </w:r>
          </w:p>
        </w:tc>
        <w:tc>
          <w:tcPr>
            <w:tcW w:w="0" w:type="auto"/>
            <w:hideMark/>
          </w:tcPr>
          <w:p w14:paraId="0031150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profile image upload</w:t>
            </w:r>
          </w:p>
        </w:tc>
        <w:tc>
          <w:tcPr>
            <w:tcW w:w="0" w:type="auto"/>
            <w:hideMark/>
          </w:tcPr>
          <w:p w14:paraId="75FF99DB"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volunteer registered</w:t>
            </w:r>
          </w:p>
        </w:tc>
        <w:tc>
          <w:tcPr>
            <w:tcW w:w="0" w:type="auto"/>
            <w:hideMark/>
          </w:tcPr>
          <w:p w14:paraId="69BE663C"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image file (JPG/PNG)</w:t>
            </w:r>
          </w:p>
        </w:tc>
        <w:tc>
          <w:tcPr>
            <w:tcW w:w="0" w:type="auto"/>
            <w:hideMark/>
          </w:tcPr>
          <w:p w14:paraId="486507C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Upload profile image and press Register</w:t>
            </w:r>
          </w:p>
        </w:tc>
        <w:tc>
          <w:tcPr>
            <w:tcW w:w="0" w:type="auto"/>
            <w:hideMark/>
          </w:tcPr>
          <w:p w14:paraId="66E934E9"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uploaded and saved</w:t>
            </w:r>
          </w:p>
        </w:tc>
        <w:tc>
          <w:tcPr>
            <w:tcW w:w="0" w:type="auto"/>
            <w:hideMark/>
          </w:tcPr>
          <w:p w14:paraId="1B9FCF00"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saved successfully</w:t>
            </w:r>
          </w:p>
        </w:tc>
        <w:tc>
          <w:tcPr>
            <w:tcW w:w="0" w:type="auto"/>
            <w:hideMark/>
          </w:tcPr>
          <w:p w14:paraId="5CD4EC3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C07D5D" w:rsidRPr="00CC1C0E" w14:paraId="75BCC031"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596E3E" w14:textId="4BCDB6A0" w:rsidR="00E12859" w:rsidRPr="00CC1C0E" w:rsidRDefault="00C07D5D" w:rsidP="003D4BA1">
            <w:pPr>
              <w:spacing w:line="360" w:lineRule="auto"/>
            </w:pPr>
            <w:r>
              <w:t>9</w:t>
            </w:r>
          </w:p>
        </w:tc>
        <w:tc>
          <w:tcPr>
            <w:tcW w:w="0" w:type="auto"/>
            <w:hideMark/>
          </w:tcPr>
          <w:p w14:paraId="26E72BB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status after registration</w:t>
            </w:r>
          </w:p>
        </w:tc>
        <w:tc>
          <w:tcPr>
            <w:tcW w:w="0" w:type="auto"/>
            <w:hideMark/>
          </w:tcPr>
          <w:p w14:paraId="0D86157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volunteer registration</w:t>
            </w:r>
          </w:p>
        </w:tc>
        <w:tc>
          <w:tcPr>
            <w:tcW w:w="0" w:type="auto"/>
            <w:hideMark/>
          </w:tcPr>
          <w:p w14:paraId="6BF1DF86" w14:textId="72C6E172"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registration data</w:t>
            </w:r>
            <w:r w:rsidR="00C07D5D">
              <w:t xml:space="preserve"> And approved </w:t>
            </w:r>
          </w:p>
        </w:tc>
        <w:tc>
          <w:tcPr>
            <w:tcW w:w="0" w:type="auto"/>
            <w:hideMark/>
          </w:tcPr>
          <w:p w14:paraId="3919167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Complete registration and check status field</w:t>
            </w:r>
          </w:p>
        </w:tc>
        <w:tc>
          <w:tcPr>
            <w:tcW w:w="0" w:type="auto"/>
            <w:hideMark/>
          </w:tcPr>
          <w:p w14:paraId="127F6D3C"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should be Active (1)</w:t>
            </w:r>
          </w:p>
        </w:tc>
        <w:tc>
          <w:tcPr>
            <w:tcW w:w="0" w:type="auto"/>
            <w:hideMark/>
          </w:tcPr>
          <w:p w14:paraId="3D8E4B6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set correctly</w:t>
            </w:r>
          </w:p>
        </w:tc>
        <w:tc>
          <w:tcPr>
            <w:tcW w:w="0" w:type="auto"/>
            <w:hideMark/>
          </w:tcPr>
          <w:p w14:paraId="16EF4F2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0C4E9E0F" w14:textId="71B4E0BA" w:rsidR="00CC1C0E" w:rsidRDefault="00CC1C0E" w:rsidP="003D4BA1">
      <w:pPr>
        <w:spacing w:line="360" w:lineRule="auto"/>
      </w:pPr>
    </w:p>
    <w:p w14:paraId="431E441E" w14:textId="046D43C0" w:rsidR="001C6340" w:rsidRDefault="001C6340" w:rsidP="003D4BA1">
      <w:pPr>
        <w:spacing w:line="360" w:lineRule="auto"/>
      </w:pPr>
    </w:p>
    <w:p w14:paraId="6ECCDB8A" w14:textId="50FC6E44" w:rsidR="001C6340" w:rsidRDefault="001C6340" w:rsidP="003D4BA1">
      <w:pPr>
        <w:spacing w:line="360" w:lineRule="auto"/>
      </w:pPr>
    </w:p>
    <w:p w14:paraId="7F1EF633" w14:textId="73CF7899" w:rsidR="001C6340" w:rsidRDefault="001C6340" w:rsidP="003D4BA1">
      <w:pPr>
        <w:spacing w:line="360" w:lineRule="auto"/>
      </w:pPr>
    </w:p>
    <w:p w14:paraId="79527080" w14:textId="0E8A2ACF" w:rsidR="001C6340" w:rsidRDefault="001C6340" w:rsidP="003D4BA1">
      <w:pPr>
        <w:spacing w:line="360" w:lineRule="auto"/>
      </w:pPr>
    </w:p>
    <w:p w14:paraId="6599102D" w14:textId="3D4E1550" w:rsidR="001C6340" w:rsidRDefault="001C6340" w:rsidP="003D4BA1">
      <w:pPr>
        <w:spacing w:line="360" w:lineRule="auto"/>
      </w:pPr>
    </w:p>
    <w:p w14:paraId="77947F8B" w14:textId="6E3DC319" w:rsidR="001C6340" w:rsidRDefault="001C6340" w:rsidP="003D4BA1">
      <w:pPr>
        <w:spacing w:line="360" w:lineRule="auto"/>
      </w:pPr>
    </w:p>
    <w:p w14:paraId="52727ADC" w14:textId="0AD9E25A" w:rsidR="001C6340" w:rsidRDefault="001C6340" w:rsidP="003D4BA1">
      <w:pPr>
        <w:spacing w:line="360" w:lineRule="auto"/>
      </w:pPr>
    </w:p>
    <w:p w14:paraId="63CD4F7D" w14:textId="2F267E19" w:rsidR="001C6340" w:rsidRDefault="001C6340" w:rsidP="003D4BA1">
      <w:pPr>
        <w:spacing w:line="360" w:lineRule="auto"/>
      </w:pPr>
    </w:p>
    <w:p w14:paraId="72C05182" w14:textId="136C8039" w:rsidR="001C6340" w:rsidRDefault="001C6340" w:rsidP="003D4BA1">
      <w:pPr>
        <w:spacing w:line="360" w:lineRule="auto"/>
      </w:pPr>
    </w:p>
    <w:p w14:paraId="447FC41A" w14:textId="21CA3047" w:rsidR="001C6340" w:rsidRDefault="001C6340" w:rsidP="003D4BA1">
      <w:pPr>
        <w:spacing w:line="360" w:lineRule="auto"/>
      </w:pPr>
    </w:p>
    <w:p w14:paraId="64AAD6C7" w14:textId="2FA1F000" w:rsidR="001C6340" w:rsidRDefault="001C6340" w:rsidP="003D4BA1">
      <w:pPr>
        <w:spacing w:line="360" w:lineRule="auto"/>
      </w:pPr>
    </w:p>
    <w:p w14:paraId="7280F515" w14:textId="77777777" w:rsidR="001C6340" w:rsidRDefault="001C6340" w:rsidP="003D4BA1">
      <w:pPr>
        <w:spacing w:line="360" w:lineRule="auto"/>
      </w:pPr>
    </w:p>
    <w:p w14:paraId="25811C56" w14:textId="77777777" w:rsidR="001C6340" w:rsidRPr="00CC1C0E" w:rsidRDefault="001C6340" w:rsidP="003D4BA1">
      <w:pPr>
        <w:spacing w:line="360" w:lineRule="auto"/>
      </w:pPr>
    </w:p>
    <w:p w14:paraId="67052941" w14:textId="20534072" w:rsidR="00CC1C0E" w:rsidRPr="00CC1C0E" w:rsidRDefault="00C75D54" w:rsidP="00633E4C">
      <w:pPr>
        <w:pStyle w:val="Heading3"/>
      </w:pPr>
      <w:bookmarkStart w:id="146" w:name="_Toc198214537"/>
      <w:r w:rsidRPr="00CC1C0E">
        <w:lastRenderedPageBreak/>
        <w:t>Donor Test Case</w:t>
      </w:r>
      <w:bookmarkEnd w:id="146"/>
    </w:p>
    <w:p w14:paraId="371DC855" w14:textId="53EAECF5" w:rsidR="00C3533A" w:rsidRPr="00646D34" w:rsidRDefault="005715FD" w:rsidP="005715FD">
      <w:pPr>
        <w:pStyle w:val="Caption"/>
        <w:rPr>
          <w:sz w:val="24"/>
          <w:szCs w:val="24"/>
        </w:rPr>
      </w:pPr>
      <w:bookmarkStart w:id="147" w:name="_Ref197532218"/>
      <w:r w:rsidRPr="00646D34">
        <w:rPr>
          <w:sz w:val="24"/>
          <w:szCs w:val="24"/>
        </w:rPr>
        <w:t xml:space="preserve">Table </w:t>
      </w:r>
      <w:bookmarkEnd w:id="147"/>
      <w:r w:rsidRPr="00646D34">
        <w:rPr>
          <w:sz w:val="24"/>
          <w:szCs w:val="24"/>
        </w:rPr>
        <w:t>4.4</w:t>
      </w:r>
      <w:r w:rsidR="00646D34" w:rsidRPr="00646D34">
        <w:rPr>
          <w:sz w:val="24"/>
          <w:szCs w:val="24"/>
        </w:rPr>
        <w:t>: Donor Test Case</w:t>
      </w:r>
    </w:p>
    <w:p w14:paraId="40A70CC9" w14:textId="77777777" w:rsidR="00C75D54" w:rsidRPr="00CC1C0E" w:rsidRDefault="00C75D54" w:rsidP="003D4BA1">
      <w:pPr>
        <w:spacing w:line="360" w:lineRule="auto"/>
      </w:pPr>
    </w:p>
    <w:tbl>
      <w:tblPr>
        <w:tblStyle w:val="PlainTable3"/>
        <w:tblW w:w="0" w:type="auto"/>
        <w:jc w:val="center"/>
        <w:tblLook w:val="04A0" w:firstRow="1" w:lastRow="0" w:firstColumn="1" w:lastColumn="0" w:noHBand="0" w:noVBand="1"/>
      </w:tblPr>
      <w:tblGrid>
        <w:gridCol w:w="483"/>
        <w:gridCol w:w="2078"/>
        <w:gridCol w:w="2243"/>
        <w:gridCol w:w="2464"/>
        <w:gridCol w:w="1763"/>
        <w:gridCol w:w="1889"/>
        <w:gridCol w:w="1595"/>
        <w:gridCol w:w="1443"/>
      </w:tblGrid>
      <w:tr w:rsidR="00C75D54" w:rsidRPr="00CC1C0E" w14:paraId="193926FC" w14:textId="77777777" w:rsidTr="00CC1C0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26086CA" w14:textId="77777777" w:rsidR="00C75D54" w:rsidRPr="00CC1C0E" w:rsidRDefault="00C75D54" w:rsidP="003D4BA1">
            <w:pPr>
              <w:spacing w:line="360" w:lineRule="auto"/>
            </w:pPr>
            <w:r w:rsidRPr="00CC1C0E">
              <w:t>ID</w:t>
            </w:r>
          </w:p>
        </w:tc>
        <w:tc>
          <w:tcPr>
            <w:tcW w:w="0" w:type="auto"/>
            <w:hideMark/>
          </w:tcPr>
          <w:p w14:paraId="7C1FE426"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TEST CASES</w:t>
            </w:r>
          </w:p>
        </w:tc>
        <w:tc>
          <w:tcPr>
            <w:tcW w:w="0" w:type="auto"/>
            <w:hideMark/>
          </w:tcPr>
          <w:p w14:paraId="6E806DE1"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PRECONDITIONS</w:t>
            </w:r>
          </w:p>
        </w:tc>
        <w:tc>
          <w:tcPr>
            <w:tcW w:w="0" w:type="auto"/>
            <w:hideMark/>
          </w:tcPr>
          <w:p w14:paraId="5004361E"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INPUT DATA</w:t>
            </w:r>
          </w:p>
        </w:tc>
        <w:tc>
          <w:tcPr>
            <w:tcW w:w="0" w:type="auto"/>
            <w:hideMark/>
          </w:tcPr>
          <w:p w14:paraId="4C9CED99"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STEPS</w:t>
            </w:r>
          </w:p>
        </w:tc>
        <w:tc>
          <w:tcPr>
            <w:tcW w:w="0" w:type="auto"/>
            <w:hideMark/>
          </w:tcPr>
          <w:p w14:paraId="3B53D21C"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RESULT</w:t>
            </w:r>
          </w:p>
        </w:tc>
        <w:tc>
          <w:tcPr>
            <w:tcW w:w="0" w:type="auto"/>
            <w:hideMark/>
          </w:tcPr>
          <w:p w14:paraId="19B0599C"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RESULT</w:t>
            </w:r>
          </w:p>
        </w:tc>
        <w:tc>
          <w:tcPr>
            <w:tcW w:w="0" w:type="auto"/>
            <w:hideMark/>
          </w:tcPr>
          <w:p w14:paraId="1D6A7C8E"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PASS/FAIL</w:t>
            </w:r>
          </w:p>
        </w:tc>
      </w:tr>
      <w:tr w:rsidR="004D153F" w:rsidRPr="00CC1C0E" w14:paraId="373B6188"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994B64" w14:textId="77777777" w:rsidR="00C75D54" w:rsidRPr="00CC1C0E" w:rsidRDefault="00C75D54" w:rsidP="003D4BA1">
            <w:pPr>
              <w:spacing w:line="360" w:lineRule="auto"/>
            </w:pPr>
            <w:r w:rsidRPr="00CC1C0E">
              <w:t>1</w:t>
            </w:r>
          </w:p>
        </w:tc>
        <w:tc>
          <w:tcPr>
            <w:tcW w:w="0" w:type="auto"/>
            <w:hideMark/>
          </w:tcPr>
          <w:p w14:paraId="53EE1DD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book donation with valid inputs</w:t>
            </w:r>
          </w:p>
        </w:tc>
        <w:tc>
          <w:tcPr>
            <w:tcW w:w="0" w:type="auto"/>
            <w:hideMark/>
          </w:tcPr>
          <w:p w14:paraId="70FC554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w:t>
            </w:r>
          </w:p>
        </w:tc>
        <w:tc>
          <w:tcPr>
            <w:tcW w:w="0" w:type="auto"/>
            <w:hideMark/>
          </w:tcPr>
          <w:p w14:paraId="1B60E5F4"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Valid book name, genre, edition, author, image</w:t>
            </w:r>
          </w:p>
        </w:tc>
        <w:tc>
          <w:tcPr>
            <w:tcW w:w="0" w:type="auto"/>
            <w:hideMark/>
          </w:tcPr>
          <w:p w14:paraId="6F629509"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donation form → Submit</w:t>
            </w:r>
          </w:p>
        </w:tc>
        <w:tc>
          <w:tcPr>
            <w:tcW w:w="0" w:type="auto"/>
            <w:hideMark/>
          </w:tcPr>
          <w:p w14:paraId="33FC5A7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Book added to DB</w:t>
            </w:r>
          </w:p>
        </w:tc>
        <w:tc>
          <w:tcPr>
            <w:tcW w:w="0" w:type="auto"/>
            <w:hideMark/>
          </w:tcPr>
          <w:p w14:paraId="7327DCD9"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Book saved</w:t>
            </w:r>
          </w:p>
        </w:tc>
        <w:tc>
          <w:tcPr>
            <w:tcW w:w="0" w:type="auto"/>
            <w:hideMark/>
          </w:tcPr>
          <w:p w14:paraId="5B506B90"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15D36D18"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197FA9" w14:textId="77777777" w:rsidR="00C75D54" w:rsidRPr="00CC1C0E" w:rsidRDefault="00C75D54" w:rsidP="003D4BA1">
            <w:pPr>
              <w:spacing w:line="360" w:lineRule="auto"/>
            </w:pPr>
            <w:r w:rsidRPr="00CC1C0E">
              <w:t>2</w:t>
            </w:r>
          </w:p>
        </w:tc>
        <w:tc>
          <w:tcPr>
            <w:tcW w:w="0" w:type="auto"/>
            <w:hideMark/>
          </w:tcPr>
          <w:p w14:paraId="79436DC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missing book name</w:t>
            </w:r>
          </w:p>
        </w:tc>
        <w:tc>
          <w:tcPr>
            <w:tcW w:w="0" w:type="auto"/>
            <w:hideMark/>
          </w:tcPr>
          <w:p w14:paraId="2AD66C97"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7F10B0D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Leave book name empty</w:t>
            </w:r>
          </w:p>
        </w:tc>
        <w:tc>
          <w:tcPr>
            <w:tcW w:w="0" w:type="auto"/>
            <w:hideMark/>
          </w:tcPr>
          <w:p w14:paraId="3E5D666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 form</w:t>
            </w:r>
          </w:p>
        </w:tc>
        <w:tc>
          <w:tcPr>
            <w:tcW w:w="0" w:type="auto"/>
            <w:hideMark/>
          </w:tcPr>
          <w:p w14:paraId="202F252A" w14:textId="2D5D574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Error: </w:t>
            </w:r>
            <w:r w:rsidR="00C07D5D">
              <w:t xml:space="preserve">Fiels are </w:t>
            </w:r>
            <w:r w:rsidRPr="00CC1C0E">
              <w:t>required</w:t>
            </w:r>
          </w:p>
        </w:tc>
        <w:tc>
          <w:tcPr>
            <w:tcW w:w="0" w:type="auto"/>
            <w:hideMark/>
          </w:tcPr>
          <w:p w14:paraId="4BB16D43"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shown</w:t>
            </w:r>
          </w:p>
        </w:tc>
        <w:tc>
          <w:tcPr>
            <w:tcW w:w="0" w:type="auto"/>
            <w:hideMark/>
          </w:tcPr>
          <w:p w14:paraId="70B9753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516D9F28"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0CF394" w14:textId="77777777" w:rsidR="00C75D54" w:rsidRPr="00CC1C0E" w:rsidRDefault="00C75D54" w:rsidP="003D4BA1">
            <w:pPr>
              <w:spacing w:line="360" w:lineRule="auto"/>
            </w:pPr>
            <w:r w:rsidRPr="00CC1C0E">
              <w:t>3</w:t>
            </w:r>
          </w:p>
        </w:tc>
        <w:tc>
          <w:tcPr>
            <w:tcW w:w="0" w:type="auto"/>
            <w:hideMark/>
          </w:tcPr>
          <w:p w14:paraId="6AE96801"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invalid genre</w:t>
            </w:r>
          </w:p>
        </w:tc>
        <w:tc>
          <w:tcPr>
            <w:tcW w:w="0" w:type="auto"/>
            <w:hideMark/>
          </w:tcPr>
          <w:p w14:paraId="1747D64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39F4AC53"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Leave genre empty</w:t>
            </w:r>
          </w:p>
        </w:tc>
        <w:tc>
          <w:tcPr>
            <w:tcW w:w="0" w:type="auto"/>
            <w:hideMark/>
          </w:tcPr>
          <w:p w14:paraId="7A83C504"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 form</w:t>
            </w:r>
          </w:p>
        </w:tc>
        <w:tc>
          <w:tcPr>
            <w:tcW w:w="0" w:type="auto"/>
            <w:hideMark/>
          </w:tcPr>
          <w:p w14:paraId="2C2A14A1"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656626C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1AEB56C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3F0763F8"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FB392" w14:textId="77777777" w:rsidR="00C75D54" w:rsidRPr="00CC1C0E" w:rsidRDefault="00C75D54" w:rsidP="003D4BA1">
            <w:pPr>
              <w:spacing w:line="360" w:lineRule="auto"/>
            </w:pPr>
            <w:r w:rsidRPr="00CC1C0E">
              <w:t>4</w:t>
            </w:r>
          </w:p>
        </w:tc>
        <w:tc>
          <w:tcPr>
            <w:tcW w:w="0" w:type="auto"/>
            <w:hideMark/>
          </w:tcPr>
          <w:p w14:paraId="3F18D36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edition field with text</w:t>
            </w:r>
          </w:p>
        </w:tc>
        <w:tc>
          <w:tcPr>
            <w:tcW w:w="0" w:type="auto"/>
            <w:hideMark/>
          </w:tcPr>
          <w:p w14:paraId="3673483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7FA68DD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"First" in edition</w:t>
            </w:r>
          </w:p>
        </w:tc>
        <w:tc>
          <w:tcPr>
            <w:tcW w:w="0" w:type="auto"/>
            <w:hideMark/>
          </w:tcPr>
          <w:p w14:paraId="339B865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w:t>
            </w:r>
          </w:p>
        </w:tc>
        <w:tc>
          <w:tcPr>
            <w:tcW w:w="0" w:type="auto"/>
            <w:hideMark/>
          </w:tcPr>
          <w:p w14:paraId="707D4B02" w14:textId="6DDF5DBE"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w:t>
            </w:r>
            <w:r w:rsidR="00C07D5D">
              <w:t xml:space="preserve"> Displayed</w:t>
            </w:r>
          </w:p>
        </w:tc>
        <w:tc>
          <w:tcPr>
            <w:tcW w:w="0" w:type="auto"/>
            <w:hideMark/>
          </w:tcPr>
          <w:p w14:paraId="11B38DA8"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shown</w:t>
            </w:r>
          </w:p>
        </w:tc>
        <w:tc>
          <w:tcPr>
            <w:tcW w:w="0" w:type="auto"/>
            <w:hideMark/>
          </w:tcPr>
          <w:p w14:paraId="304E184F"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0A0EC624"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6B2761" w14:textId="1624BF32" w:rsidR="00C75D54" w:rsidRPr="00CC1C0E" w:rsidRDefault="00C07D5D" w:rsidP="003D4BA1">
            <w:pPr>
              <w:spacing w:line="360" w:lineRule="auto"/>
            </w:pPr>
            <w:r>
              <w:t>6</w:t>
            </w:r>
          </w:p>
        </w:tc>
        <w:tc>
          <w:tcPr>
            <w:tcW w:w="0" w:type="auto"/>
            <w:hideMark/>
          </w:tcPr>
          <w:p w14:paraId="58D2B03E"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minimum book title length</w:t>
            </w:r>
          </w:p>
        </w:tc>
        <w:tc>
          <w:tcPr>
            <w:tcW w:w="0" w:type="auto"/>
            <w:hideMark/>
          </w:tcPr>
          <w:p w14:paraId="25C02C0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58665C97" w14:textId="765B2E38"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Enter </w:t>
            </w:r>
            <w:r w:rsidR="00C07D5D">
              <w:t>2</w:t>
            </w:r>
            <w:r w:rsidRPr="00CC1C0E">
              <w:t xml:space="preserve"> characters</w:t>
            </w:r>
          </w:p>
        </w:tc>
        <w:tc>
          <w:tcPr>
            <w:tcW w:w="0" w:type="auto"/>
            <w:hideMark/>
          </w:tcPr>
          <w:p w14:paraId="69FAE857"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w:t>
            </w:r>
          </w:p>
        </w:tc>
        <w:tc>
          <w:tcPr>
            <w:tcW w:w="0" w:type="auto"/>
            <w:hideMark/>
          </w:tcPr>
          <w:p w14:paraId="59B0497D"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Title too short</w:t>
            </w:r>
          </w:p>
        </w:tc>
        <w:tc>
          <w:tcPr>
            <w:tcW w:w="0" w:type="auto"/>
            <w:hideMark/>
          </w:tcPr>
          <w:p w14:paraId="5B00323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3193B18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7757C447"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D3FFBC" w14:textId="78AEE5F1" w:rsidR="00C75D54" w:rsidRPr="00CC1C0E" w:rsidRDefault="00C07D5D" w:rsidP="003D4BA1">
            <w:pPr>
              <w:spacing w:line="360" w:lineRule="auto"/>
            </w:pPr>
            <w:r>
              <w:t>7</w:t>
            </w:r>
          </w:p>
        </w:tc>
        <w:tc>
          <w:tcPr>
            <w:tcW w:w="0" w:type="auto"/>
            <w:hideMark/>
          </w:tcPr>
          <w:p w14:paraId="2706B307"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cancel donation form</w:t>
            </w:r>
          </w:p>
        </w:tc>
        <w:tc>
          <w:tcPr>
            <w:tcW w:w="0" w:type="auto"/>
            <w:hideMark/>
          </w:tcPr>
          <w:p w14:paraId="470EE464"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215CA9CB"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Click Close on modal</w:t>
            </w:r>
          </w:p>
        </w:tc>
        <w:tc>
          <w:tcPr>
            <w:tcW w:w="0" w:type="auto"/>
            <w:hideMark/>
          </w:tcPr>
          <w:p w14:paraId="7AEAA5F0"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Close the modal</w:t>
            </w:r>
          </w:p>
        </w:tc>
        <w:tc>
          <w:tcPr>
            <w:tcW w:w="0" w:type="auto"/>
            <w:hideMark/>
          </w:tcPr>
          <w:p w14:paraId="16ECD62F"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Modal closes, no action</w:t>
            </w:r>
          </w:p>
        </w:tc>
        <w:tc>
          <w:tcPr>
            <w:tcW w:w="0" w:type="auto"/>
            <w:hideMark/>
          </w:tcPr>
          <w:p w14:paraId="16E1956E"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Closed</w:t>
            </w:r>
          </w:p>
        </w:tc>
        <w:tc>
          <w:tcPr>
            <w:tcW w:w="0" w:type="auto"/>
            <w:hideMark/>
          </w:tcPr>
          <w:p w14:paraId="672E53F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bl>
    <w:p w14:paraId="44369DC9" w14:textId="77777777" w:rsidR="00C75D54" w:rsidRPr="00CC1C0E" w:rsidRDefault="00C75D54" w:rsidP="003D4BA1">
      <w:pPr>
        <w:spacing w:line="360" w:lineRule="auto"/>
      </w:pPr>
    </w:p>
    <w:p w14:paraId="473C9997" w14:textId="5E844449" w:rsidR="003B1FFC" w:rsidRPr="00CC1C0E" w:rsidRDefault="003B1FFC" w:rsidP="003D4BA1">
      <w:pPr>
        <w:spacing w:line="360" w:lineRule="auto"/>
      </w:pPr>
    </w:p>
    <w:p w14:paraId="133C9AC2" w14:textId="0B70A2B0" w:rsidR="00753452" w:rsidRPr="00CC1C0E" w:rsidRDefault="00753452" w:rsidP="003D4BA1">
      <w:pPr>
        <w:spacing w:line="360" w:lineRule="auto"/>
      </w:pPr>
    </w:p>
    <w:p w14:paraId="7B1DF80D" w14:textId="187C8554" w:rsidR="00753452" w:rsidRPr="00CC1C0E" w:rsidRDefault="00753452" w:rsidP="003D4BA1">
      <w:pPr>
        <w:spacing w:line="360" w:lineRule="auto"/>
      </w:pPr>
    </w:p>
    <w:p w14:paraId="7C1394D8" w14:textId="47379754" w:rsidR="00C3533A" w:rsidRPr="00CC1C0E" w:rsidRDefault="00C3533A" w:rsidP="003D4BA1">
      <w:pPr>
        <w:spacing w:line="360" w:lineRule="auto"/>
      </w:pPr>
    </w:p>
    <w:p w14:paraId="3AB53A7F" w14:textId="0B82BE4E" w:rsidR="00C3533A" w:rsidRPr="00CC1C0E" w:rsidRDefault="00C3533A" w:rsidP="003D4BA1">
      <w:pPr>
        <w:spacing w:line="360" w:lineRule="auto"/>
      </w:pPr>
    </w:p>
    <w:p w14:paraId="31CB7161" w14:textId="241A101F" w:rsidR="00C3533A" w:rsidRPr="00CC1C0E" w:rsidRDefault="00C3533A" w:rsidP="003D4BA1">
      <w:pPr>
        <w:spacing w:line="360" w:lineRule="auto"/>
      </w:pPr>
    </w:p>
    <w:p w14:paraId="16E92D29" w14:textId="2A2BC354" w:rsidR="00C3533A" w:rsidRPr="00CC1C0E" w:rsidRDefault="00C3533A" w:rsidP="003D4BA1">
      <w:pPr>
        <w:spacing w:line="360" w:lineRule="auto"/>
      </w:pPr>
    </w:p>
    <w:p w14:paraId="6BF145B4" w14:textId="5E32184F" w:rsidR="00C3533A" w:rsidRPr="00CC1C0E" w:rsidRDefault="00C3533A" w:rsidP="003D4BA1">
      <w:pPr>
        <w:spacing w:line="360" w:lineRule="auto"/>
      </w:pPr>
    </w:p>
    <w:p w14:paraId="42DB6CBC" w14:textId="3FB2216A" w:rsidR="00C3533A" w:rsidRPr="00CC1C0E" w:rsidRDefault="00C3533A" w:rsidP="003D4BA1">
      <w:pPr>
        <w:spacing w:line="360" w:lineRule="auto"/>
      </w:pPr>
    </w:p>
    <w:p w14:paraId="2FB8B693" w14:textId="5C4101CA" w:rsidR="00C3533A" w:rsidRPr="00CC1C0E" w:rsidRDefault="00C3533A" w:rsidP="003D4BA1">
      <w:pPr>
        <w:spacing w:line="360" w:lineRule="auto"/>
      </w:pPr>
    </w:p>
    <w:p w14:paraId="44EE7ACC" w14:textId="5985DA8D" w:rsidR="00C3533A" w:rsidRPr="00CC1C0E" w:rsidRDefault="00C3533A" w:rsidP="003D4BA1">
      <w:pPr>
        <w:spacing w:line="360" w:lineRule="auto"/>
      </w:pPr>
    </w:p>
    <w:p w14:paraId="7F1E36E0" w14:textId="452C1F8B" w:rsidR="00C3533A" w:rsidRPr="00CC1C0E" w:rsidRDefault="00C3533A" w:rsidP="003D4BA1">
      <w:pPr>
        <w:spacing w:line="360" w:lineRule="auto"/>
      </w:pPr>
    </w:p>
    <w:p w14:paraId="48C2EE30" w14:textId="4F03F997" w:rsidR="00C3533A" w:rsidRPr="00CC1C0E" w:rsidRDefault="00C3533A" w:rsidP="003D4BA1">
      <w:pPr>
        <w:spacing w:line="360" w:lineRule="auto"/>
      </w:pPr>
    </w:p>
    <w:p w14:paraId="668B0319" w14:textId="30744590" w:rsidR="00C3533A" w:rsidRPr="00CC1C0E" w:rsidRDefault="00C3533A" w:rsidP="003D4BA1">
      <w:pPr>
        <w:spacing w:line="360" w:lineRule="auto"/>
      </w:pPr>
    </w:p>
    <w:p w14:paraId="779D78B4" w14:textId="408525F1" w:rsidR="00C3533A" w:rsidRPr="00CC1C0E" w:rsidRDefault="00C3533A" w:rsidP="003D4BA1">
      <w:pPr>
        <w:spacing w:line="360" w:lineRule="auto"/>
        <w:jc w:val="both"/>
      </w:pPr>
    </w:p>
    <w:p w14:paraId="4F0D7474" w14:textId="77777777" w:rsidR="00C3533A" w:rsidRPr="00CC1C0E" w:rsidRDefault="00C3533A" w:rsidP="003D4BA1">
      <w:pPr>
        <w:spacing w:line="360" w:lineRule="auto"/>
        <w:jc w:val="both"/>
      </w:pPr>
    </w:p>
    <w:p w14:paraId="2A64A59E" w14:textId="3F169A3C" w:rsidR="006B6459" w:rsidRPr="00CC1C0E" w:rsidRDefault="006B6459" w:rsidP="003D4BA1">
      <w:pPr>
        <w:spacing w:line="360" w:lineRule="auto"/>
        <w:sectPr w:rsidR="006B6459" w:rsidRPr="00CC1C0E" w:rsidSect="00CF3707">
          <w:pgSz w:w="16838" w:h="23811" w:code="8"/>
          <w:pgMar w:top="1440" w:right="1440" w:bottom="1440" w:left="1440" w:header="720" w:footer="720" w:gutter="0"/>
          <w:cols w:space="720"/>
          <w:docGrid w:linePitch="360"/>
        </w:sectPr>
      </w:pPr>
    </w:p>
    <w:p w14:paraId="58BCB743" w14:textId="77777777" w:rsidR="00C3533A" w:rsidRPr="00CC1C0E" w:rsidRDefault="00C3533A" w:rsidP="003D4BA1">
      <w:pPr>
        <w:pStyle w:val="Heading2"/>
        <w:jc w:val="both"/>
      </w:pPr>
      <w:bookmarkStart w:id="148" w:name="_Toc5527845"/>
      <w:bookmarkStart w:id="149" w:name="_Toc198214538"/>
      <w:bookmarkEnd w:id="135"/>
      <w:bookmarkEnd w:id="137"/>
      <w:bookmarkEnd w:id="138"/>
      <w:r w:rsidRPr="00CC1C0E">
        <w:lastRenderedPageBreak/>
        <w:t>Test Metrics</w:t>
      </w:r>
      <w:bookmarkEnd w:id="149"/>
    </w:p>
    <w:p w14:paraId="5ACF5EF4" w14:textId="77777777" w:rsidR="00C3533A" w:rsidRPr="00CC1C0E" w:rsidRDefault="00C3533A" w:rsidP="00633E4C">
      <w:pPr>
        <w:pStyle w:val="Heading3"/>
      </w:pPr>
      <w:bookmarkStart w:id="150" w:name="_Toc198214539"/>
      <w:r w:rsidRPr="00CC1C0E">
        <w:t>Common Attributes of Test Case Metrics</w:t>
      </w:r>
      <w:bookmarkEnd w:id="150"/>
    </w:p>
    <w:p w14:paraId="607A99C5" w14:textId="77777777" w:rsidR="00C3533A" w:rsidRPr="00CC1C0E" w:rsidRDefault="00C3533A" w:rsidP="003D4BA1">
      <w:pPr>
        <w:spacing w:line="360" w:lineRule="auto"/>
        <w:jc w:val="both"/>
      </w:pPr>
      <w:r w:rsidRPr="00CC1C0E">
        <w:t>Test case metrics provide a structured approach to evaluate the quality and performance of software testing. In Ehsas Hub, the following common attributes were used across all modules:</w:t>
      </w:r>
    </w:p>
    <w:p w14:paraId="5A6A0051" w14:textId="77777777" w:rsidR="00C3533A" w:rsidRPr="00CC1C0E" w:rsidRDefault="00C3533A" w:rsidP="00F95808">
      <w:pPr>
        <w:pStyle w:val="ListParagraph"/>
        <w:numPr>
          <w:ilvl w:val="0"/>
          <w:numId w:val="11"/>
        </w:numPr>
        <w:spacing w:line="360" w:lineRule="auto"/>
        <w:jc w:val="both"/>
      </w:pPr>
      <w:r w:rsidRPr="00CC1C0E">
        <w:rPr>
          <w:b/>
        </w:rPr>
        <w:t>Total Number of Test Cases:</w:t>
      </w:r>
      <w:r w:rsidRPr="00CC1C0E">
        <w:t xml:space="preserve"> Indicates the overall coverage of testing across all modules and functionalities.</w:t>
      </w:r>
    </w:p>
    <w:p w14:paraId="2F9B16E4" w14:textId="77777777" w:rsidR="00C3533A" w:rsidRPr="00CC1C0E" w:rsidRDefault="00C3533A" w:rsidP="00F95808">
      <w:pPr>
        <w:pStyle w:val="ListParagraph"/>
        <w:numPr>
          <w:ilvl w:val="0"/>
          <w:numId w:val="11"/>
        </w:numPr>
        <w:spacing w:line="360" w:lineRule="auto"/>
        <w:jc w:val="both"/>
      </w:pPr>
      <w:r w:rsidRPr="00CC1C0E">
        <w:rPr>
          <w:b/>
        </w:rPr>
        <w:t>Test Case Pass Rate:</w:t>
      </w:r>
      <w:r w:rsidRPr="00CC1C0E">
        <w:t xml:space="preserve"> The ratio of test cases that passed successfully against the total executed.</w:t>
      </w:r>
    </w:p>
    <w:p w14:paraId="6BC9FF25" w14:textId="77777777" w:rsidR="00C3533A" w:rsidRPr="00CC1C0E" w:rsidRDefault="00C3533A" w:rsidP="00F95808">
      <w:pPr>
        <w:pStyle w:val="ListParagraph"/>
        <w:numPr>
          <w:ilvl w:val="0"/>
          <w:numId w:val="11"/>
        </w:numPr>
        <w:spacing w:line="360" w:lineRule="auto"/>
        <w:jc w:val="both"/>
      </w:pPr>
      <w:r w:rsidRPr="00CC1C0E">
        <w:rPr>
          <w:b/>
        </w:rPr>
        <w:t>Test Case Failures:</w:t>
      </w:r>
      <w:r w:rsidRPr="00CC1C0E">
        <w:t xml:space="preserve"> Number of tests that did not meet expected outcomes, helping identify bugs or logic flaws.</w:t>
      </w:r>
    </w:p>
    <w:p w14:paraId="3F4E11DF" w14:textId="77777777" w:rsidR="00C3533A" w:rsidRPr="00CC1C0E" w:rsidRDefault="00C3533A" w:rsidP="00F95808">
      <w:pPr>
        <w:pStyle w:val="ListParagraph"/>
        <w:numPr>
          <w:ilvl w:val="0"/>
          <w:numId w:val="11"/>
        </w:numPr>
        <w:spacing w:line="360" w:lineRule="auto"/>
        <w:jc w:val="both"/>
      </w:pPr>
      <w:r w:rsidRPr="00CC1C0E">
        <w:rPr>
          <w:b/>
        </w:rPr>
        <w:t>Defect Density:</w:t>
      </w:r>
      <w:r w:rsidRPr="00CC1C0E">
        <w:t xml:space="preserve"> Represents the percentage of test cases that failed out of the total executed, calculated as</w:t>
      </w:r>
    </w:p>
    <w:p w14:paraId="3110735A" w14:textId="77777777" w:rsidR="00C3533A" w:rsidRPr="00CC1C0E" w:rsidRDefault="00C3533A" w:rsidP="003D4BA1">
      <w:pPr>
        <w:pStyle w:val="ListParagraph"/>
        <w:spacing w:line="360" w:lineRule="auto"/>
        <w:jc w:val="both"/>
      </w:pPr>
      <w:r w:rsidRPr="00CC1C0E">
        <w:t>Defect Density = (Failed Test Cases / Total Test Cases) * 100.</w:t>
      </w:r>
    </w:p>
    <w:p w14:paraId="5F260747" w14:textId="77777777" w:rsidR="00C3533A" w:rsidRPr="00CC1C0E" w:rsidRDefault="00C3533A" w:rsidP="00F95808">
      <w:pPr>
        <w:pStyle w:val="ListParagraph"/>
        <w:numPr>
          <w:ilvl w:val="0"/>
          <w:numId w:val="11"/>
        </w:numPr>
        <w:spacing w:line="360" w:lineRule="auto"/>
        <w:jc w:val="both"/>
      </w:pPr>
      <w:r w:rsidRPr="00CC1C0E">
        <w:rPr>
          <w:b/>
        </w:rPr>
        <w:t>Test Case Effectiveness:</w:t>
      </w:r>
      <w:r w:rsidRPr="00CC1C0E">
        <w:t xml:space="preserve"> Measures the proportion of test cases that successfully detected defects, calculated as</w:t>
      </w:r>
    </w:p>
    <w:p w14:paraId="50F228DA" w14:textId="77777777" w:rsidR="00C3533A" w:rsidRPr="00CC1C0E" w:rsidRDefault="00C3533A" w:rsidP="003D4BA1">
      <w:pPr>
        <w:pStyle w:val="ListParagraph"/>
        <w:spacing w:line="360" w:lineRule="auto"/>
        <w:jc w:val="both"/>
      </w:pPr>
      <w:r w:rsidRPr="00CC1C0E">
        <w:t>Effectiveness = (Defects Found by Tests / Total Defects) * 100.</w:t>
      </w:r>
    </w:p>
    <w:p w14:paraId="751608E9" w14:textId="77777777" w:rsidR="00C3533A" w:rsidRPr="00CC1C0E" w:rsidRDefault="00C3533A" w:rsidP="00F95808">
      <w:pPr>
        <w:pStyle w:val="ListParagraph"/>
        <w:numPr>
          <w:ilvl w:val="0"/>
          <w:numId w:val="11"/>
        </w:numPr>
        <w:spacing w:line="360" w:lineRule="auto"/>
        <w:jc w:val="both"/>
      </w:pPr>
      <w:r w:rsidRPr="00CC1C0E">
        <w:rPr>
          <w:b/>
        </w:rPr>
        <w:t>Traceability Matrix:</w:t>
      </w:r>
      <w:r w:rsidRPr="00CC1C0E">
        <w:t xml:space="preserve"> Ensures that each requirement is linked to corresponding test cases to verify that all features are tested and validated.</w:t>
      </w:r>
    </w:p>
    <w:p w14:paraId="6960CB0D" w14:textId="77777777" w:rsidR="00C3533A" w:rsidRPr="00CC1C0E" w:rsidRDefault="00C3533A" w:rsidP="00F95808">
      <w:pPr>
        <w:pStyle w:val="ListParagraph"/>
        <w:numPr>
          <w:ilvl w:val="0"/>
          <w:numId w:val="11"/>
        </w:numPr>
        <w:spacing w:line="360" w:lineRule="auto"/>
        <w:jc w:val="both"/>
      </w:pPr>
      <w:r w:rsidRPr="00CC1C0E">
        <w:rPr>
          <w:b/>
        </w:rPr>
        <w:t>Validation Checks:</w:t>
      </w:r>
      <w:r w:rsidRPr="00CC1C0E">
        <w:t xml:space="preserve"> Common validation logic (e.g., non-empty fields, password complexity, file format, numeric inputs) was standardized and reused across different test forms.</w:t>
      </w:r>
    </w:p>
    <w:p w14:paraId="4ED3297E" w14:textId="67F5F5AA" w:rsidR="00C3533A" w:rsidRPr="00CC1C0E" w:rsidRDefault="00C3533A" w:rsidP="003D4BA1">
      <w:pPr>
        <w:pStyle w:val="AbstractHeading"/>
        <w:spacing w:line="360" w:lineRule="auto"/>
        <w:jc w:val="both"/>
        <w:rPr>
          <w:b w:val="0"/>
          <w:sz w:val="24"/>
        </w:rPr>
      </w:pPr>
      <w:r w:rsidRPr="00CC1C0E">
        <w:rPr>
          <w:b w:val="0"/>
          <w:sz w:val="24"/>
        </w:rPr>
        <w:t>To provide comprehensive and consistent testing coverage, these metrics were used uniformly throughout the admin, user, volunteer, and book donation/request modules.</w:t>
      </w:r>
    </w:p>
    <w:p w14:paraId="61DE738A" w14:textId="79D45BB9" w:rsidR="00C3533A" w:rsidRPr="00CC1C0E" w:rsidRDefault="00C3533A" w:rsidP="003D4BA1">
      <w:pPr>
        <w:spacing w:line="360" w:lineRule="auto"/>
      </w:pPr>
    </w:p>
    <w:p w14:paraId="62CFD020" w14:textId="1EABDDF5" w:rsidR="00C3533A" w:rsidRPr="00CC1C0E" w:rsidRDefault="00C3533A" w:rsidP="003D4BA1">
      <w:pPr>
        <w:spacing w:line="360" w:lineRule="auto"/>
      </w:pPr>
    </w:p>
    <w:p w14:paraId="426EC995" w14:textId="60528A33" w:rsidR="00C3533A" w:rsidRPr="00CC1C0E" w:rsidRDefault="00C3533A" w:rsidP="003D4BA1">
      <w:pPr>
        <w:spacing w:line="360" w:lineRule="auto"/>
      </w:pPr>
    </w:p>
    <w:p w14:paraId="598CC096" w14:textId="2EFCC74C" w:rsidR="00C3533A" w:rsidRPr="00CC1C0E" w:rsidRDefault="00C3533A" w:rsidP="003D4BA1">
      <w:pPr>
        <w:spacing w:line="360" w:lineRule="auto"/>
      </w:pPr>
    </w:p>
    <w:p w14:paraId="32767C9C" w14:textId="4D62F37C" w:rsidR="00C3533A" w:rsidRPr="00CC1C0E" w:rsidRDefault="00C3533A" w:rsidP="003D4BA1">
      <w:pPr>
        <w:spacing w:line="360" w:lineRule="auto"/>
      </w:pPr>
    </w:p>
    <w:p w14:paraId="6823C6AB" w14:textId="237AED3B" w:rsidR="00C3533A" w:rsidRPr="00CC1C0E" w:rsidRDefault="00C3533A" w:rsidP="003D4BA1">
      <w:pPr>
        <w:spacing w:line="360" w:lineRule="auto"/>
      </w:pPr>
    </w:p>
    <w:p w14:paraId="3DEBAC01" w14:textId="30F08D4B" w:rsidR="00C3533A" w:rsidRPr="00CC1C0E" w:rsidRDefault="00C3533A" w:rsidP="003D4BA1">
      <w:pPr>
        <w:spacing w:line="360" w:lineRule="auto"/>
      </w:pPr>
    </w:p>
    <w:p w14:paraId="7A9EFD4F" w14:textId="6C8EB6D8" w:rsidR="00C3533A" w:rsidRPr="00CC1C0E" w:rsidRDefault="00C3533A" w:rsidP="003D4BA1">
      <w:pPr>
        <w:spacing w:line="360" w:lineRule="auto"/>
      </w:pPr>
    </w:p>
    <w:p w14:paraId="0A5990C8" w14:textId="64854C2E" w:rsidR="008B1A49" w:rsidRPr="00CC1C0E" w:rsidRDefault="00C3533A" w:rsidP="00633E4C">
      <w:pPr>
        <w:pStyle w:val="Heading3"/>
      </w:pPr>
      <w:bookmarkStart w:id="151" w:name="_Toc198214540"/>
      <w:r w:rsidRPr="00CC1C0E">
        <w:lastRenderedPageBreak/>
        <w:t>Test Summary Table</w:t>
      </w:r>
      <w:bookmarkEnd w:id="151"/>
    </w:p>
    <w:p w14:paraId="0ECA92B0" w14:textId="0EBC6B39" w:rsidR="00C3533A" w:rsidRPr="00CC1C0E" w:rsidRDefault="00CC1C0E" w:rsidP="00CC1C0E">
      <w:pPr>
        <w:pStyle w:val="Caption"/>
        <w:rPr>
          <w:sz w:val="24"/>
          <w:szCs w:val="24"/>
        </w:rPr>
      </w:pPr>
      <w:bookmarkStart w:id="152" w:name="_Ref197535932"/>
      <w:r w:rsidRPr="00CC1C0E">
        <w:rPr>
          <w:sz w:val="24"/>
          <w:szCs w:val="24"/>
        </w:rPr>
        <w:t xml:space="preserve">Table </w:t>
      </w:r>
      <w:bookmarkEnd w:id="152"/>
      <w:r w:rsidRPr="00CC1C0E">
        <w:rPr>
          <w:sz w:val="24"/>
          <w:szCs w:val="24"/>
        </w:rPr>
        <w:t>4.5: Test Summary Table</w:t>
      </w:r>
    </w:p>
    <w:p w14:paraId="69522460" w14:textId="77777777" w:rsidR="00CC1C0E" w:rsidRPr="00CC1C0E" w:rsidRDefault="00CC1C0E" w:rsidP="00CC1C0E">
      <w:pPr>
        <w:pStyle w:val="Caption"/>
      </w:pPr>
    </w:p>
    <w:tbl>
      <w:tblPr>
        <w:tblStyle w:val="PlainTable3"/>
        <w:tblW w:w="0" w:type="auto"/>
        <w:jc w:val="center"/>
        <w:tblLook w:val="04A0" w:firstRow="1" w:lastRow="0" w:firstColumn="1" w:lastColumn="0" w:noHBand="0" w:noVBand="1"/>
      </w:tblPr>
      <w:tblGrid>
        <w:gridCol w:w="3564"/>
        <w:gridCol w:w="3629"/>
        <w:gridCol w:w="1057"/>
      </w:tblGrid>
      <w:tr w:rsidR="00C3533A" w:rsidRPr="00CC1C0E" w14:paraId="5F99C8D8" w14:textId="77777777" w:rsidTr="00E22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6A2D00" w14:textId="77777777" w:rsidR="00C3533A" w:rsidRPr="00CC1C0E" w:rsidRDefault="00C3533A" w:rsidP="003D4BA1">
            <w:pPr>
              <w:spacing w:line="360" w:lineRule="auto"/>
              <w:jc w:val="both"/>
            </w:pPr>
            <w:r w:rsidRPr="00CC1C0E">
              <w:t>Metric</w:t>
            </w:r>
          </w:p>
        </w:tc>
        <w:tc>
          <w:tcPr>
            <w:tcW w:w="0" w:type="auto"/>
            <w:hideMark/>
          </w:tcPr>
          <w:p w14:paraId="604D2247" w14:textId="77777777" w:rsidR="00C3533A" w:rsidRPr="00CC1C0E"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Description</w:t>
            </w:r>
          </w:p>
        </w:tc>
        <w:tc>
          <w:tcPr>
            <w:tcW w:w="0" w:type="auto"/>
            <w:hideMark/>
          </w:tcPr>
          <w:p w14:paraId="0A28F05D" w14:textId="77777777" w:rsidR="00C3533A" w:rsidRPr="00CC1C0E"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Value</w:t>
            </w:r>
          </w:p>
        </w:tc>
      </w:tr>
      <w:tr w:rsidR="00010359" w:rsidRPr="00CC1C0E" w14:paraId="4974CD1B"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BAF4FD" w14:textId="77777777" w:rsidR="00C3533A" w:rsidRPr="00CC1C0E" w:rsidRDefault="00C3533A" w:rsidP="003D4BA1">
            <w:pPr>
              <w:spacing w:line="360" w:lineRule="auto"/>
              <w:jc w:val="both"/>
            </w:pPr>
            <w:r w:rsidRPr="00CC1C0E">
              <w:t>Total Test Cases</w:t>
            </w:r>
          </w:p>
        </w:tc>
        <w:tc>
          <w:tcPr>
            <w:tcW w:w="0" w:type="auto"/>
            <w:hideMark/>
          </w:tcPr>
          <w:p w14:paraId="045564AE"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Combined across all modules</w:t>
            </w:r>
          </w:p>
        </w:tc>
        <w:tc>
          <w:tcPr>
            <w:tcW w:w="0" w:type="auto"/>
            <w:hideMark/>
          </w:tcPr>
          <w:p w14:paraId="5B0427B9"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37</w:t>
            </w:r>
          </w:p>
        </w:tc>
      </w:tr>
      <w:tr w:rsidR="00C3533A" w:rsidRPr="00CC1C0E" w14:paraId="2CE363AA"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ED6A0A" w14:textId="77777777" w:rsidR="00C3533A" w:rsidRPr="00CC1C0E" w:rsidRDefault="00C3533A" w:rsidP="003D4BA1">
            <w:pPr>
              <w:spacing w:line="360" w:lineRule="auto"/>
              <w:jc w:val="both"/>
            </w:pPr>
            <w:r w:rsidRPr="00CC1C0E">
              <w:t>Passed</w:t>
            </w:r>
          </w:p>
        </w:tc>
        <w:tc>
          <w:tcPr>
            <w:tcW w:w="0" w:type="auto"/>
            <w:hideMark/>
          </w:tcPr>
          <w:p w14:paraId="4F09C452"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All test cases executed successfully</w:t>
            </w:r>
          </w:p>
        </w:tc>
        <w:tc>
          <w:tcPr>
            <w:tcW w:w="0" w:type="auto"/>
            <w:hideMark/>
          </w:tcPr>
          <w:p w14:paraId="44BD4A97"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37</w:t>
            </w:r>
          </w:p>
        </w:tc>
      </w:tr>
      <w:tr w:rsidR="00010359" w:rsidRPr="00CC1C0E" w14:paraId="47ECD756"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733E4F" w14:textId="77777777" w:rsidR="00C3533A" w:rsidRPr="00CC1C0E" w:rsidRDefault="00C3533A" w:rsidP="003D4BA1">
            <w:pPr>
              <w:spacing w:line="360" w:lineRule="auto"/>
              <w:jc w:val="both"/>
            </w:pPr>
            <w:r w:rsidRPr="00CC1C0E">
              <w:t>Failed</w:t>
            </w:r>
          </w:p>
        </w:tc>
        <w:tc>
          <w:tcPr>
            <w:tcW w:w="0" w:type="auto"/>
            <w:hideMark/>
          </w:tcPr>
          <w:p w14:paraId="222A3677"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w:t>
            </w:r>
          </w:p>
        </w:tc>
        <w:tc>
          <w:tcPr>
            <w:tcW w:w="0" w:type="auto"/>
            <w:hideMark/>
          </w:tcPr>
          <w:p w14:paraId="48783DEF"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p>
        </w:tc>
      </w:tr>
      <w:tr w:rsidR="00C3533A" w:rsidRPr="00CC1C0E" w14:paraId="20DFBB92"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0DCC17" w14:textId="77777777" w:rsidR="00C3533A" w:rsidRPr="00CC1C0E" w:rsidRDefault="00C3533A" w:rsidP="003D4BA1">
            <w:pPr>
              <w:spacing w:line="360" w:lineRule="auto"/>
              <w:jc w:val="both"/>
            </w:pPr>
            <w:r w:rsidRPr="00CC1C0E">
              <w:t>Test Case Effectiveness</w:t>
            </w:r>
          </w:p>
        </w:tc>
        <w:tc>
          <w:tcPr>
            <w:tcW w:w="0" w:type="auto"/>
            <w:hideMark/>
          </w:tcPr>
          <w:p w14:paraId="005B83FF" w14:textId="587E51BF"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(37/</w:t>
            </w:r>
            <w:r w:rsidR="00CC1C0E" w:rsidRPr="00CC1C0E">
              <w:t>37) *</w:t>
            </w:r>
            <w:r w:rsidRPr="00CC1C0E">
              <w:t>100</w:t>
            </w:r>
          </w:p>
        </w:tc>
        <w:tc>
          <w:tcPr>
            <w:tcW w:w="0" w:type="auto"/>
            <w:hideMark/>
          </w:tcPr>
          <w:p w14:paraId="51E387DB"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100%</w:t>
            </w:r>
          </w:p>
        </w:tc>
      </w:tr>
      <w:tr w:rsidR="00010359" w:rsidRPr="00CC1C0E" w14:paraId="4BB1755D"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B9E31" w14:textId="77777777" w:rsidR="00C3533A" w:rsidRPr="00CC1C0E" w:rsidRDefault="00C3533A" w:rsidP="003D4BA1">
            <w:pPr>
              <w:spacing w:line="360" w:lineRule="auto"/>
              <w:jc w:val="both"/>
            </w:pPr>
            <w:r w:rsidRPr="00CC1C0E">
              <w:t>Defect Density</w:t>
            </w:r>
          </w:p>
        </w:tc>
        <w:tc>
          <w:tcPr>
            <w:tcW w:w="0" w:type="auto"/>
            <w:hideMark/>
          </w:tcPr>
          <w:p w14:paraId="1E608296" w14:textId="0CB7EA8C"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r w:rsidR="00CC1C0E" w:rsidRPr="00CC1C0E">
              <w:t>37) *</w:t>
            </w:r>
            <w:r w:rsidRPr="00CC1C0E">
              <w:t>100</w:t>
            </w:r>
          </w:p>
        </w:tc>
        <w:tc>
          <w:tcPr>
            <w:tcW w:w="0" w:type="auto"/>
            <w:hideMark/>
          </w:tcPr>
          <w:p w14:paraId="777E8496"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p>
        </w:tc>
      </w:tr>
    </w:tbl>
    <w:p w14:paraId="71F048D3" w14:textId="77777777" w:rsidR="00C3533A" w:rsidRPr="00CC1C0E" w:rsidRDefault="00C3533A" w:rsidP="003D4BA1">
      <w:pPr>
        <w:spacing w:line="360" w:lineRule="auto"/>
        <w:jc w:val="both"/>
      </w:pPr>
    </w:p>
    <w:p w14:paraId="2A26B0E7" w14:textId="75DFB832" w:rsidR="00C3533A" w:rsidRPr="00CC1C0E" w:rsidRDefault="00C3533A" w:rsidP="003D4BA1">
      <w:pPr>
        <w:pStyle w:val="Heading2"/>
        <w:jc w:val="both"/>
      </w:pPr>
      <w:bookmarkStart w:id="153" w:name="_Toc198214541"/>
      <w:r w:rsidRPr="00CC1C0E">
        <w:t>Conclusion</w:t>
      </w:r>
      <w:bookmarkEnd w:id="153"/>
      <w:r w:rsidRPr="00CC1C0E">
        <w:t xml:space="preserve"> </w:t>
      </w:r>
    </w:p>
    <w:p w14:paraId="22AA43F0" w14:textId="6C7A338D" w:rsidR="00C3533A" w:rsidRPr="00CC1C0E" w:rsidRDefault="00260740" w:rsidP="003D4BA1">
      <w:pPr>
        <w:spacing w:line="360" w:lineRule="auto"/>
        <w:jc w:val="both"/>
      </w:pPr>
      <w:r w:rsidRPr="00CC1C0E">
        <w:t>This chapter discussed the Ehsas Hub implementation process, including the technical architecture, component breakdown, and project-wide validation techniques.  Our backend makes use of MySQL, which has stringent database and code validation guidelines.  Complexity criteria are enforced by password validation.  Security for profile updates is ensured by OTP verification.  To better match recommendations with user preferences, the recommendation system employs a hybrid approach.  Every aspect of the system passed the first functional testing with 100% efficacy, demonstrating that Ehsas Hub is safe, scalable, and designed with the goal of enabling students to access educational materials with ease.</w:t>
      </w:r>
    </w:p>
    <w:p w14:paraId="160A5A32" w14:textId="77777777" w:rsidR="00514B43" w:rsidRPr="00CC1C0E" w:rsidRDefault="00514B43" w:rsidP="003D4BA1">
      <w:pPr>
        <w:spacing w:line="360" w:lineRule="auto"/>
        <w:jc w:val="both"/>
        <w:rPr>
          <w:b/>
          <w:sz w:val="52"/>
        </w:rPr>
      </w:pPr>
    </w:p>
    <w:p w14:paraId="21E0BF14" w14:textId="77777777" w:rsidR="00514B43" w:rsidRPr="00CC1C0E" w:rsidRDefault="00514B43" w:rsidP="003D4BA1">
      <w:pPr>
        <w:spacing w:line="360" w:lineRule="auto"/>
        <w:jc w:val="right"/>
        <w:rPr>
          <w:b/>
          <w:sz w:val="52"/>
        </w:rPr>
      </w:pPr>
    </w:p>
    <w:p w14:paraId="38E1ED87" w14:textId="77777777" w:rsidR="00514B43" w:rsidRPr="00CC1C0E" w:rsidRDefault="00514B43" w:rsidP="003D4BA1">
      <w:pPr>
        <w:spacing w:line="360" w:lineRule="auto"/>
        <w:jc w:val="right"/>
        <w:rPr>
          <w:b/>
          <w:sz w:val="52"/>
        </w:rPr>
      </w:pPr>
    </w:p>
    <w:p w14:paraId="366A9ED9" w14:textId="77777777" w:rsidR="00514B43" w:rsidRPr="00CC1C0E" w:rsidRDefault="00514B43" w:rsidP="0050414E">
      <w:pPr>
        <w:spacing w:line="360" w:lineRule="auto"/>
        <w:rPr>
          <w:b/>
          <w:sz w:val="52"/>
        </w:rPr>
      </w:pPr>
    </w:p>
    <w:p w14:paraId="6FBFB828" w14:textId="77777777" w:rsidR="00514B43" w:rsidRPr="00CC1C0E" w:rsidRDefault="00514B43" w:rsidP="003D4BA1">
      <w:pPr>
        <w:spacing w:line="360" w:lineRule="auto"/>
        <w:jc w:val="right"/>
        <w:rPr>
          <w:b/>
          <w:sz w:val="52"/>
        </w:rPr>
      </w:pPr>
    </w:p>
    <w:p w14:paraId="56FE4F7C" w14:textId="77777777" w:rsidR="00514B43" w:rsidRPr="00CC1C0E" w:rsidRDefault="00514B43" w:rsidP="003D4BA1">
      <w:pPr>
        <w:spacing w:line="360" w:lineRule="auto"/>
        <w:jc w:val="right"/>
        <w:rPr>
          <w:b/>
          <w:sz w:val="52"/>
        </w:rPr>
      </w:pPr>
    </w:p>
    <w:p w14:paraId="6356F5FD" w14:textId="77777777" w:rsidR="00514B43" w:rsidRPr="00CC1C0E" w:rsidRDefault="00514B43" w:rsidP="003D4BA1">
      <w:pPr>
        <w:spacing w:line="360" w:lineRule="auto"/>
        <w:jc w:val="right"/>
        <w:rPr>
          <w:b/>
          <w:sz w:val="52"/>
        </w:rPr>
      </w:pPr>
    </w:p>
    <w:p w14:paraId="35E49504" w14:textId="77777777" w:rsidR="00514B43" w:rsidRPr="00CC1C0E" w:rsidRDefault="00514B43" w:rsidP="003D4BA1">
      <w:pPr>
        <w:spacing w:line="360" w:lineRule="auto"/>
        <w:jc w:val="right"/>
        <w:rPr>
          <w:b/>
          <w:sz w:val="52"/>
        </w:rPr>
      </w:pPr>
    </w:p>
    <w:p w14:paraId="2ABA33EE" w14:textId="77777777" w:rsidR="00514B43" w:rsidRPr="00CC1C0E" w:rsidRDefault="00514B43" w:rsidP="003D4BA1">
      <w:pPr>
        <w:spacing w:line="360" w:lineRule="auto"/>
        <w:jc w:val="right"/>
        <w:rPr>
          <w:b/>
          <w:sz w:val="52"/>
        </w:rPr>
      </w:pPr>
    </w:p>
    <w:p w14:paraId="594D42FC" w14:textId="77777777" w:rsidR="00514B43" w:rsidRPr="00CC1C0E" w:rsidRDefault="00514B43" w:rsidP="003D4BA1">
      <w:pPr>
        <w:spacing w:line="360" w:lineRule="auto"/>
        <w:jc w:val="right"/>
        <w:rPr>
          <w:b/>
          <w:sz w:val="52"/>
        </w:rPr>
      </w:pPr>
    </w:p>
    <w:p w14:paraId="3627438F" w14:textId="77777777" w:rsidR="00C3533A" w:rsidRPr="00CC1C0E" w:rsidRDefault="00C3533A" w:rsidP="003D4BA1">
      <w:pPr>
        <w:spacing w:line="360" w:lineRule="auto"/>
        <w:jc w:val="right"/>
        <w:rPr>
          <w:b/>
          <w:sz w:val="56"/>
        </w:rPr>
      </w:pPr>
    </w:p>
    <w:p w14:paraId="3173E85E" w14:textId="77777777" w:rsidR="00C3533A" w:rsidRPr="00CC1C0E" w:rsidRDefault="00C3533A" w:rsidP="003D4BA1">
      <w:pPr>
        <w:spacing w:line="360" w:lineRule="auto"/>
        <w:jc w:val="right"/>
        <w:rPr>
          <w:b/>
          <w:sz w:val="56"/>
        </w:rPr>
      </w:pPr>
    </w:p>
    <w:p w14:paraId="2BCAA6F1" w14:textId="77777777" w:rsidR="00C3533A" w:rsidRPr="00CC1C0E" w:rsidRDefault="00C3533A" w:rsidP="003D4BA1">
      <w:pPr>
        <w:spacing w:line="360" w:lineRule="auto"/>
        <w:jc w:val="right"/>
        <w:rPr>
          <w:b/>
          <w:sz w:val="56"/>
        </w:rPr>
      </w:pPr>
    </w:p>
    <w:p w14:paraId="5D03853B" w14:textId="77777777" w:rsidR="00C3533A" w:rsidRPr="00CC1C0E" w:rsidRDefault="00C3533A" w:rsidP="00646D34">
      <w:pPr>
        <w:spacing w:line="360" w:lineRule="auto"/>
        <w:rPr>
          <w:b/>
          <w:sz w:val="56"/>
        </w:rPr>
      </w:pPr>
    </w:p>
    <w:p w14:paraId="6C22AA21" w14:textId="52ED562F" w:rsidR="00514B43" w:rsidRPr="00CC1C0E" w:rsidRDefault="00514B43" w:rsidP="00646D34">
      <w:pPr>
        <w:spacing w:line="360" w:lineRule="auto"/>
        <w:jc w:val="right"/>
        <w:rPr>
          <w:b/>
          <w:sz w:val="56"/>
        </w:rPr>
      </w:pPr>
      <w:r w:rsidRPr="00CC1C0E">
        <w:rPr>
          <w:b/>
          <w:sz w:val="56"/>
        </w:rPr>
        <w:t xml:space="preserve">Chapter 05: </w:t>
      </w:r>
    </w:p>
    <w:p w14:paraId="4CE26E11" w14:textId="2F00EC47" w:rsidR="00CF3707" w:rsidRPr="00CC1C0E" w:rsidRDefault="00514B43" w:rsidP="00646D34">
      <w:pPr>
        <w:spacing w:line="360" w:lineRule="auto"/>
        <w:jc w:val="right"/>
        <w:rPr>
          <w:b/>
        </w:rPr>
      </w:pPr>
      <w:r w:rsidRPr="00CC1C0E">
        <w:rPr>
          <w:b/>
          <w:sz w:val="56"/>
        </w:rPr>
        <w:t xml:space="preserve">Experimental Results and Analysis </w:t>
      </w:r>
      <w:r w:rsidR="00CF3707" w:rsidRPr="00CC1C0E">
        <w:rPr>
          <w:b/>
        </w:rPr>
        <w:br w:type="page"/>
      </w:r>
    </w:p>
    <w:p w14:paraId="63FB1B08" w14:textId="77777777" w:rsidR="00514B43" w:rsidRPr="00CC1C0E" w:rsidRDefault="00514B43" w:rsidP="00255EE9">
      <w:pPr>
        <w:pStyle w:val="Heading1"/>
        <w:numPr>
          <w:ilvl w:val="0"/>
          <w:numId w:val="3"/>
        </w:numPr>
      </w:pPr>
      <w:bookmarkStart w:id="154" w:name="_Toc198214542"/>
      <w:r w:rsidRPr="00CC1C0E">
        <w:lastRenderedPageBreak/>
        <w:t>Experimental Results and Analysis</w:t>
      </w:r>
      <w:bookmarkEnd w:id="154"/>
    </w:p>
    <w:p w14:paraId="3348EE67" w14:textId="1D5CBC38" w:rsidR="00514B43" w:rsidRPr="00CC1C0E" w:rsidRDefault="00BC0612" w:rsidP="003D4BA1">
      <w:pPr>
        <w:pStyle w:val="Heading2"/>
      </w:pPr>
      <w:bookmarkStart w:id="155" w:name="_Toc198214543"/>
      <w:r w:rsidRPr="00CC1C0E">
        <w:t>Introduction</w:t>
      </w:r>
      <w:bookmarkEnd w:id="155"/>
    </w:p>
    <w:p w14:paraId="09AD7CD9" w14:textId="3E8082ED" w:rsidR="00BC0612" w:rsidRPr="00CC1C0E" w:rsidRDefault="00BC0612" w:rsidP="003D4BA1">
      <w:pPr>
        <w:spacing w:line="360" w:lineRule="auto"/>
        <w:jc w:val="both"/>
      </w:pPr>
      <w:r w:rsidRPr="00CC1C0E">
        <w:t xml:space="preserve">This chapter presents the experimental setup, performance evaluation, and result analysis of our application "Ehsas Hub". Ehsas Hub is a platform that links administrators, volunteers, needy users, and contributors to donate and suggest books. Validating the efficacy of key features such user interaction flow, account approval procedures, book donation/request processing, and the hybrid recommendation system is the goal of these trials. In order to guarantee correctness, usability, and dependability, we additionally assess platform performance in a variety of user </w:t>
      </w:r>
      <w:r w:rsidR="00D44A09" w:rsidRPr="00CC1C0E">
        <w:t>roles and scenarios.</w:t>
      </w:r>
    </w:p>
    <w:p w14:paraId="056E8E4E" w14:textId="13898424" w:rsidR="00514B43" w:rsidRPr="00CC1C0E" w:rsidRDefault="00760C75" w:rsidP="003D4BA1">
      <w:pPr>
        <w:pStyle w:val="Heading2"/>
      </w:pPr>
      <w:bookmarkStart w:id="156" w:name="_Toc198214544"/>
      <w:r w:rsidRPr="00CC1C0E">
        <w:t>Experimental Setup</w:t>
      </w:r>
      <w:bookmarkEnd w:id="156"/>
    </w:p>
    <w:p w14:paraId="4B215DD8" w14:textId="5DE24534" w:rsidR="00760C75" w:rsidRPr="00CC1C0E" w:rsidRDefault="00760C75" w:rsidP="00633E4C">
      <w:pPr>
        <w:pStyle w:val="Heading3"/>
      </w:pPr>
      <w:r w:rsidRPr="00CC1C0E">
        <w:t xml:space="preserve"> </w:t>
      </w:r>
      <w:bookmarkStart w:id="157" w:name="_Toc198214545"/>
      <w:r w:rsidRPr="00CC1C0E">
        <w:t>Platform Performance Evaluation</w:t>
      </w:r>
      <w:bookmarkEnd w:id="157"/>
    </w:p>
    <w:p w14:paraId="1782E8D6" w14:textId="5B65F79F" w:rsidR="00F71790" w:rsidRPr="00CC1C0E" w:rsidRDefault="00F71790" w:rsidP="00633E4C">
      <w:pPr>
        <w:pStyle w:val="Heading4"/>
      </w:pPr>
      <w:r w:rsidRPr="00CC1C0E">
        <w:t>Objective</w:t>
      </w:r>
    </w:p>
    <w:p w14:paraId="704076FC" w14:textId="2469D353" w:rsidR="00F71790" w:rsidRPr="00CC1C0E" w:rsidRDefault="00760C75" w:rsidP="003D4BA1">
      <w:pPr>
        <w:spacing w:line="360" w:lineRule="auto"/>
        <w:jc w:val="both"/>
      </w:pPr>
      <w:r w:rsidRPr="00CC1C0E">
        <w:t>To evaluate each role's essential characteristics and user experience from start to finish, admin, volunteer, needy, and donor.</w:t>
      </w:r>
    </w:p>
    <w:p w14:paraId="1742D2FD" w14:textId="1804DFD3" w:rsidR="00F71790" w:rsidRPr="00CC1C0E" w:rsidRDefault="00F71790" w:rsidP="00633E4C">
      <w:pPr>
        <w:pStyle w:val="Heading4"/>
        <w:rPr>
          <w:rStyle w:val="Strong"/>
          <w:b/>
        </w:rPr>
      </w:pPr>
      <w:r w:rsidRPr="00CC1C0E">
        <w:t>Environmental tools</w:t>
      </w:r>
    </w:p>
    <w:p w14:paraId="4EF62F67" w14:textId="1D66347A" w:rsidR="00760C75" w:rsidRPr="00CC1C0E" w:rsidRDefault="00760C75" w:rsidP="00F95808">
      <w:pPr>
        <w:pStyle w:val="NormalWeb"/>
        <w:numPr>
          <w:ilvl w:val="0"/>
          <w:numId w:val="8"/>
        </w:numPr>
        <w:spacing w:line="360" w:lineRule="auto"/>
      </w:pPr>
      <w:r w:rsidRPr="00CC1C0E">
        <w:rPr>
          <w:rStyle w:val="Strong"/>
        </w:rPr>
        <w:t>Device Used:</w:t>
      </w:r>
      <w:r w:rsidRPr="00CC1C0E">
        <w:t xml:space="preserve"> Dell </w:t>
      </w:r>
      <w:r w:rsidR="009878C4" w:rsidRPr="00CC1C0E">
        <w:t xml:space="preserve">Latitude </w:t>
      </w:r>
      <w:r w:rsidRPr="00CC1C0E">
        <w:t xml:space="preserve">Laptop </w:t>
      </w:r>
    </w:p>
    <w:p w14:paraId="55856E2A" w14:textId="3084BAAB" w:rsidR="00760C75" w:rsidRPr="00CC1C0E" w:rsidRDefault="00760C75" w:rsidP="00F95808">
      <w:pPr>
        <w:pStyle w:val="NormalWeb"/>
        <w:numPr>
          <w:ilvl w:val="0"/>
          <w:numId w:val="8"/>
        </w:numPr>
        <w:spacing w:line="360" w:lineRule="auto"/>
      </w:pPr>
      <w:r w:rsidRPr="00CC1C0E">
        <w:rPr>
          <w:rStyle w:val="Strong"/>
        </w:rPr>
        <w:t>Specifications:</w:t>
      </w:r>
      <w:r w:rsidRPr="00CC1C0E">
        <w:t xml:space="preserve"> 16gb Ram 512 SSD Core i5 8</w:t>
      </w:r>
      <w:r w:rsidRPr="00CC1C0E">
        <w:rPr>
          <w:vertAlign w:val="superscript"/>
        </w:rPr>
        <w:t>th</w:t>
      </w:r>
      <w:r w:rsidRPr="00CC1C0E">
        <w:t xml:space="preserve"> gen</w:t>
      </w:r>
    </w:p>
    <w:p w14:paraId="7AE022BC" w14:textId="6AC83FAD" w:rsidR="00760C75" w:rsidRPr="00CC1C0E" w:rsidRDefault="00760C75" w:rsidP="00F95808">
      <w:pPr>
        <w:pStyle w:val="NormalWeb"/>
        <w:numPr>
          <w:ilvl w:val="0"/>
          <w:numId w:val="8"/>
        </w:numPr>
        <w:spacing w:line="360" w:lineRule="auto"/>
      </w:pPr>
      <w:r w:rsidRPr="00CC1C0E">
        <w:rPr>
          <w:rStyle w:val="Strong"/>
        </w:rPr>
        <w:t>Network:</w:t>
      </w:r>
      <w:r w:rsidRPr="00CC1C0E">
        <w:t xml:space="preserve"> 4G , Nayatel Wi-Fi </w:t>
      </w:r>
    </w:p>
    <w:p w14:paraId="03A19291" w14:textId="77777777" w:rsidR="00760C75" w:rsidRPr="00CC1C0E" w:rsidRDefault="00760C75" w:rsidP="00F95808">
      <w:pPr>
        <w:pStyle w:val="NormalWeb"/>
        <w:numPr>
          <w:ilvl w:val="0"/>
          <w:numId w:val="8"/>
        </w:numPr>
        <w:spacing w:line="360" w:lineRule="auto"/>
      </w:pPr>
      <w:r w:rsidRPr="00CC1C0E">
        <w:rPr>
          <w:rStyle w:val="Strong"/>
        </w:rPr>
        <w:t>Internet Speed:</w:t>
      </w:r>
      <w:r w:rsidRPr="00CC1C0E">
        <w:t xml:space="preserve"> 3-5 Mbps</w:t>
      </w:r>
    </w:p>
    <w:p w14:paraId="727043AF" w14:textId="48A25DF1" w:rsidR="00760C75" w:rsidRPr="00CC1C0E" w:rsidRDefault="00760C75" w:rsidP="00F95808">
      <w:pPr>
        <w:pStyle w:val="NormalWeb"/>
        <w:numPr>
          <w:ilvl w:val="0"/>
          <w:numId w:val="8"/>
        </w:numPr>
        <w:spacing w:line="360" w:lineRule="auto"/>
      </w:pPr>
      <w:r w:rsidRPr="00CC1C0E">
        <w:rPr>
          <w:rStyle w:val="Strong"/>
        </w:rPr>
        <w:t>Software:</w:t>
      </w:r>
      <w:r w:rsidRPr="00CC1C0E">
        <w:t xml:space="preserve"> Ehsas-Hub Web Application (Mobile responsive)</w:t>
      </w:r>
    </w:p>
    <w:p w14:paraId="17FAB3F4" w14:textId="4A7236C8" w:rsidR="00760C75" w:rsidRPr="00CC1C0E" w:rsidRDefault="00760C75" w:rsidP="003D4BA1">
      <w:pPr>
        <w:pStyle w:val="NormalWeb"/>
        <w:spacing w:line="360" w:lineRule="auto"/>
        <w:rPr>
          <w:rStyle w:val="Strong"/>
        </w:rPr>
      </w:pPr>
    </w:p>
    <w:p w14:paraId="1AAC78F7" w14:textId="60069D76" w:rsidR="00760C75" w:rsidRPr="00CC1C0E" w:rsidRDefault="00760C75" w:rsidP="003D4BA1">
      <w:pPr>
        <w:pStyle w:val="NormalWeb"/>
        <w:spacing w:line="360" w:lineRule="auto"/>
        <w:rPr>
          <w:rStyle w:val="Strong"/>
        </w:rPr>
      </w:pPr>
    </w:p>
    <w:p w14:paraId="78D391C7" w14:textId="64709C20" w:rsidR="00760C75" w:rsidRPr="00CC1C0E" w:rsidRDefault="00760C75" w:rsidP="003D4BA1">
      <w:pPr>
        <w:pStyle w:val="NormalWeb"/>
        <w:spacing w:line="360" w:lineRule="auto"/>
      </w:pPr>
    </w:p>
    <w:p w14:paraId="4F225E34" w14:textId="77777777" w:rsidR="00242E16" w:rsidRPr="00CC1C0E" w:rsidRDefault="00242E16" w:rsidP="003D4BA1">
      <w:pPr>
        <w:pStyle w:val="NormalWeb"/>
        <w:spacing w:line="360" w:lineRule="auto"/>
      </w:pPr>
    </w:p>
    <w:p w14:paraId="73D8F0F7" w14:textId="282430EA" w:rsidR="00760C75" w:rsidRDefault="00CC1C0E" w:rsidP="00D80262">
      <w:pPr>
        <w:pStyle w:val="Caption"/>
        <w:keepNext/>
        <w:rPr>
          <w:sz w:val="24"/>
          <w:szCs w:val="24"/>
        </w:rPr>
      </w:pPr>
      <w:bookmarkStart w:id="158" w:name="_Ref197536271"/>
      <w:r w:rsidRPr="00D80262">
        <w:rPr>
          <w:sz w:val="24"/>
          <w:szCs w:val="24"/>
        </w:rPr>
        <w:lastRenderedPageBreak/>
        <w:t xml:space="preserve">Table </w:t>
      </w:r>
      <w:r w:rsidR="00646D34">
        <w:rPr>
          <w:sz w:val="24"/>
          <w:szCs w:val="24"/>
        </w:rPr>
        <w:t>5.1</w:t>
      </w:r>
      <w:r w:rsidR="00760C75" w:rsidRPr="00D80262">
        <w:rPr>
          <w:sz w:val="24"/>
          <w:szCs w:val="24"/>
        </w:rPr>
        <w:t xml:space="preserve">: Functional Performance Evaluation </w:t>
      </w:r>
      <w:bookmarkEnd w:id="158"/>
    </w:p>
    <w:p w14:paraId="39C9135A" w14:textId="77777777" w:rsidR="00646D34" w:rsidRPr="00D80262" w:rsidRDefault="00646D34" w:rsidP="00D80262">
      <w:pPr>
        <w:pStyle w:val="Caption"/>
        <w:keepNext/>
        <w:rPr>
          <w:sz w:val="24"/>
          <w:szCs w:val="24"/>
        </w:rPr>
      </w:pPr>
    </w:p>
    <w:tbl>
      <w:tblPr>
        <w:tblStyle w:val="PlainTable3"/>
        <w:tblW w:w="9270" w:type="dxa"/>
        <w:tblLook w:val="04A0" w:firstRow="1" w:lastRow="0" w:firstColumn="1" w:lastColumn="0" w:noHBand="0" w:noVBand="1"/>
      </w:tblPr>
      <w:tblGrid>
        <w:gridCol w:w="2203"/>
        <w:gridCol w:w="1723"/>
        <w:gridCol w:w="1443"/>
        <w:gridCol w:w="1190"/>
        <w:gridCol w:w="1123"/>
        <w:gridCol w:w="1588"/>
      </w:tblGrid>
      <w:tr w:rsidR="00760C75" w:rsidRPr="00CC1C0E" w14:paraId="76A6030C" w14:textId="77777777" w:rsidTr="00760C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81F4279" w14:textId="77777777" w:rsidR="00760C75" w:rsidRPr="00CC1C0E" w:rsidRDefault="00760C75" w:rsidP="003D4BA1">
            <w:pPr>
              <w:spacing w:line="360" w:lineRule="auto"/>
            </w:pPr>
            <w:r w:rsidRPr="00CC1C0E">
              <w:rPr>
                <w:b w:val="0"/>
                <w:bCs w:val="0"/>
              </w:rPr>
              <w:t>Test Procedure</w:t>
            </w:r>
          </w:p>
        </w:tc>
        <w:tc>
          <w:tcPr>
            <w:tcW w:w="0" w:type="auto"/>
            <w:hideMark/>
          </w:tcPr>
          <w:p w14:paraId="62461F14"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Action</w:t>
            </w:r>
          </w:p>
        </w:tc>
        <w:tc>
          <w:tcPr>
            <w:tcW w:w="0" w:type="auto"/>
            <w:hideMark/>
          </w:tcPr>
          <w:p w14:paraId="37233DAC"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Time</w:t>
            </w:r>
          </w:p>
        </w:tc>
        <w:tc>
          <w:tcPr>
            <w:tcW w:w="0" w:type="auto"/>
            <w:hideMark/>
          </w:tcPr>
          <w:p w14:paraId="5E01CF8A"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Time</w:t>
            </w:r>
          </w:p>
        </w:tc>
        <w:tc>
          <w:tcPr>
            <w:tcW w:w="0" w:type="auto"/>
            <w:hideMark/>
          </w:tcPr>
          <w:p w14:paraId="0683DC18"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Result</w:t>
            </w:r>
          </w:p>
        </w:tc>
        <w:tc>
          <w:tcPr>
            <w:tcW w:w="1699" w:type="dxa"/>
            <w:hideMark/>
          </w:tcPr>
          <w:p w14:paraId="0B9F3AF8"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Notes</w:t>
            </w:r>
          </w:p>
        </w:tc>
      </w:tr>
      <w:tr w:rsidR="004D153F" w:rsidRPr="00CC1C0E" w14:paraId="30797218"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FE416" w14:textId="77777777" w:rsidR="00760C75" w:rsidRPr="00CC1C0E" w:rsidRDefault="00760C75" w:rsidP="003D4BA1">
            <w:pPr>
              <w:spacing w:line="360" w:lineRule="auto"/>
              <w:rPr>
                <w:b w:val="0"/>
                <w:bCs w:val="0"/>
              </w:rPr>
            </w:pPr>
            <w:r w:rsidRPr="00CC1C0E">
              <w:t>Account Registration</w:t>
            </w:r>
          </w:p>
        </w:tc>
        <w:tc>
          <w:tcPr>
            <w:tcW w:w="0" w:type="auto"/>
            <w:hideMark/>
          </w:tcPr>
          <w:p w14:paraId="176DFC3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Sign up with details, genre, and email OTP</w:t>
            </w:r>
          </w:p>
        </w:tc>
        <w:tc>
          <w:tcPr>
            <w:tcW w:w="0" w:type="auto"/>
            <w:hideMark/>
          </w:tcPr>
          <w:p w14:paraId="71722DE9"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4458329D"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6 sec</w:t>
            </w:r>
          </w:p>
        </w:tc>
        <w:tc>
          <w:tcPr>
            <w:tcW w:w="0" w:type="auto"/>
            <w:hideMark/>
          </w:tcPr>
          <w:p w14:paraId="069A8B5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w:t>
            </w:r>
          </w:p>
        </w:tc>
        <w:tc>
          <w:tcPr>
            <w:tcW w:w="1699" w:type="dxa"/>
            <w:hideMark/>
          </w:tcPr>
          <w:p w14:paraId="71DFC44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Network dependent</w:t>
            </w:r>
          </w:p>
        </w:tc>
      </w:tr>
      <w:tr w:rsidR="00760C75" w:rsidRPr="00CC1C0E" w14:paraId="7BE78EED"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3E1AD344" w14:textId="77777777" w:rsidR="00760C75" w:rsidRPr="00CC1C0E" w:rsidRDefault="00760C75" w:rsidP="003D4BA1">
            <w:pPr>
              <w:spacing w:line="360" w:lineRule="auto"/>
            </w:pPr>
            <w:r w:rsidRPr="00CC1C0E">
              <w:t>Admin Account Approval</w:t>
            </w:r>
          </w:p>
        </w:tc>
        <w:tc>
          <w:tcPr>
            <w:tcW w:w="0" w:type="auto"/>
            <w:hideMark/>
          </w:tcPr>
          <w:p w14:paraId="2627BBA9"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dashboard accepts new users</w:t>
            </w:r>
          </w:p>
        </w:tc>
        <w:tc>
          <w:tcPr>
            <w:tcW w:w="0" w:type="auto"/>
            <w:hideMark/>
          </w:tcPr>
          <w:p w14:paraId="5D5701B5"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Instant</w:t>
            </w:r>
          </w:p>
        </w:tc>
        <w:tc>
          <w:tcPr>
            <w:tcW w:w="0" w:type="auto"/>
            <w:hideMark/>
          </w:tcPr>
          <w:p w14:paraId="6DE9693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Instant</w:t>
            </w:r>
          </w:p>
        </w:tc>
        <w:tc>
          <w:tcPr>
            <w:tcW w:w="0" w:type="auto"/>
            <w:hideMark/>
          </w:tcPr>
          <w:p w14:paraId="2E7796B1"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699" w:type="dxa"/>
            <w:hideMark/>
          </w:tcPr>
          <w:p w14:paraId="3CDCC111"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Works as intended</w:t>
            </w:r>
          </w:p>
        </w:tc>
      </w:tr>
      <w:tr w:rsidR="004D153F" w:rsidRPr="00CC1C0E" w14:paraId="091FA9C9"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30D8F" w14:textId="77777777" w:rsidR="00760C75" w:rsidRPr="00CC1C0E" w:rsidRDefault="00760C75" w:rsidP="003D4BA1">
            <w:pPr>
              <w:spacing w:line="360" w:lineRule="auto"/>
            </w:pPr>
            <w:r w:rsidRPr="00CC1C0E">
              <w:t>Login</w:t>
            </w:r>
          </w:p>
        </w:tc>
        <w:tc>
          <w:tcPr>
            <w:tcW w:w="0" w:type="auto"/>
            <w:hideMark/>
          </w:tcPr>
          <w:p w14:paraId="5C0C23B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w:t>
            </w:r>
          </w:p>
        </w:tc>
        <w:tc>
          <w:tcPr>
            <w:tcW w:w="0" w:type="auto"/>
            <w:hideMark/>
          </w:tcPr>
          <w:p w14:paraId="58C29ADD"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3CBBEE6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sec</w:t>
            </w:r>
          </w:p>
        </w:tc>
        <w:tc>
          <w:tcPr>
            <w:tcW w:w="0" w:type="auto"/>
            <w:hideMark/>
          </w:tcPr>
          <w:p w14:paraId="10B577EE"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1CC693C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Secure and smooth</w:t>
            </w:r>
          </w:p>
        </w:tc>
      </w:tr>
      <w:tr w:rsidR="00760C75" w:rsidRPr="00CC1C0E" w14:paraId="48FA23B8"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1EC146DC" w14:textId="77777777" w:rsidR="00760C75" w:rsidRPr="00CC1C0E" w:rsidRDefault="00760C75" w:rsidP="003D4BA1">
            <w:pPr>
              <w:spacing w:line="360" w:lineRule="auto"/>
            </w:pPr>
            <w:r w:rsidRPr="00CC1C0E">
              <w:t>Donate Book</w:t>
            </w:r>
          </w:p>
        </w:tc>
        <w:tc>
          <w:tcPr>
            <w:tcW w:w="0" w:type="auto"/>
            <w:hideMark/>
          </w:tcPr>
          <w:p w14:paraId="77C81A4B"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Fill form and submit book</w:t>
            </w:r>
          </w:p>
        </w:tc>
        <w:tc>
          <w:tcPr>
            <w:tcW w:w="0" w:type="auto"/>
            <w:hideMark/>
          </w:tcPr>
          <w:p w14:paraId="52A5AE2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5 sec</w:t>
            </w:r>
          </w:p>
        </w:tc>
        <w:tc>
          <w:tcPr>
            <w:tcW w:w="0" w:type="auto"/>
            <w:hideMark/>
          </w:tcPr>
          <w:p w14:paraId="3917C2C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5-6 sec</w:t>
            </w:r>
          </w:p>
        </w:tc>
        <w:tc>
          <w:tcPr>
            <w:tcW w:w="0" w:type="auto"/>
            <w:hideMark/>
          </w:tcPr>
          <w:p w14:paraId="5F98ECC4"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90%</w:t>
            </w:r>
          </w:p>
        </w:tc>
        <w:tc>
          <w:tcPr>
            <w:tcW w:w="1699" w:type="dxa"/>
            <w:hideMark/>
          </w:tcPr>
          <w:p w14:paraId="08C0012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upload takes time</w:t>
            </w:r>
          </w:p>
        </w:tc>
      </w:tr>
      <w:tr w:rsidR="004D153F" w:rsidRPr="00CC1C0E" w14:paraId="562193BD"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3913CC" w14:textId="77777777" w:rsidR="00760C75" w:rsidRPr="00CC1C0E" w:rsidRDefault="00760C75" w:rsidP="003D4BA1">
            <w:pPr>
              <w:spacing w:line="360" w:lineRule="auto"/>
            </w:pPr>
            <w:r w:rsidRPr="00CC1C0E">
              <w:t>Request Book</w:t>
            </w:r>
          </w:p>
        </w:tc>
        <w:tc>
          <w:tcPr>
            <w:tcW w:w="0" w:type="auto"/>
            <w:hideMark/>
          </w:tcPr>
          <w:p w14:paraId="0BB95DA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Choose and request a book</w:t>
            </w:r>
          </w:p>
        </w:tc>
        <w:tc>
          <w:tcPr>
            <w:tcW w:w="0" w:type="auto"/>
            <w:hideMark/>
          </w:tcPr>
          <w:p w14:paraId="614B137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18363B09"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sec</w:t>
            </w:r>
          </w:p>
        </w:tc>
        <w:tc>
          <w:tcPr>
            <w:tcW w:w="0" w:type="auto"/>
            <w:hideMark/>
          </w:tcPr>
          <w:p w14:paraId="73837F57"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16B919D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Success confirmation email</w:t>
            </w:r>
          </w:p>
        </w:tc>
      </w:tr>
      <w:tr w:rsidR="00760C75" w:rsidRPr="00CC1C0E" w14:paraId="1D95D99B"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612DA7CE" w14:textId="77777777" w:rsidR="00760C75" w:rsidRPr="00CC1C0E" w:rsidRDefault="00760C75" w:rsidP="003D4BA1">
            <w:pPr>
              <w:spacing w:line="360" w:lineRule="auto"/>
            </w:pPr>
            <w:r w:rsidRPr="00CC1C0E">
              <w:t>Volunteer Accept Request</w:t>
            </w:r>
          </w:p>
        </w:tc>
        <w:tc>
          <w:tcPr>
            <w:tcW w:w="0" w:type="auto"/>
            <w:hideMark/>
          </w:tcPr>
          <w:p w14:paraId="2F8B6420"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accepts pickup nearby</w:t>
            </w:r>
          </w:p>
        </w:tc>
        <w:tc>
          <w:tcPr>
            <w:tcW w:w="0" w:type="auto"/>
            <w:hideMark/>
          </w:tcPr>
          <w:p w14:paraId="118CF4B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3 sec</w:t>
            </w:r>
          </w:p>
        </w:tc>
        <w:tc>
          <w:tcPr>
            <w:tcW w:w="0" w:type="auto"/>
            <w:hideMark/>
          </w:tcPr>
          <w:p w14:paraId="6796040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3-4 sec</w:t>
            </w:r>
          </w:p>
        </w:tc>
        <w:tc>
          <w:tcPr>
            <w:tcW w:w="0" w:type="auto"/>
            <w:hideMark/>
          </w:tcPr>
          <w:p w14:paraId="01263733"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95%</w:t>
            </w:r>
          </w:p>
        </w:tc>
        <w:tc>
          <w:tcPr>
            <w:tcW w:w="1699" w:type="dxa"/>
            <w:hideMark/>
          </w:tcPr>
          <w:p w14:paraId="32205627"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Needs location optimization</w:t>
            </w:r>
          </w:p>
        </w:tc>
      </w:tr>
      <w:tr w:rsidR="004D153F" w:rsidRPr="00CC1C0E" w14:paraId="49CC8667"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C9E092" w14:textId="0D4F057A" w:rsidR="00760C75" w:rsidRPr="00CC1C0E" w:rsidRDefault="00760C75" w:rsidP="003D4BA1">
            <w:pPr>
              <w:spacing w:line="360" w:lineRule="auto"/>
            </w:pPr>
            <w:r w:rsidRPr="00CC1C0E">
              <w:t xml:space="preserve">View </w:t>
            </w:r>
            <w:r w:rsidR="00242E16" w:rsidRPr="00CC1C0E">
              <w:t xml:space="preserve">Recommended </w:t>
            </w:r>
            <w:r w:rsidRPr="00CC1C0E">
              <w:t xml:space="preserve">Book </w:t>
            </w:r>
          </w:p>
        </w:tc>
        <w:tc>
          <w:tcPr>
            <w:tcW w:w="0" w:type="auto"/>
            <w:hideMark/>
          </w:tcPr>
          <w:p w14:paraId="13B9074A"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Browse all books</w:t>
            </w:r>
          </w:p>
        </w:tc>
        <w:tc>
          <w:tcPr>
            <w:tcW w:w="0" w:type="auto"/>
            <w:hideMark/>
          </w:tcPr>
          <w:p w14:paraId="3C594D3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4 sec</w:t>
            </w:r>
          </w:p>
        </w:tc>
        <w:tc>
          <w:tcPr>
            <w:tcW w:w="0" w:type="auto"/>
            <w:hideMark/>
          </w:tcPr>
          <w:p w14:paraId="48F49A20"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sec</w:t>
            </w:r>
          </w:p>
        </w:tc>
        <w:tc>
          <w:tcPr>
            <w:tcW w:w="0" w:type="auto"/>
            <w:hideMark/>
          </w:tcPr>
          <w:p w14:paraId="6AC99CEE"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53965876"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Smooth rendering</w:t>
            </w:r>
          </w:p>
        </w:tc>
      </w:tr>
      <w:tr w:rsidR="00760C75" w:rsidRPr="00CC1C0E" w14:paraId="2395ED69"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464CE799" w14:textId="77777777" w:rsidR="00760C75" w:rsidRPr="00CC1C0E" w:rsidRDefault="00760C75" w:rsidP="003D4BA1">
            <w:pPr>
              <w:spacing w:line="360" w:lineRule="auto"/>
            </w:pPr>
            <w:r w:rsidRPr="00CC1C0E">
              <w:t>Edit Profile / Logout</w:t>
            </w:r>
          </w:p>
        </w:tc>
        <w:tc>
          <w:tcPr>
            <w:tcW w:w="0" w:type="auto"/>
            <w:hideMark/>
          </w:tcPr>
          <w:p w14:paraId="0F5DABAE"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Update info / logout</w:t>
            </w:r>
          </w:p>
        </w:tc>
        <w:tc>
          <w:tcPr>
            <w:tcW w:w="0" w:type="auto"/>
            <w:hideMark/>
          </w:tcPr>
          <w:p w14:paraId="178FF68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3 sec</w:t>
            </w:r>
          </w:p>
        </w:tc>
        <w:tc>
          <w:tcPr>
            <w:tcW w:w="0" w:type="auto"/>
            <w:hideMark/>
          </w:tcPr>
          <w:p w14:paraId="08F22584"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2 sec</w:t>
            </w:r>
          </w:p>
        </w:tc>
        <w:tc>
          <w:tcPr>
            <w:tcW w:w="0" w:type="auto"/>
            <w:hideMark/>
          </w:tcPr>
          <w:p w14:paraId="4C95E576"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699" w:type="dxa"/>
            <w:hideMark/>
          </w:tcPr>
          <w:p w14:paraId="2D90B5A9"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issues found</w:t>
            </w:r>
          </w:p>
        </w:tc>
      </w:tr>
    </w:tbl>
    <w:p w14:paraId="384A5989" w14:textId="4CC11354" w:rsidR="00760C75" w:rsidRPr="00CC1C0E" w:rsidRDefault="00760C75" w:rsidP="003D4BA1">
      <w:pPr>
        <w:spacing w:line="360" w:lineRule="auto"/>
      </w:pPr>
    </w:p>
    <w:p w14:paraId="2B7E2F05" w14:textId="22581430" w:rsidR="00260740" w:rsidRPr="00CC1C0E" w:rsidRDefault="00260740" w:rsidP="003D4BA1">
      <w:pPr>
        <w:spacing w:line="360" w:lineRule="auto"/>
      </w:pPr>
    </w:p>
    <w:p w14:paraId="280B483C" w14:textId="77777777" w:rsidR="00260740" w:rsidRPr="00CC1C0E" w:rsidRDefault="00260740" w:rsidP="003D4BA1">
      <w:pPr>
        <w:spacing w:line="360" w:lineRule="auto"/>
      </w:pPr>
    </w:p>
    <w:p w14:paraId="02E91C94" w14:textId="7E897A02" w:rsidR="00242E16" w:rsidRPr="00CC1C0E" w:rsidRDefault="00242E16" w:rsidP="00633E4C">
      <w:pPr>
        <w:pStyle w:val="Heading3"/>
      </w:pPr>
      <w:bookmarkStart w:id="159" w:name="_Toc198214546"/>
      <w:r w:rsidRPr="00CC1C0E">
        <w:lastRenderedPageBreak/>
        <w:t xml:space="preserve">Recommendation System </w:t>
      </w:r>
      <w:r w:rsidR="00286B2F" w:rsidRPr="00CC1C0E">
        <w:t>Effectiveness</w:t>
      </w:r>
      <w:bookmarkEnd w:id="159"/>
    </w:p>
    <w:p w14:paraId="37FAB547" w14:textId="67FFED51" w:rsidR="00242E16" w:rsidRPr="00CC1C0E" w:rsidRDefault="00242E16" w:rsidP="00633E4C">
      <w:pPr>
        <w:pStyle w:val="Heading4"/>
        <w:rPr>
          <w:sz w:val="27"/>
          <w:szCs w:val="27"/>
        </w:rPr>
      </w:pPr>
      <w:r w:rsidRPr="00CC1C0E">
        <w:t>Objective</w:t>
      </w:r>
    </w:p>
    <w:p w14:paraId="4E547516" w14:textId="5C44A524" w:rsidR="00242E16" w:rsidRPr="00CC1C0E" w:rsidRDefault="00242E16" w:rsidP="003D4BA1">
      <w:pPr>
        <w:pStyle w:val="NormalWeb"/>
        <w:spacing w:line="360" w:lineRule="auto"/>
        <w:jc w:val="both"/>
      </w:pPr>
      <w:r w:rsidRPr="00CC1C0E">
        <w:t xml:space="preserve">To test the hybrid recommendation </w:t>
      </w:r>
      <w:r w:rsidR="009878C4" w:rsidRPr="00CC1C0E">
        <w:t xml:space="preserve">system, which uses Neural Collaborative Filtering (NCF) and content-based filtering using BERT </w:t>
      </w:r>
      <w:r w:rsidR="00B729FC" w:rsidRPr="00CC1C0E">
        <w:t>embedding is</w:t>
      </w:r>
      <w:r w:rsidR="009878C4" w:rsidRPr="00CC1C0E">
        <w:t xml:space="preserve"> for suggesting books,</w:t>
      </w:r>
      <w:r w:rsidRPr="00CC1C0E">
        <w:t xml:space="preserve"> based on preferred genres and interaction history.</w:t>
      </w:r>
    </w:p>
    <w:p w14:paraId="49CDF601" w14:textId="6B721D36" w:rsidR="00242E16" w:rsidRPr="00CC1C0E" w:rsidRDefault="00242E16" w:rsidP="00633E4C">
      <w:pPr>
        <w:pStyle w:val="Heading4"/>
        <w:rPr>
          <w:sz w:val="27"/>
          <w:szCs w:val="27"/>
        </w:rPr>
      </w:pPr>
      <w:r w:rsidRPr="00CC1C0E">
        <w:t>Environment &amp; Tools</w:t>
      </w:r>
    </w:p>
    <w:p w14:paraId="2DF02286" w14:textId="0FAB7FE4" w:rsidR="00242E16" w:rsidRPr="00CC1C0E" w:rsidRDefault="00242E16" w:rsidP="00F95808">
      <w:pPr>
        <w:numPr>
          <w:ilvl w:val="0"/>
          <w:numId w:val="9"/>
        </w:numPr>
        <w:spacing w:before="100" w:beforeAutospacing="1" w:after="100" w:afterAutospacing="1" w:line="360" w:lineRule="auto"/>
        <w:jc w:val="both"/>
      </w:pPr>
      <w:r w:rsidRPr="00CC1C0E">
        <w:rPr>
          <w:b/>
          <w:bCs/>
        </w:rPr>
        <w:t>Libraries Used:</w:t>
      </w:r>
      <w:r w:rsidRPr="00CC1C0E">
        <w:t xml:space="preserve"> </w:t>
      </w:r>
      <w:r w:rsidR="00D23EE2" w:rsidRPr="00D23EE2">
        <w:t>pandas, numpy ,flask, tensorflow, sentence-transformers, scikit-learn, faker, tf-keras, dotenv, openpyxl, sqlalchemy, pymysql, hf_xet</w:t>
      </w:r>
    </w:p>
    <w:p w14:paraId="70693051" w14:textId="77777777" w:rsidR="00242E16" w:rsidRPr="00CC1C0E" w:rsidRDefault="00242E16" w:rsidP="00F95808">
      <w:pPr>
        <w:numPr>
          <w:ilvl w:val="0"/>
          <w:numId w:val="9"/>
        </w:numPr>
        <w:spacing w:before="100" w:beforeAutospacing="1" w:after="100" w:afterAutospacing="1" w:line="360" w:lineRule="auto"/>
        <w:jc w:val="both"/>
      </w:pPr>
      <w:r w:rsidRPr="00CC1C0E">
        <w:rPr>
          <w:b/>
          <w:bCs/>
        </w:rPr>
        <w:t>Backend:</w:t>
      </w:r>
      <w:r w:rsidRPr="00CC1C0E">
        <w:t xml:space="preserve"> Flask REST API</w:t>
      </w:r>
    </w:p>
    <w:p w14:paraId="0E6F88C4" w14:textId="0418A633" w:rsidR="00242E16" w:rsidRPr="00CC1C0E" w:rsidRDefault="00242E16" w:rsidP="00F95808">
      <w:pPr>
        <w:numPr>
          <w:ilvl w:val="0"/>
          <w:numId w:val="9"/>
        </w:numPr>
        <w:spacing w:before="100" w:beforeAutospacing="1" w:after="100" w:afterAutospacing="1" w:line="360" w:lineRule="auto"/>
        <w:jc w:val="both"/>
      </w:pPr>
      <w:r w:rsidRPr="00CC1C0E">
        <w:rPr>
          <w:b/>
          <w:bCs/>
        </w:rPr>
        <w:t>Database:</w:t>
      </w:r>
      <w:r w:rsidRPr="00CC1C0E">
        <w:t xml:space="preserve"> MySQL with SQLAlchemy </w:t>
      </w:r>
    </w:p>
    <w:p w14:paraId="1BEE0B01" w14:textId="076B0062" w:rsidR="00242E16" w:rsidRPr="00CC1C0E" w:rsidRDefault="00242E16" w:rsidP="00F95808">
      <w:pPr>
        <w:numPr>
          <w:ilvl w:val="0"/>
          <w:numId w:val="9"/>
        </w:numPr>
        <w:spacing w:before="100" w:beforeAutospacing="1" w:after="100" w:afterAutospacing="1" w:line="360" w:lineRule="auto"/>
        <w:jc w:val="both"/>
      </w:pPr>
      <w:r w:rsidRPr="00CC1C0E">
        <w:rPr>
          <w:b/>
          <w:bCs/>
        </w:rPr>
        <w:t>Synthetic Data:</w:t>
      </w:r>
      <w:r w:rsidRPr="00CC1C0E">
        <w:t xml:space="preserve"> User interactions generated via Faker</w:t>
      </w:r>
    </w:p>
    <w:p w14:paraId="766710E1" w14:textId="039F5390" w:rsidR="00242E16" w:rsidRPr="00646D34" w:rsidRDefault="00646D34" w:rsidP="00646D34">
      <w:pPr>
        <w:pStyle w:val="Caption"/>
        <w:rPr>
          <w:sz w:val="24"/>
          <w:szCs w:val="24"/>
        </w:rPr>
      </w:pPr>
      <w:bookmarkStart w:id="160" w:name="_Ref197537796"/>
      <w:r w:rsidRPr="00646D34">
        <w:rPr>
          <w:sz w:val="24"/>
          <w:szCs w:val="24"/>
        </w:rPr>
        <w:t xml:space="preserve">Table </w:t>
      </w:r>
      <w:r w:rsidR="00D97813">
        <w:rPr>
          <w:sz w:val="24"/>
          <w:szCs w:val="24"/>
        </w:rPr>
        <w:t>5.2</w:t>
      </w:r>
      <w:r w:rsidRPr="00646D34">
        <w:rPr>
          <w:sz w:val="24"/>
          <w:szCs w:val="24"/>
        </w:rPr>
        <w:t xml:space="preserve">: </w:t>
      </w:r>
      <w:r w:rsidR="00242E16" w:rsidRPr="00646D34">
        <w:rPr>
          <w:sz w:val="24"/>
          <w:szCs w:val="24"/>
        </w:rPr>
        <w:t>Recommendation System Evaluation</w:t>
      </w:r>
      <w:bookmarkEnd w:id="160"/>
    </w:p>
    <w:p w14:paraId="20E97983" w14:textId="77777777" w:rsidR="00646D34" w:rsidRPr="00CC1C0E" w:rsidRDefault="00646D34" w:rsidP="00646D34">
      <w:pPr>
        <w:pStyle w:val="Caption"/>
      </w:pPr>
    </w:p>
    <w:tbl>
      <w:tblPr>
        <w:tblStyle w:val="PlainTable3"/>
        <w:tblW w:w="9765" w:type="dxa"/>
        <w:jc w:val="center"/>
        <w:tblLook w:val="04A0" w:firstRow="1" w:lastRow="0" w:firstColumn="1" w:lastColumn="0" w:noHBand="0" w:noVBand="1"/>
      </w:tblPr>
      <w:tblGrid>
        <w:gridCol w:w="1937"/>
        <w:gridCol w:w="1923"/>
        <w:gridCol w:w="1523"/>
        <w:gridCol w:w="1483"/>
        <w:gridCol w:w="1603"/>
        <w:gridCol w:w="1296"/>
      </w:tblGrid>
      <w:tr w:rsidR="00B83BA1" w:rsidRPr="00CC1C0E" w14:paraId="0FFBD3F4" w14:textId="77777777" w:rsidTr="00B23C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37" w:type="dxa"/>
            <w:hideMark/>
          </w:tcPr>
          <w:p w14:paraId="6788ED10" w14:textId="77777777" w:rsidR="00B83BA1" w:rsidRPr="00CC1C0E" w:rsidRDefault="00B83BA1" w:rsidP="003D4BA1">
            <w:pPr>
              <w:spacing w:line="360" w:lineRule="auto"/>
            </w:pPr>
            <w:r w:rsidRPr="00CC1C0E">
              <w:t>Test Component</w:t>
            </w:r>
          </w:p>
        </w:tc>
        <w:tc>
          <w:tcPr>
            <w:tcW w:w="1923" w:type="dxa"/>
            <w:hideMark/>
          </w:tcPr>
          <w:p w14:paraId="0AFB639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Action</w:t>
            </w:r>
          </w:p>
        </w:tc>
        <w:tc>
          <w:tcPr>
            <w:tcW w:w="0" w:type="auto"/>
            <w:hideMark/>
          </w:tcPr>
          <w:p w14:paraId="69287D75"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Outcome</w:t>
            </w:r>
          </w:p>
        </w:tc>
        <w:tc>
          <w:tcPr>
            <w:tcW w:w="0" w:type="auto"/>
            <w:hideMark/>
          </w:tcPr>
          <w:p w14:paraId="5161D70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Outcome</w:t>
            </w:r>
          </w:p>
        </w:tc>
        <w:tc>
          <w:tcPr>
            <w:tcW w:w="0" w:type="auto"/>
            <w:hideMark/>
          </w:tcPr>
          <w:p w14:paraId="31832C7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Accuracy</w:t>
            </w:r>
          </w:p>
        </w:tc>
        <w:tc>
          <w:tcPr>
            <w:tcW w:w="1296" w:type="dxa"/>
            <w:hideMark/>
          </w:tcPr>
          <w:p w14:paraId="104DB3EA"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Notes</w:t>
            </w:r>
          </w:p>
        </w:tc>
      </w:tr>
      <w:tr w:rsidR="004D153F" w:rsidRPr="00CC1C0E" w14:paraId="194E76E4" w14:textId="77777777" w:rsidTr="00B23C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4AFEF71B" w14:textId="77777777" w:rsidR="00B83BA1" w:rsidRPr="00CC1C0E" w:rsidRDefault="00B83BA1" w:rsidP="003D4BA1">
            <w:pPr>
              <w:spacing w:line="360" w:lineRule="auto"/>
            </w:pPr>
            <w:r w:rsidRPr="00CC1C0E">
              <w:t>Genre-based Suggestions</w:t>
            </w:r>
          </w:p>
        </w:tc>
        <w:tc>
          <w:tcPr>
            <w:tcW w:w="1923" w:type="dxa"/>
            <w:hideMark/>
          </w:tcPr>
          <w:p w14:paraId="325A9AE1"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Display relevant books after login</w:t>
            </w:r>
          </w:p>
        </w:tc>
        <w:tc>
          <w:tcPr>
            <w:tcW w:w="0" w:type="auto"/>
            <w:hideMark/>
          </w:tcPr>
          <w:p w14:paraId="58F47BEF"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Relevant book list shown</w:t>
            </w:r>
          </w:p>
        </w:tc>
        <w:tc>
          <w:tcPr>
            <w:tcW w:w="0" w:type="auto"/>
            <w:hideMark/>
          </w:tcPr>
          <w:p w14:paraId="364363A1"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 match</w:t>
            </w:r>
          </w:p>
        </w:tc>
        <w:tc>
          <w:tcPr>
            <w:tcW w:w="0" w:type="auto"/>
            <w:hideMark/>
          </w:tcPr>
          <w:p w14:paraId="5251EF3B"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w:t>
            </w:r>
          </w:p>
        </w:tc>
        <w:tc>
          <w:tcPr>
            <w:tcW w:w="1296" w:type="dxa"/>
            <w:hideMark/>
          </w:tcPr>
          <w:p w14:paraId="2C5378CF"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Based on initial signup genre</w:t>
            </w:r>
          </w:p>
        </w:tc>
      </w:tr>
      <w:tr w:rsidR="00B83BA1" w:rsidRPr="00CC1C0E" w14:paraId="339D84C0" w14:textId="77777777" w:rsidTr="00B23C78">
        <w:trPr>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7233CC90" w14:textId="77777777" w:rsidR="00B83BA1" w:rsidRPr="00CC1C0E" w:rsidRDefault="00B83BA1" w:rsidP="003D4BA1">
            <w:pPr>
              <w:spacing w:line="360" w:lineRule="auto"/>
            </w:pPr>
            <w:r w:rsidRPr="00CC1C0E">
              <w:t>Interaction Learning</w:t>
            </w:r>
          </w:p>
        </w:tc>
        <w:tc>
          <w:tcPr>
            <w:tcW w:w="1923" w:type="dxa"/>
            <w:hideMark/>
          </w:tcPr>
          <w:p w14:paraId="483B91F2"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Recommend based on Search, likes, requests</w:t>
            </w:r>
          </w:p>
        </w:tc>
        <w:tc>
          <w:tcPr>
            <w:tcW w:w="0" w:type="auto"/>
            <w:hideMark/>
          </w:tcPr>
          <w:p w14:paraId="305ABE77"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Personalized suggestions</w:t>
            </w:r>
          </w:p>
        </w:tc>
        <w:tc>
          <w:tcPr>
            <w:tcW w:w="0" w:type="auto"/>
            <w:hideMark/>
          </w:tcPr>
          <w:p w14:paraId="2449B4FF"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85% accuracy</w:t>
            </w:r>
          </w:p>
        </w:tc>
        <w:tc>
          <w:tcPr>
            <w:tcW w:w="0" w:type="auto"/>
            <w:hideMark/>
          </w:tcPr>
          <w:p w14:paraId="3AB16557"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85%</w:t>
            </w:r>
          </w:p>
        </w:tc>
        <w:tc>
          <w:tcPr>
            <w:tcW w:w="1296" w:type="dxa"/>
            <w:hideMark/>
          </w:tcPr>
          <w:p w14:paraId="4289981E"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Improves over time</w:t>
            </w:r>
          </w:p>
        </w:tc>
      </w:tr>
      <w:tr w:rsidR="004D153F" w:rsidRPr="00CC1C0E" w14:paraId="6F3B4C49" w14:textId="77777777" w:rsidTr="00B23C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3CFA8906" w14:textId="77777777" w:rsidR="00B83BA1" w:rsidRPr="00CC1C0E" w:rsidRDefault="00B83BA1" w:rsidP="003D4BA1">
            <w:pPr>
              <w:spacing w:line="360" w:lineRule="auto"/>
            </w:pPr>
            <w:r w:rsidRPr="00CC1C0E">
              <w:t>Response Time</w:t>
            </w:r>
          </w:p>
        </w:tc>
        <w:tc>
          <w:tcPr>
            <w:tcW w:w="1923" w:type="dxa"/>
            <w:hideMark/>
          </w:tcPr>
          <w:p w14:paraId="72678BC2"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Load recommendations</w:t>
            </w:r>
          </w:p>
        </w:tc>
        <w:tc>
          <w:tcPr>
            <w:tcW w:w="0" w:type="auto"/>
            <w:hideMark/>
          </w:tcPr>
          <w:p w14:paraId="096996DA"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32CCE8F6"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4-5 sec</w:t>
            </w:r>
          </w:p>
        </w:tc>
        <w:tc>
          <w:tcPr>
            <w:tcW w:w="0" w:type="auto"/>
            <w:hideMark/>
          </w:tcPr>
          <w:p w14:paraId="7A11EEF2"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296" w:type="dxa"/>
            <w:hideMark/>
          </w:tcPr>
          <w:p w14:paraId="1D08A1FE"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Acceptable speed under load</w:t>
            </w:r>
          </w:p>
        </w:tc>
      </w:tr>
      <w:tr w:rsidR="00B83BA1" w:rsidRPr="00CC1C0E" w14:paraId="0A35C351" w14:textId="77777777" w:rsidTr="00B23C78">
        <w:trPr>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50EA8381" w14:textId="77777777" w:rsidR="00B83BA1" w:rsidRPr="00CC1C0E" w:rsidRDefault="00B83BA1" w:rsidP="003D4BA1">
            <w:pPr>
              <w:spacing w:line="360" w:lineRule="auto"/>
            </w:pPr>
            <w:r w:rsidRPr="00CC1C0E">
              <w:t>Cold Start Test</w:t>
            </w:r>
          </w:p>
        </w:tc>
        <w:tc>
          <w:tcPr>
            <w:tcW w:w="1923" w:type="dxa"/>
            <w:hideMark/>
          </w:tcPr>
          <w:p w14:paraId="4FC3D6C9"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New user with no interactions</w:t>
            </w:r>
          </w:p>
        </w:tc>
        <w:tc>
          <w:tcPr>
            <w:tcW w:w="0" w:type="auto"/>
            <w:hideMark/>
          </w:tcPr>
          <w:p w14:paraId="2713BE94"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Genre-only based suggestions</w:t>
            </w:r>
          </w:p>
        </w:tc>
        <w:tc>
          <w:tcPr>
            <w:tcW w:w="0" w:type="auto"/>
            <w:hideMark/>
          </w:tcPr>
          <w:p w14:paraId="3B82FA46"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80% match</w:t>
            </w:r>
          </w:p>
        </w:tc>
        <w:tc>
          <w:tcPr>
            <w:tcW w:w="0" w:type="auto"/>
            <w:hideMark/>
          </w:tcPr>
          <w:p w14:paraId="2AC82659"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80%</w:t>
            </w:r>
          </w:p>
        </w:tc>
        <w:tc>
          <w:tcPr>
            <w:tcW w:w="1296" w:type="dxa"/>
            <w:hideMark/>
          </w:tcPr>
          <w:p w14:paraId="5B73F2C8"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Initial fallback to genre model</w:t>
            </w:r>
          </w:p>
        </w:tc>
      </w:tr>
    </w:tbl>
    <w:p w14:paraId="289025BE" w14:textId="3F9109EE" w:rsidR="00B83BA1" w:rsidRPr="00CC1C0E" w:rsidRDefault="00B83BA1" w:rsidP="003D4BA1">
      <w:pPr>
        <w:spacing w:line="360" w:lineRule="auto"/>
      </w:pPr>
    </w:p>
    <w:p w14:paraId="3A36C149" w14:textId="6E8EC64C" w:rsidR="00B83BA1" w:rsidRPr="00CC1C0E" w:rsidRDefault="00B83BA1" w:rsidP="003D4BA1">
      <w:pPr>
        <w:spacing w:line="360" w:lineRule="auto"/>
      </w:pPr>
    </w:p>
    <w:p w14:paraId="3FE17EE0" w14:textId="77777777" w:rsidR="00B83BA1" w:rsidRPr="00CC1C0E" w:rsidRDefault="00B83BA1" w:rsidP="003D4BA1">
      <w:pPr>
        <w:spacing w:line="360" w:lineRule="auto"/>
      </w:pPr>
    </w:p>
    <w:p w14:paraId="542B43C1" w14:textId="20C6077C" w:rsidR="00242E16" w:rsidRPr="00CC1C0E" w:rsidRDefault="00242E16" w:rsidP="00633E4C">
      <w:pPr>
        <w:pStyle w:val="Heading3"/>
      </w:pPr>
      <w:bookmarkStart w:id="161" w:name="_Toc198214547"/>
      <w:r w:rsidRPr="00CC1C0E">
        <w:t>Authentication and Security</w:t>
      </w:r>
      <w:bookmarkEnd w:id="161"/>
    </w:p>
    <w:p w14:paraId="449CEEA5" w14:textId="1DEE08DA" w:rsidR="00242E16" w:rsidRPr="00CC1C0E" w:rsidRDefault="00242E16" w:rsidP="00633E4C">
      <w:pPr>
        <w:pStyle w:val="Heading4"/>
      </w:pPr>
      <w:r w:rsidRPr="00CC1C0E">
        <w:t>Objective</w:t>
      </w:r>
    </w:p>
    <w:p w14:paraId="5E78DCD7" w14:textId="18F75736" w:rsidR="009878C4" w:rsidRPr="00CC1C0E" w:rsidRDefault="009878C4" w:rsidP="003D4BA1">
      <w:pPr>
        <w:spacing w:line="360" w:lineRule="auto"/>
        <w:jc w:val="both"/>
      </w:pPr>
      <w:r w:rsidRPr="00CC1C0E">
        <w:t>To confirm the safe and effective operation of the password reset and edit profile of any user, OTP verification, and login functions.</w:t>
      </w:r>
    </w:p>
    <w:p w14:paraId="7DECBD61" w14:textId="06CAF0A0" w:rsidR="009878C4" w:rsidRPr="00CC1C0E" w:rsidRDefault="009878C4" w:rsidP="00633E4C">
      <w:pPr>
        <w:pStyle w:val="Heading4"/>
      </w:pPr>
      <w:r w:rsidRPr="00CC1C0E">
        <w:t>Environment &amp; Tools</w:t>
      </w:r>
    </w:p>
    <w:p w14:paraId="02710722" w14:textId="77777777" w:rsidR="009878C4" w:rsidRPr="00CC1C0E" w:rsidRDefault="009878C4" w:rsidP="00F95808">
      <w:pPr>
        <w:pStyle w:val="NormalWeb"/>
        <w:numPr>
          <w:ilvl w:val="0"/>
          <w:numId w:val="10"/>
        </w:numPr>
        <w:spacing w:line="360" w:lineRule="auto"/>
      </w:pPr>
      <w:r w:rsidRPr="00CC1C0E">
        <w:rPr>
          <w:rStyle w:val="Strong"/>
        </w:rPr>
        <w:t>Device Used:</w:t>
      </w:r>
      <w:r w:rsidRPr="00CC1C0E">
        <w:t xml:space="preserve"> Dell Latitude Laptop </w:t>
      </w:r>
    </w:p>
    <w:p w14:paraId="452B563A" w14:textId="77777777" w:rsidR="009878C4" w:rsidRPr="00CC1C0E" w:rsidRDefault="009878C4" w:rsidP="00F95808">
      <w:pPr>
        <w:pStyle w:val="NormalWeb"/>
        <w:numPr>
          <w:ilvl w:val="0"/>
          <w:numId w:val="10"/>
        </w:numPr>
        <w:spacing w:line="360" w:lineRule="auto"/>
      </w:pPr>
      <w:r w:rsidRPr="00CC1C0E">
        <w:rPr>
          <w:rStyle w:val="Strong"/>
        </w:rPr>
        <w:t>Specifications:</w:t>
      </w:r>
      <w:r w:rsidRPr="00CC1C0E">
        <w:t xml:space="preserve"> 16gb Ram 512 SSD  Core i5 8</w:t>
      </w:r>
      <w:r w:rsidRPr="00CC1C0E">
        <w:rPr>
          <w:vertAlign w:val="superscript"/>
        </w:rPr>
        <w:t>th</w:t>
      </w:r>
      <w:r w:rsidRPr="00CC1C0E">
        <w:t xml:space="preserve"> gen</w:t>
      </w:r>
    </w:p>
    <w:p w14:paraId="6B6BFD1E" w14:textId="6D440C80" w:rsidR="009878C4" w:rsidRPr="00CC1C0E" w:rsidRDefault="009878C4" w:rsidP="00F95808">
      <w:pPr>
        <w:pStyle w:val="NormalWeb"/>
        <w:numPr>
          <w:ilvl w:val="0"/>
          <w:numId w:val="10"/>
        </w:numPr>
        <w:spacing w:line="360" w:lineRule="auto"/>
      </w:pPr>
      <w:r w:rsidRPr="00CC1C0E">
        <w:rPr>
          <w:rStyle w:val="Strong"/>
        </w:rPr>
        <w:t>Software:</w:t>
      </w:r>
      <w:r w:rsidRPr="00CC1C0E">
        <w:t xml:space="preserve"> Web Frontend with email services (Mailer linked to Ehsas-Hub domain)</w:t>
      </w:r>
    </w:p>
    <w:p w14:paraId="4C85C95C" w14:textId="5667CEB5" w:rsidR="00760C75" w:rsidRDefault="00646D34" w:rsidP="00646D34">
      <w:pPr>
        <w:pStyle w:val="Caption"/>
        <w:rPr>
          <w:sz w:val="24"/>
          <w:szCs w:val="24"/>
        </w:rPr>
      </w:pPr>
      <w:bookmarkStart w:id="162" w:name="_Ref197538028"/>
      <w:r w:rsidRPr="00646D34">
        <w:rPr>
          <w:sz w:val="24"/>
          <w:szCs w:val="24"/>
        </w:rPr>
        <w:t xml:space="preserve">Table </w:t>
      </w:r>
      <w:r w:rsidR="00D97813">
        <w:rPr>
          <w:sz w:val="24"/>
          <w:szCs w:val="24"/>
        </w:rPr>
        <w:t>5.3</w:t>
      </w:r>
      <w:r w:rsidRPr="00646D34">
        <w:rPr>
          <w:sz w:val="24"/>
          <w:szCs w:val="24"/>
        </w:rPr>
        <w:t xml:space="preserve">: </w:t>
      </w:r>
      <w:r w:rsidR="009878C4" w:rsidRPr="00646D34">
        <w:rPr>
          <w:sz w:val="24"/>
          <w:szCs w:val="24"/>
        </w:rPr>
        <w:t>Authentication Metrics</w:t>
      </w:r>
      <w:bookmarkEnd w:id="162"/>
    </w:p>
    <w:p w14:paraId="5F930AF8" w14:textId="77777777" w:rsidR="00646D34" w:rsidRPr="00646D34" w:rsidRDefault="00646D34" w:rsidP="00646D34">
      <w:pPr>
        <w:pStyle w:val="Caption"/>
        <w:rPr>
          <w:sz w:val="24"/>
          <w:szCs w:val="24"/>
        </w:rPr>
      </w:pPr>
    </w:p>
    <w:tbl>
      <w:tblPr>
        <w:tblStyle w:val="PlainTable3"/>
        <w:tblW w:w="9540" w:type="dxa"/>
        <w:tblLayout w:type="fixed"/>
        <w:tblLook w:val="04A0" w:firstRow="1" w:lastRow="0" w:firstColumn="1" w:lastColumn="0" w:noHBand="0" w:noVBand="1"/>
      </w:tblPr>
      <w:tblGrid>
        <w:gridCol w:w="2520"/>
        <w:gridCol w:w="1350"/>
        <w:gridCol w:w="1530"/>
        <w:gridCol w:w="1260"/>
        <w:gridCol w:w="1350"/>
        <w:gridCol w:w="1530"/>
      </w:tblGrid>
      <w:tr w:rsidR="003B302C" w:rsidRPr="00CC1C0E" w14:paraId="1508AFA7" w14:textId="77777777" w:rsidTr="003B30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hideMark/>
          </w:tcPr>
          <w:p w14:paraId="74969F07" w14:textId="77777777" w:rsidR="009878C4" w:rsidRPr="00CC1C0E" w:rsidRDefault="009878C4" w:rsidP="003D4BA1">
            <w:pPr>
              <w:spacing w:line="360" w:lineRule="auto"/>
            </w:pPr>
            <w:r w:rsidRPr="00CC1C0E">
              <w:t>Feature</w:t>
            </w:r>
          </w:p>
        </w:tc>
        <w:tc>
          <w:tcPr>
            <w:tcW w:w="1350" w:type="dxa"/>
            <w:hideMark/>
          </w:tcPr>
          <w:p w14:paraId="515FD4FD"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Action</w:t>
            </w:r>
          </w:p>
        </w:tc>
        <w:tc>
          <w:tcPr>
            <w:tcW w:w="1530" w:type="dxa"/>
            <w:hideMark/>
          </w:tcPr>
          <w:p w14:paraId="647ADB14"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Time</w:t>
            </w:r>
          </w:p>
        </w:tc>
        <w:tc>
          <w:tcPr>
            <w:tcW w:w="1260" w:type="dxa"/>
            <w:hideMark/>
          </w:tcPr>
          <w:p w14:paraId="5833810E"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Time</w:t>
            </w:r>
          </w:p>
        </w:tc>
        <w:tc>
          <w:tcPr>
            <w:tcW w:w="1350" w:type="dxa"/>
            <w:hideMark/>
          </w:tcPr>
          <w:p w14:paraId="4AEADA6A"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Success Rate</w:t>
            </w:r>
          </w:p>
        </w:tc>
        <w:tc>
          <w:tcPr>
            <w:tcW w:w="1530" w:type="dxa"/>
            <w:hideMark/>
          </w:tcPr>
          <w:p w14:paraId="2EC9F6AA"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Notes</w:t>
            </w:r>
          </w:p>
        </w:tc>
      </w:tr>
      <w:tr w:rsidR="004D153F" w:rsidRPr="00CC1C0E" w14:paraId="705D6607"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474F9F" w14:textId="77777777" w:rsidR="009878C4" w:rsidRPr="00CC1C0E" w:rsidRDefault="009878C4" w:rsidP="003D4BA1">
            <w:pPr>
              <w:spacing w:line="360" w:lineRule="auto"/>
            </w:pPr>
            <w:r w:rsidRPr="00CC1C0E">
              <w:t>Email OTP Verification</w:t>
            </w:r>
          </w:p>
        </w:tc>
        <w:tc>
          <w:tcPr>
            <w:tcW w:w="1350" w:type="dxa"/>
            <w:hideMark/>
          </w:tcPr>
          <w:p w14:paraId="0FC631D9"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 receive code</w:t>
            </w:r>
          </w:p>
        </w:tc>
        <w:tc>
          <w:tcPr>
            <w:tcW w:w="1530" w:type="dxa"/>
            <w:hideMark/>
          </w:tcPr>
          <w:p w14:paraId="41731651" w14:textId="560B036C"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 </w:t>
            </w:r>
            <w:r w:rsidR="003B302C" w:rsidRPr="00CC1C0E">
              <w:t>2</w:t>
            </w:r>
            <w:r w:rsidR="009878C4" w:rsidRPr="00CC1C0E">
              <w:t xml:space="preserve"> min</w:t>
            </w:r>
          </w:p>
        </w:tc>
        <w:tc>
          <w:tcPr>
            <w:tcW w:w="1260" w:type="dxa"/>
            <w:hideMark/>
          </w:tcPr>
          <w:p w14:paraId="772BFC03"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1.5 min</w:t>
            </w:r>
          </w:p>
        </w:tc>
        <w:tc>
          <w:tcPr>
            <w:tcW w:w="1350" w:type="dxa"/>
            <w:hideMark/>
          </w:tcPr>
          <w:p w14:paraId="6D6FF014"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530" w:type="dxa"/>
            <w:hideMark/>
          </w:tcPr>
          <w:p w14:paraId="7A5A2C2B" w14:textId="269CC273" w:rsidR="009878C4" w:rsidRPr="00CC1C0E" w:rsidRDefault="003B302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Code received on Gmail</w:t>
            </w:r>
          </w:p>
        </w:tc>
      </w:tr>
      <w:tr w:rsidR="003B302C" w:rsidRPr="00CC1C0E" w14:paraId="601B0FC5"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4A2016D9" w14:textId="77777777" w:rsidR="009878C4" w:rsidRPr="00CC1C0E" w:rsidRDefault="009878C4" w:rsidP="003D4BA1">
            <w:pPr>
              <w:spacing w:line="360" w:lineRule="auto"/>
            </w:pPr>
            <w:r w:rsidRPr="00CC1C0E">
              <w:t>Login Authentication</w:t>
            </w:r>
          </w:p>
        </w:tc>
        <w:tc>
          <w:tcPr>
            <w:tcW w:w="1350" w:type="dxa"/>
            <w:hideMark/>
          </w:tcPr>
          <w:p w14:paraId="4C1969DC"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Email/password login</w:t>
            </w:r>
          </w:p>
        </w:tc>
        <w:tc>
          <w:tcPr>
            <w:tcW w:w="1530" w:type="dxa"/>
            <w:hideMark/>
          </w:tcPr>
          <w:p w14:paraId="05FEED66"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5 sec</w:t>
            </w:r>
          </w:p>
        </w:tc>
        <w:tc>
          <w:tcPr>
            <w:tcW w:w="1260" w:type="dxa"/>
            <w:hideMark/>
          </w:tcPr>
          <w:p w14:paraId="1FE618AE"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2-3 sec</w:t>
            </w:r>
          </w:p>
        </w:tc>
        <w:tc>
          <w:tcPr>
            <w:tcW w:w="1350" w:type="dxa"/>
            <w:hideMark/>
          </w:tcPr>
          <w:p w14:paraId="594D8EA5"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530" w:type="dxa"/>
            <w:hideMark/>
          </w:tcPr>
          <w:p w14:paraId="0F663C11"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Token stored securely</w:t>
            </w:r>
          </w:p>
        </w:tc>
      </w:tr>
      <w:tr w:rsidR="004D153F" w:rsidRPr="00CC1C0E" w14:paraId="242BA5A9"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38F03B" w14:textId="77777777" w:rsidR="009878C4" w:rsidRPr="00CC1C0E" w:rsidRDefault="009878C4" w:rsidP="003D4BA1">
            <w:pPr>
              <w:spacing w:line="360" w:lineRule="auto"/>
            </w:pPr>
            <w:r w:rsidRPr="00CC1C0E">
              <w:t>Forgot Password Flow</w:t>
            </w:r>
          </w:p>
        </w:tc>
        <w:tc>
          <w:tcPr>
            <w:tcW w:w="1350" w:type="dxa"/>
            <w:hideMark/>
          </w:tcPr>
          <w:p w14:paraId="6864BDFB" w14:textId="15555288"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Request Forgot </w:t>
            </w:r>
            <w:r w:rsidR="009878C4" w:rsidRPr="00CC1C0E">
              <w:t>password</w:t>
            </w:r>
          </w:p>
        </w:tc>
        <w:tc>
          <w:tcPr>
            <w:tcW w:w="1530" w:type="dxa"/>
            <w:hideMark/>
          </w:tcPr>
          <w:p w14:paraId="7BD92903" w14:textId="3F140B38"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 </w:t>
            </w:r>
            <w:r w:rsidR="009878C4" w:rsidRPr="00CC1C0E">
              <w:t xml:space="preserve"> </w:t>
            </w:r>
            <w:r w:rsidR="003B302C" w:rsidRPr="00CC1C0E">
              <w:t xml:space="preserve">3 </w:t>
            </w:r>
            <w:r w:rsidR="009878C4" w:rsidRPr="00CC1C0E">
              <w:t>min</w:t>
            </w:r>
          </w:p>
        </w:tc>
        <w:tc>
          <w:tcPr>
            <w:tcW w:w="1260" w:type="dxa"/>
            <w:hideMark/>
          </w:tcPr>
          <w:p w14:paraId="55074855"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2.5 min</w:t>
            </w:r>
          </w:p>
        </w:tc>
        <w:tc>
          <w:tcPr>
            <w:tcW w:w="1350" w:type="dxa"/>
            <w:hideMark/>
          </w:tcPr>
          <w:p w14:paraId="136EC29E"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530" w:type="dxa"/>
            <w:hideMark/>
          </w:tcPr>
          <w:p w14:paraId="1B2CE3CB"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Secure via email confirmation</w:t>
            </w:r>
          </w:p>
        </w:tc>
      </w:tr>
      <w:tr w:rsidR="003B302C" w:rsidRPr="00CC1C0E" w14:paraId="68FC3D3D"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397EFFBD" w14:textId="77777777" w:rsidR="009878C4" w:rsidRPr="00CC1C0E" w:rsidRDefault="009878C4" w:rsidP="003D4BA1">
            <w:pPr>
              <w:spacing w:line="360" w:lineRule="auto"/>
            </w:pPr>
            <w:r w:rsidRPr="00CC1C0E">
              <w:t>Verify Email on Edit Profile</w:t>
            </w:r>
          </w:p>
        </w:tc>
        <w:tc>
          <w:tcPr>
            <w:tcW w:w="1350" w:type="dxa"/>
            <w:hideMark/>
          </w:tcPr>
          <w:p w14:paraId="5825CA1A" w14:textId="36CF8616"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Verify email OTP before profile is </w:t>
            </w:r>
            <w:r w:rsidR="003B302C" w:rsidRPr="00CC1C0E">
              <w:t xml:space="preserve">updated </w:t>
            </w:r>
          </w:p>
        </w:tc>
        <w:tc>
          <w:tcPr>
            <w:tcW w:w="1530" w:type="dxa"/>
            <w:hideMark/>
          </w:tcPr>
          <w:p w14:paraId="3CC73C7C"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2 min</w:t>
            </w:r>
          </w:p>
        </w:tc>
        <w:tc>
          <w:tcPr>
            <w:tcW w:w="1260" w:type="dxa"/>
            <w:hideMark/>
          </w:tcPr>
          <w:p w14:paraId="4268303F"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1.8 min</w:t>
            </w:r>
          </w:p>
        </w:tc>
        <w:tc>
          <w:tcPr>
            <w:tcW w:w="1350" w:type="dxa"/>
            <w:hideMark/>
          </w:tcPr>
          <w:p w14:paraId="320FBA81"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530" w:type="dxa"/>
            <w:hideMark/>
          </w:tcPr>
          <w:p w14:paraId="2072A3A2"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OTP ensures security for user changes</w:t>
            </w:r>
          </w:p>
        </w:tc>
      </w:tr>
    </w:tbl>
    <w:p w14:paraId="623941F7" w14:textId="758EA04E" w:rsidR="008A77C4" w:rsidRPr="00CC1C0E" w:rsidRDefault="008A77C4" w:rsidP="003D4BA1">
      <w:pPr>
        <w:spacing w:line="360" w:lineRule="auto"/>
        <w:rPr>
          <w:b/>
          <w:sz w:val="56"/>
        </w:rPr>
      </w:pPr>
    </w:p>
    <w:p w14:paraId="6A0AD2B1" w14:textId="18F2C11F" w:rsidR="00514B43" w:rsidRPr="00CC1C0E" w:rsidRDefault="003B302C" w:rsidP="003D4BA1">
      <w:pPr>
        <w:pStyle w:val="Heading2"/>
        <w:jc w:val="both"/>
      </w:pPr>
      <w:bookmarkStart w:id="163" w:name="_Toc198214548"/>
      <w:r w:rsidRPr="00CC1C0E">
        <w:lastRenderedPageBreak/>
        <w:t>Conclusion</w:t>
      </w:r>
      <w:bookmarkEnd w:id="163"/>
      <w:r w:rsidRPr="00CC1C0E">
        <w:t xml:space="preserve"> </w:t>
      </w:r>
    </w:p>
    <w:p w14:paraId="63F51B07" w14:textId="65FF91DF" w:rsidR="00E8449A" w:rsidRPr="00CC1C0E" w:rsidRDefault="00E8449A" w:rsidP="003D4BA1">
      <w:pPr>
        <w:spacing w:after="240" w:line="360" w:lineRule="auto"/>
        <w:jc w:val="both"/>
      </w:pPr>
      <w:r w:rsidRPr="00CC1C0E">
        <w:t xml:space="preserve">All of the Ehsas Hub platform's modules—registration, book donation/request, volunteer coordination, and </w:t>
      </w:r>
      <w:r w:rsidR="00B30C8D" w:rsidRPr="00CC1C0E">
        <w:t>personalized</w:t>
      </w:r>
      <w:r w:rsidRPr="00CC1C0E">
        <w:t xml:space="preserve"> recommendations—show excellent functioning and user satisfaction, according to the experimental research. When it came to genre-based and interaction-based recommendations, the hybrid recommendation algorithm achieved up to 90% accuracy. With secure email-based verification, user approval and authentication processes operated effectively. While there is need for improvement in terms of response times and volunteer location </w:t>
      </w:r>
      <w:r w:rsidR="00B30C8D" w:rsidRPr="00CC1C0E">
        <w:t>optimization</w:t>
      </w:r>
      <w:r w:rsidRPr="00CC1C0E">
        <w:t>, the platform is reliable and prepared for practical use. These findings support Ehsas Hub's usefulness in expediting book contributions via an ecosystem powered by technology.</w:t>
      </w:r>
    </w:p>
    <w:p w14:paraId="275D40DD" w14:textId="77777777" w:rsidR="00514B43" w:rsidRPr="00CC1C0E" w:rsidRDefault="00514B43" w:rsidP="003D4BA1">
      <w:pPr>
        <w:spacing w:line="360" w:lineRule="auto"/>
        <w:jc w:val="right"/>
        <w:rPr>
          <w:b/>
          <w:sz w:val="56"/>
        </w:rPr>
      </w:pPr>
    </w:p>
    <w:p w14:paraId="0B8552C9" w14:textId="77777777" w:rsidR="00514B43" w:rsidRPr="00CC1C0E" w:rsidRDefault="00514B43" w:rsidP="003D4BA1">
      <w:pPr>
        <w:spacing w:line="360" w:lineRule="auto"/>
        <w:jc w:val="right"/>
        <w:rPr>
          <w:b/>
          <w:sz w:val="56"/>
        </w:rPr>
      </w:pPr>
    </w:p>
    <w:p w14:paraId="07D324F9" w14:textId="77777777" w:rsidR="00514B43" w:rsidRPr="00CC1C0E" w:rsidRDefault="00514B43" w:rsidP="003D4BA1">
      <w:pPr>
        <w:spacing w:line="360" w:lineRule="auto"/>
        <w:jc w:val="right"/>
        <w:rPr>
          <w:b/>
          <w:sz w:val="56"/>
        </w:rPr>
      </w:pPr>
    </w:p>
    <w:p w14:paraId="78874615" w14:textId="77777777" w:rsidR="00514B43" w:rsidRPr="00CC1C0E" w:rsidRDefault="00514B43" w:rsidP="003D4BA1">
      <w:pPr>
        <w:spacing w:line="360" w:lineRule="auto"/>
        <w:jc w:val="right"/>
        <w:rPr>
          <w:b/>
          <w:sz w:val="56"/>
        </w:rPr>
      </w:pPr>
    </w:p>
    <w:p w14:paraId="254C43FD" w14:textId="77777777" w:rsidR="00514B43" w:rsidRPr="00CC1C0E" w:rsidRDefault="00514B43" w:rsidP="003D4BA1">
      <w:pPr>
        <w:spacing w:line="360" w:lineRule="auto"/>
        <w:jc w:val="right"/>
        <w:rPr>
          <w:b/>
          <w:sz w:val="56"/>
        </w:rPr>
      </w:pPr>
    </w:p>
    <w:p w14:paraId="77F1F01D" w14:textId="77777777" w:rsidR="00514B43" w:rsidRPr="00CC1C0E" w:rsidRDefault="00514B43" w:rsidP="003D4BA1">
      <w:pPr>
        <w:spacing w:line="360" w:lineRule="auto"/>
        <w:jc w:val="right"/>
        <w:rPr>
          <w:b/>
          <w:sz w:val="56"/>
        </w:rPr>
      </w:pPr>
    </w:p>
    <w:p w14:paraId="26449E31" w14:textId="77777777" w:rsidR="00514B43" w:rsidRPr="00CC1C0E" w:rsidRDefault="00514B43" w:rsidP="003D4BA1">
      <w:pPr>
        <w:spacing w:line="360" w:lineRule="auto"/>
        <w:jc w:val="right"/>
        <w:rPr>
          <w:b/>
          <w:sz w:val="56"/>
        </w:rPr>
      </w:pPr>
    </w:p>
    <w:p w14:paraId="4AAF5710" w14:textId="77777777" w:rsidR="00514B43" w:rsidRPr="00CC1C0E" w:rsidRDefault="00514B43" w:rsidP="003D4BA1">
      <w:pPr>
        <w:spacing w:line="360" w:lineRule="auto"/>
        <w:jc w:val="right"/>
        <w:rPr>
          <w:b/>
          <w:sz w:val="56"/>
        </w:rPr>
      </w:pPr>
    </w:p>
    <w:p w14:paraId="614EC291" w14:textId="77777777" w:rsidR="00514B43" w:rsidRPr="00CC1C0E" w:rsidRDefault="00514B43" w:rsidP="003D4BA1">
      <w:pPr>
        <w:spacing w:line="360" w:lineRule="auto"/>
        <w:jc w:val="right"/>
        <w:rPr>
          <w:b/>
          <w:sz w:val="56"/>
        </w:rPr>
      </w:pPr>
    </w:p>
    <w:p w14:paraId="2617205B" w14:textId="77777777" w:rsidR="00514B43" w:rsidRPr="00CC1C0E" w:rsidRDefault="00514B43" w:rsidP="003D4BA1">
      <w:pPr>
        <w:spacing w:line="360" w:lineRule="auto"/>
        <w:jc w:val="right"/>
        <w:rPr>
          <w:b/>
          <w:sz w:val="56"/>
        </w:rPr>
      </w:pPr>
    </w:p>
    <w:p w14:paraId="745FCDD5" w14:textId="77777777" w:rsidR="00514B43" w:rsidRPr="00CC1C0E" w:rsidRDefault="00514B43" w:rsidP="003D4BA1">
      <w:pPr>
        <w:spacing w:line="360" w:lineRule="auto"/>
        <w:jc w:val="right"/>
        <w:rPr>
          <w:b/>
          <w:sz w:val="56"/>
        </w:rPr>
      </w:pPr>
    </w:p>
    <w:p w14:paraId="779256C4" w14:textId="77777777" w:rsidR="008A77C4" w:rsidRPr="00CC1C0E" w:rsidRDefault="008A77C4" w:rsidP="0050414E">
      <w:pPr>
        <w:spacing w:line="360" w:lineRule="auto"/>
        <w:rPr>
          <w:b/>
          <w:sz w:val="56"/>
        </w:rPr>
      </w:pPr>
    </w:p>
    <w:p w14:paraId="129C0755" w14:textId="77777777" w:rsidR="008A77C4" w:rsidRPr="00CC1C0E" w:rsidRDefault="008A77C4" w:rsidP="003D4BA1">
      <w:pPr>
        <w:spacing w:line="360" w:lineRule="auto"/>
        <w:jc w:val="right"/>
        <w:rPr>
          <w:b/>
          <w:sz w:val="56"/>
        </w:rPr>
      </w:pPr>
    </w:p>
    <w:p w14:paraId="047C94A5" w14:textId="77777777" w:rsidR="008A77C4" w:rsidRPr="00CC1C0E" w:rsidRDefault="008A77C4" w:rsidP="003D4BA1">
      <w:pPr>
        <w:spacing w:line="360" w:lineRule="auto"/>
        <w:jc w:val="right"/>
        <w:rPr>
          <w:b/>
          <w:sz w:val="56"/>
        </w:rPr>
      </w:pPr>
    </w:p>
    <w:p w14:paraId="26397416" w14:textId="77777777" w:rsidR="008A77C4" w:rsidRPr="00CC1C0E" w:rsidRDefault="008A77C4" w:rsidP="003D4BA1">
      <w:pPr>
        <w:spacing w:line="360" w:lineRule="auto"/>
        <w:jc w:val="right"/>
        <w:rPr>
          <w:b/>
          <w:sz w:val="56"/>
        </w:rPr>
      </w:pPr>
    </w:p>
    <w:p w14:paraId="15DCBEB8" w14:textId="77777777" w:rsidR="008A77C4" w:rsidRPr="00CC1C0E" w:rsidRDefault="008A77C4" w:rsidP="003D4BA1">
      <w:pPr>
        <w:spacing w:line="360" w:lineRule="auto"/>
        <w:jc w:val="right"/>
        <w:rPr>
          <w:b/>
          <w:sz w:val="56"/>
        </w:rPr>
      </w:pPr>
    </w:p>
    <w:p w14:paraId="037D148A" w14:textId="77777777" w:rsidR="008A77C4" w:rsidRPr="00CC1C0E" w:rsidRDefault="008A77C4" w:rsidP="003D4BA1">
      <w:pPr>
        <w:spacing w:line="360" w:lineRule="auto"/>
        <w:jc w:val="right"/>
        <w:rPr>
          <w:b/>
          <w:sz w:val="56"/>
        </w:rPr>
      </w:pPr>
    </w:p>
    <w:p w14:paraId="6AAB204F" w14:textId="77777777" w:rsidR="008A77C4" w:rsidRPr="00CC1C0E" w:rsidRDefault="008A77C4" w:rsidP="003D4BA1">
      <w:pPr>
        <w:spacing w:line="360" w:lineRule="auto"/>
        <w:jc w:val="right"/>
        <w:rPr>
          <w:b/>
          <w:sz w:val="56"/>
        </w:rPr>
      </w:pPr>
    </w:p>
    <w:p w14:paraId="2B21C5F3" w14:textId="7588B291" w:rsidR="00AE0BD8" w:rsidRDefault="00AE0BD8" w:rsidP="00011682">
      <w:pPr>
        <w:spacing w:line="360" w:lineRule="auto"/>
        <w:rPr>
          <w:b/>
          <w:sz w:val="56"/>
        </w:rPr>
      </w:pPr>
    </w:p>
    <w:p w14:paraId="1E785F83" w14:textId="10B5D7BA" w:rsidR="00514B43" w:rsidRPr="00CC1C0E" w:rsidRDefault="00514B43" w:rsidP="003D4BA1">
      <w:pPr>
        <w:spacing w:line="360" w:lineRule="auto"/>
        <w:jc w:val="right"/>
        <w:rPr>
          <w:b/>
          <w:sz w:val="56"/>
        </w:rPr>
      </w:pPr>
      <w:r w:rsidRPr="00CC1C0E">
        <w:rPr>
          <w:b/>
          <w:sz w:val="56"/>
        </w:rPr>
        <w:t xml:space="preserve">Chapter 06: </w:t>
      </w:r>
    </w:p>
    <w:p w14:paraId="719E2778" w14:textId="6F8F6BB1" w:rsidR="00572331" w:rsidRPr="00CC1C0E" w:rsidRDefault="00514B43" w:rsidP="003D4BA1">
      <w:pPr>
        <w:spacing w:line="360" w:lineRule="auto"/>
        <w:jc w:val="right"/>
        <w:rPr>
          <w:b/>
          <w:sz w:val="56"/>
        </w:rPr>
        <w:sectPr w:rsidR="00572331" w:rsidRPr="00CC1C0E" w:rsidSect="003D48EB">
          <w:pgSz w:w="11909" w:h="16834" w:code="9"/>
          <w:pgMar w:top="1440" w:right="1440" w:bottom="1440" w:left="1440" w:header="720" w:footer="720" w:gutter="0"/>
          <w:cols w:space="720"/>
          <w:docGrid w:linePitch="360"/>
        </w:sectPr>
      </w:pPr>
      <w:r w:rsidRPr="00CC1C0E">
        <w:rPr>
          <w:b/>
          <w:sz w:val="56"/>
        </w:rPr>
        <w:t>Conclusion and Future Directions</w:t>
      </w:r>
    </w:p>
    <w:p w14:paraId="7D56074C" w14:textId="6F8CB229" w:rsidR="009E6E06" w:rsidRPr="00CC1C0E" w:rsidRDefault="009E6E06" w:rsidP="003D4BA1">
      <w:pPr>
        <w:pStyle w:val="Heading1"/>
      </w:pPr>
      <w:bookmarkStart w:id="164" w:name="_Toc532812933"/>
      <w:bookmarkStart w:id="165" w:name="_Toc19544172"/>
      <w:bookmarkStart w:id="166" w:name="_Toc19544207"/>
      <w:bookmarkStart w:id="167" w:name="_Toc198214549"/>
      <w:r w:rsidRPr="00CC1C0E">
        <w:lastRenderedPageBreak/>
        <w:t>Conclusion</w:t>
      </w:r>
      <w:bookmarkEnd w:id="164"/>
      <w:r w:rsidR="00D71319" w:rsidRPr="00CC1C0E">
        <w:t xml:space="preserve"> and Future Directions</w:t>
      </w:r>
      <w:bookmarkEnd w:id="167"/>
    </w:p>
    <w:p w14:paraId="2331BCFE" w14:textId="04C77D83" w:rsidR="008A77C4" w:rsidRPr="00CC1C0E" w:rsidRDefault="008A77C4" w:rsidP="003D4BA1">
      <w:pPr>
        <w:pStyle w:val="Heading2"/>
        <w:jc w:val="both"/>
        <w:rPr>
          <w:sz w:val="36"/>
          <w:szCs w:val="36"/>
        </w:rPr>
      </w:pPr>
      <w:bookmarkStart w:id="168" w:name="_Toc19544177"/>
      <w:bookmarkStart w:id="169" w:name="_Toc19544225"/>
      <w:bookmarkStart w:id="170" w:name="_Toc198214550"/>
      <w:bookmarkEnd w:id="15"/>
      <w:bookmarkEnd w:id="136"/>
      <w:bookmarkEnd w:id="148"/>
      <w:bookmarkEnd w:id="165"/>
      <w:bookmarkEnd w:id="166"/>
      <w:r w:rsidRPr="00CC1C0E">
        <w:t>Introduction</w:t>
      </w:r>
      <w:bookmarkEnd w:id="170"/>
    </w:p>
    <w:p w14:paraId="303C45C8" w14:textId="5F1C733F" w:rsidR="008A77C4" w:rsidRPr="00CC1C0E" w:rsidRDefault="008A77C4" w:rsidP="003D4BA1">
      <w:pPr>
        <w:spacing w:line="360" w:lineRule="auto"/>
        <w:jc w:val="both"/>
      </w:pPr>
      <w:r w:rsidRPr="00CC1C0E">
        <w:t xml:space="preserve">The main objective of Ehsas Hub's conception and development was to provide a </w:t>
      </w:r>
      <w:r w:rsidR="0050414E" w:rsidRPr="00CC1C0E">
        <w:t>centralized</w:t>
      </w:r>
      <w:r w:rsidRPr="00CC1C0E">
        <w:t>, AI-assisted platform that would accelerate volunteer and admin coordination, allow book contribution, and enhance needy kids' ability to access learning resources.  This chapter offers a thorough summary of the findings from the implementation process, evaluations of every element, and suggestions for further improvement.  We review our achievements and consider areas that might use improvement.</w:t>
      </w:r>
    </w:p>
    <w:p w14:paraId="3A04ACA0" w14:textId="76AF2535" w:rsidR="008A77C4" w:rsidRPr="00CC1C0E" w:rsidRDefault="008A77C4" w:rsidP="003D4BA1">
      <w:pPr>
        <w:pStyle w:val="Heading2"/>
        <w:jc w:val="both"/>
      </w:pPr>
      <w:bookmarkStart w:id="171" w:name="_Toc198214551"/>
      <w:r w:rsidRPr="00CC1C0E">
        <w:t>Achievements and Improvements</w:t>
      </w:r>
      <w:bookmarkEnd w:id="171"/>
    </w:p>
    <w:p w14:paraId="4B01BA2C" w14:textId="0D1AAED9" w:rsidR="00433F92" w:rsidRPr="00CC1C0E" w:rsidRDefault="00433F92" w:rsidP="003D4BA1">
      <w:pPr>
        <w:pStyle w:val="NormalWeb"/>
        <w:spacing w:line="360" w:lineRule="auto"/>
        <w:jc w:val="both"/>
      </w:pPr>
      <w:r w:rsidRPr="00CC1C0E">
        <w:t>Throughout the development of Ehsas Hub, several technical and operational milestones were achieved that validate the robustness and feasibility of the platform:</w:t>
      </w:r>
    </w:p>
    <w:p w14:paraId="60B3DB93" w14:textId="77777777" w:rsidR="00433F92" w:rsidRPr="00CC1C0E" w:rsidRDefault="00433F92" w:rsidP="00633E4C">
      <w:pPr>
        <w:pStyle w:val="Heading3"/>
        <w:rPr>
          <w:sz w:val="27"/>
          <w:szCs w:val="27"/>
        </w:rPr>
      </w:pPr>
      <w:bookmarkStart w:id="172" w:name="_Toc198214552"/>
      <w:r w:rsidRPr="00CC1C0E">
        <w:t>Front-End Achievements:</w:t>
      </w:r>
      <w:bookmarkEnd w:id="172"/>
    </w:p>
    <w:p w14:paraId="2C666DF7" w14:textId="59BB90DF" w:rsidR="00433F92" w:rsidRPr="00CC1C0E" w:rsidRDefault="00433F92" w:rsidP="00F95808">
      <w:pPr>
        <w:pStyle w:val="ListParagraph"/>
        <w:numPr>
          <w:ilvl w:val="0"/>
          <w:numId w:val="16"/>
        </w:numPr>
        <w:spacing w:beforeAutospacing="1" w:afterAutospacing="1" w:line="360" w:lineRule="auto"/>
        <w:jc w:val="both"/>
      </w:pPr>
      <w:r w:rsidRPr="00CC1C0E">
        <w:rPr>
          <w:b/>
        </w:rPr>
        <w:t>User Experience Optimization:</w:t>
      </w:r>
      <w:r w:rsidRPr="00CC1C0E">
        <w:t xml:space="preserve"> React.js was used to design an intuitive and responsive user interface for multiple roles (admin, donor, volunteer, and Needy).</w:t>
      </w:r>
    </w:p>
    <w:p w14:paraId="2E96EBDF" w14:textId="61E39D19" w:rsidR="00433F92" w:rsidRPr="00CC1C0E" w:rsidRDefault="00433F92" w:rsidP="00F95808">
      <w:pPr>
        <w:pStyle w:val="ListParagraph"/>
        <w:numPr>
          <w:ilvl w:val="0"/>
          <w:numId w:val="16"/>
        </w:numPr>
        <w:spacing w:beforeAutospacing="1" w:afterAutospacing="1" w:line="360" w:lineRule="auto"/>
        <w:jc w:val="both"/>
      </w:pPr>
      <w:r w:rsidRPr="00CC1C0E">
        <w:rPr>
          <w:b/>
        </w:rPr>
        <w:t>Validation Enhancements:</w:t>
      </w:r>
      <w:r w:rsidRPr="00CC1C0E">
        <w:t xml:space="preserve"> All forms enforce strong password rules, mandatory field checks, and file type validations, improving data consistency and security.</w:t>
      </w:r>
    </w:p>
    <w:p w14:paraId="445750D8" w14:textId="129343C9" w:rsidR="00433F92" w:rsidRPr="00CC1C0E" w:rsidRDefault="00433F92" w:rsidP="00F95808">
      <w:pPr>
        <w:pStyle w:val="ListParagraph"/>
        <w:numPr>
          <w:ilvl w:val="0"/>
          <w:numId w:val="16"/>
        </w:numPr>
        <w:spacing w:beforeAutospacing="1" w:afterAutospacing="1" w:line="360" w:lineRule="auto"/>
        <w:jc w:val="both"/>
      </w:pPr>
      <w:r w:rsidRPr="00CC1C0E">
        <w:rPr>
          <w:b/>
        </w:rPr>
        <w:t>Modular Navigation:</w:t>
      </w:r>
      <w:r w:rsidRPr="00CC1C0E">
        <w:t xml:space="preserve"> Seamless routing between modules such as donation, registration, login, and feedback has been established using React Router.</w:t>
      </w:r>
    </w:p>
    <w:p w14:paraId="43793BB2" w14:textId="430CE6E7" w:rsidR="00433F92" w:rsidRPr="00CC1C0E" w:rsidRDefault="00433F92" w:rsidP="00633E4C">
      <w:pPr>
        <w:pStyle w:val="Heading3"/>
        <w:rPr>
          <w:sz w:val="27"/>
          <w:szCs w:val="27"/>
        </w:rPr>
      </w:pPr>
      <w:bookmarkStart w:id="173" w:name="_Toc198214553"/>
      <w:r w:rsidRPr="00CC1C0E">
        <w:t xml:space="preserve">Backend </w:t>
      </w:r>
      <w:r w:rsidR="00B729FC" w:rsidRPr="00CC1C0E">
        <w:t>Achievement’s</w:t>
      </w:r>
      <w:bookmarkEnd w:id="173"/>
      <w:r w:rsidR="00B729FC" w:rsidRPr="00CC1C0E">
        <w:t xml:space="preserve"> </w:t>
      </w:r>
    </w:p>
    <w:p w14:paraId="22B757B7" w14:textId="4FD6D970" w:rsidR="00433F92" w:rsidRPr="00CC1C0E" w:rsidRDefault="00433F92" w:rsidP="00F95808">
      <w:pPr>
        <w:pStyle w:val="NormalWeb"/>
        <w:numPr>
          <w:ilvl w:val="0"/>
          <w:numId w:val="17"/>
        </w:numPr>
        <w:spacing w:line="360" w:lineRule="auto"/>
        <w:jc w:val="both"/>
      </w:pPr>
      <w:r w:rsidRPr="00CC1C0E">
        <w:rPr>
          <w:b/>
        </w:rPr>
        <w:t>Secure Authentication:</w:t>
      </w:r>
      <w:r w:rsidRPr="00CC1C0E">
        <w:t xml:space="preserve"> JWT-based login with password encryption (bcrypt) and OTP verification using </w:t>
      </w:r>
      <w:r w:rsidR="0050414E" w:rsidRPr="00CC1C0E">
        <w:t>Node mailer</w:t>
      </w:r>
      <w:r w:rsidRPr="00CC1C0E">
        <w:t xml:space="preserve"> ensures secure user operations.</w:t>
      </w:r>
    </w:p>
    <w:p w14:paraId="7741AFFF" w14:textId="610A3361" w:rsidR="00433F92" w:rsidRPr="00CC1C0E" w:rsidRDefault="00433F92" w:rsidP="00F95808">
      <w:pPr>
        <w:pStyle w:val="NormalWeb"/>
        <w:numPr>
          <w:ilvl w:val="0"/>
          <w:numId w:val="17"/>
        </w:numPr>
        <w:spacing w:line="360" w:lineRule="auto"/>
        <w:jc w:val="both"/>
      </w:pPr>
      <w:r w:rsidRPr="00CC1C0E">
        <w:rPr>
          <w:b/>
        </w:rPr>
        <w:t>Role-Based Functionality:</w:t>
      </w:r>
      <w:r w:rsidRPr="00CC1C0E">
        <w:t xml:space="preserve"> Each role accesses specific APIs designed to maintain operational clarity and data segregation.</w:t>
      </w:r>
    </w:p>
    <w:p w14:paraId="383359B1" w14:textId="7A34216C" w:rsidR="00433F92" w:rsidRPr="00CC1C0E" w:rsidRDefault="00433F92" w:rsidP="00F95808">
      <w:pPr>
        <w:pStyle w:val="NormalWeb"/>
        <w:numPr>
          <w:ilvl w:val="0"/>
          <w:numId w:val="17"/>
        </w:numPr>
        <w:spacing w:line="360" w:lineRule="auto"/>
        <w:jc w:val="both"/>
      </w:pPr>
      <w:r w:rsidRPr="00CC1C0E">
        <w:rPr>
          <w:b/>
        </w:rPr>
        <w:t>API Validation:</w:t>
      </w:r>
      <w:r w:rsidRPr="00CC1C0E">
        <w:t xml:space="preserve"> Express-validator ensures structured input validation across all endpoints.</w:t>
      </w:r>
    </w:p>
    <w:p w14:paraId="08DAA020" w14:textId="77777777" w:rsidR="00433F92" w:rsidRPr="00CC1C0E" w:rsidRDefault="00433F92" w:rsidP="00633E4C">
      <w:pPr>
        <w:pStyle w:val="Heading3"/>
        <w:rPr>
          <w:sz w:val="27"/>
          <w:szCs w:val="27"/>
        </w:rPr>
      </w:pPr>
      <w:bookmarkStart w:id="174" w:name="_Toc198214554"/>
      <w:r w:rsidRPr="00CC1C0E">
        <w:lastRenderedPageBreak/>
        <w:t>Recommendation Engine:</w:t>
      </w:r>
      <w:bookmarkEnd w:id="174"/>
    </w:p>
    <w:p w14:paraId="2ED867A0" w14:textId="658F8FD4" w:rsidR="004721C0" w:rsidRPr="00CC1C0E" w:rsidRDefault="004721C0" w:rsidP="00F95808">
      <w:pPr>
        <w:pStyle w:val="ListParagraph"/>
        <w:numPr>
          <w:ilvl w:val="0"/>
          <w:numId w:val="24"/>
        </w:numPr>
        <w:spacing w:line="360" w:lineRule="auto"/>
        <w:jc w:val="both"/>
      </w:pPr>
      <w:r w:rsidRPr="00CC1C0E">
        <w:rPr>
          <w:b/>
        </w:rPr>
        <w:t>Hybrid Model Integration:</w:t>
      </w:r>
      <w:r w:rsidRPr="00CC1C0E">
        <w:t xml:space="preserve"> We developed a Neural Collaborative Filtering (NCF) model for personalized book recommendations.</w:t>
      </w:r>
    </w:p>
    <w:p w14:paraId="1F72775C" w14:textId="1F4F317D" w:rsidR="00433F92" w:rsidRPr="00CC1C0E" w:rsidRDefault="004721C0" w:rsidP="00F95808">
      <w:pPr>
        <w:pStyle w:val="ListParagraph"/>
        <w:numPr>
          <w:ilvl w:val="0"/>
          <w:numId w:val="24"/>
        </w:numPr>
        <w:spacing w:line="360" w:lineRule="auto"/>
        <w:jc w:val="both"/>
      </w:pPr>
      <w:r w:rsidRPr="00CC1C0E">
        <w:rPr>
          <w:b/>
        </w:rPr>
        <w:t>Successful Training and Evaluation:</w:t>
      </w:r>
      <w:r w:rsidRPr="00CC1C0E">
        <w:t xml:space="preserve"> The system uses actual interaction data to fine-tune suggestions, boosting usability.</w:t>
      </w:r>
    </w:p>
    <w:p w14:paraId="53027692" w14:textId="2313EF26" w:rsidR="00433F92" w:rsidRPr="00CC1C0E" w:rsidRDefault="00433F92" w:rsidP="00633E4C">
      <w:pPr>
        <w:pStyle w:val="Heading3"/>
      </w:pPr>
      <w:bookmarkStart w:id="175" w:name="_Toc198214555"/>
      <w:r w:rsidRPr="00CC1C0E">
        <w:t>Database Enhancements:</w:t>
      </w:r>
      <w:bookmarkEnd w:id="175"/>
    </w:p>
    <w:p w14:paraId="072B1F79" w14:textId="31E26654" w:rsidR="00433F92" w:rsidRPr="00CC1C0E" w:rsidRDefault="00433F92" w:rsidP="00F95808">
      <w:pPr>
        <w:pStyle w:val="ListParagraph"/>
        <w:numPr>
          <w:ilvl w:val="0"/>
          <w:numId w:val="18"/>
        </w:numPr>
        <w:spacing w:line="360" w:lineRule="auto"/>
        <w:jc w:val="both"/>
      </w:pPr>
      <w:r w:rsidRPr="00CC1C0E">
        <w:rPr>
          <w:b/>
        </w:rPr>
        <w:t>MySQL with XAMPP:</w:t>
      </w:r>
      <w:r w:rsidRPr="00CC1C0E">
        <w:t xml:space="preserve"> Relational schema designed with foreign keys, NOT NULL constraints, and ENUM types to maintain integrity.</w:t>
      </w:r>
    </w:p>
    <w:p w14:paraId="1F0F3E9F" w14:textId="142974DF" w:rsidR="00433F92" w:rsidRPr="00CC1C0E" w:rsidRDefault="00433F92" w:rsidP="00F95808">
      <w:pPr>
        <w:pStyle w:val="ListParagraph"/>
        <w:numPr>
          <w:ilvl w:val="0"/>
          <w:numId w:val="18"/>
        </w:numPr>
        <w:spacing w:line="360" w:lineRule="auto"/>
        <w:jc w:val="both"/>
      </w:pPr>
      <w:r w:rsidRPr="00CC1C0E">
        <w:rPr>
          <w:b/>
        </w:rPr>
        <w:t>Modules Covered:</w:t>
      </w:r>
      <w:r w:rsidRPr="00CC1C0E">
        <w:t xml:space="preserve"> Admin, Users, Donors, Volunteers, Feedback, Book Interactions, and OTP Verification modules were fully developed and interconnected.</w:t>
      </w:r>
    </w:p>
    <w:p w14:paraId="6B29B91F" w14:textId="6BBB5E34" w:rsidR="00B729FC" w:rsidRPr="00CC1C0E" w:rsidRDefault="00433F92" w:rsidP="00F95808">
      <w:pPr>
        <w:pStyle w:val="ListParagraph"/>
        <w:numPr>
          <w:ilvl w:val="0"/>
          <w:numId w:val="18"/>
        </w:numPr>
        <w:spacing w:line="360" w:lineRule="auto"/>
        <w:jc w:val="both"/>
      </w:pPr>
      <w:r w:rsidRPr="00CC1C0E">
        <w:rPr>
          <w:b/>
        </w:rPr>
        <w:t>Detailed ERD Mapped:</w:t>
      </w:r>
      <w:r w:rsidRPr="00CC1C0E">
        <w:t xml:space="preserve"> Relationships and constraints were implemented exactly as mapped in the ER diagram.</w:t>
      </w:r>
    </w:p>
    <w:p w14:paraId="562B647A" w14:textId="749C43EE" w:rsidR="00B729FC" w:rsidRPr="00CC1C0E" w:rsidRDefault="00B729FC" w:rsidP="003D4BA1">
      <w:pPr>
        <w:pStyle w:val="Heading2"/>
        <w:jc w:val="both"/>
        <w:rPr>
          <w:sz w:val="36"/>
          <w:szCs w:val="36"/>
        </w:rPr>
      </w:pPr>
      <w:bookmarkStart w:id="176" w:name="_Toc198214556"/>
      <w:r w:rsidRPr="00CC1C0E">
        <w:t>Critical Review</w:t>
      </w:r>
      <w:bookmarkEnd w:id="176"/>
    </w:p>
    <w:p w14:paraId="49BEE1C4" w14:textId="68CE87C0" w:rsidR="00B729FC" w:rsidRPr="00CC1C0E" w:rsidRDefault="00B729FC" w:rsidP="003D4BA1">
      <w:pPr>
        <w:spacing w:line="360" w:lineRule="auto"/>
        <w:jc w:val="both"/>
      </w:pPr>
      <w:r w:rsidRPr="00CC1C0E">
        <w:t>The Ehsas Hub platform tackles the issues of needy empowerment, donation transparency, and book accessibility.  The creation of a full-stack platform with multi-role support and integrated AI recommendation was part of the scope.</w:t>
      </w:r>
    </w:p>
    <w:p w14:paraId="67FA3249" w14:textId="527FC4BA" w:rsidR="00B729FC" w:rsidRPr="00CC1C0E" w:rsidRDefault="00B729FC" w:rsidP="00633E4C">
      <w:pPr>
        <w:pStyle w:val="Heading3"/>
      </w:pPr>
      <w:bookmarkStart w:id="177" w:name="_Toc198214557"/>
      <w:r w:rsidRPr="00CC1C0E">
        <w:t>Strengths</w:t>
      </w:r>
      <w:bookmarkEnd w:id="177"/>
    </w:p>
    <w:p w14:paraId="30467473" w14:textId="42AD4710" w:rsidR="00B729FC" w:rsidRPr="00CC1C0E" w:rsidRDefault="00B729FC" w:rsidP="00F95808">
      <w:pPr>
        <w:pStyle w:val="ListParagraph"/>
        <w:numPr>
          <w:ilvl w:val="0"/>
          <w:numId w:val="19"/>
        </w:numPr>
        <w:spacing w:line="360" w:lineRule="auto"/>
        <w:jc w:val="both"/>
      </w:pPr>
      <w:r w:rsidRPr="00CC1C0E">
        <w:rPr>
          <w:b/>
        </w:rPr>
        <w:t>Social Impact Focused:</w:t>
      </w:r>
      <w:r w:rsidRPr="00CC1C0E">
        <w:t xml:space="preserve"> Aimed at educational upliftment using technology</w:t>
      </w:r>
    </w:p>
    <w:p w14:paraId="61538905" w14:textId="72F41E0E" w:rsidR="00B729FC" w:rsidRPr="00CC1C0E" w:rsidRDefault="00B729FC" w:rsidP="00F95808">
      <w:pPr>
        <w:pStyle w:val="ListParagraph"/>
        <w:numPr>
          <w:ilvl w:val="0"/>
          <w:numId w:val="19"/>
        </w:numPr>
        <w:spacing w:line="360" w:lineRule="auto"/>
        <w:jc w:val="both"/>
      </w:pPr>
      <w:r w:rsidRPr="00CC1C0E">
        <w:rPr>
          <w:b/>
        </w:rPr>
        <w:t>Machine Learning Integration:</w:t>
      </w:r>
      <w:r w:rsidRPr="00CC1C0E">
        <w:t xml:space="preserve"> Used modern algorithms for personalized learning support.</w:t>
      </w:r>
    </w:p>
    <w:p w14:paraId="00865CED" w14:textId="130B2DE5" w:rsidR="00B729FC" w:rsidRPr="00CC1C0E" w:rsidRDefault="00B729FC" w:rsidP="00F95808">
      <w:pPr>
        <w:pStyle w:val="ListParagraph"/>
        <w:numPr>
          <w:ilvl w:val="0"/>
          <w:numId w:val="19"/>
        </w:numPr>
        <w:spacing w:line="360" w:lineRule="auto"/>
        <w:jc w:val="both"/>
      </w:pPr>
      <w:r w:rsidRPr="00CC1C0E">
        <w:rPr>
          <w:b/>
        </w:rPr>
        <w:t>Secure and Scalable:</w:t>
      </w:r>
      <w:r w:rsidRPr="00CC1C0E">
        <w:t xml:space="preserve"> Clean modular codebase and robust authentication mechanisms.</w:t>
      </w:r>
    </w:p>
    <w:p w14:paraId="2EEC6875" w14:textId="0A31E282" w:rsidR="00B676B7" w:rsidRPr="00CC1C0E" w:rsidRDefault="00B676B7" w:rsidP="00633E4C">
      <w:pPr>
        <w:pStyle w:val="Heading3"/>
        <w:rPr>
          <w:sz w:val="27"/>
          <w:szCs w:val="27"/>
        </w:rPr>
      </w:pPr>
      <w:bookmarkStart w:id="178" w:name="_Toc198214558"/>
      <w:r w:rsidRPr="00CC1C0E">
        <w:t>Weaknesses:</w:t>
      </w:r>
      <w:bookmarkEnd w:id="178"/>
    </w:p>
    <w:p w14:paraId="344569D3" w14:textId="6F305892" w:rsidR="00B676B7" w:rsidRPr="00CC1C0E" w:rsidRDefault="00B676B7" w:rsidP="00F95808">
      <w:pPr>
        <w:pStyle w:val="ListParagraph"/>
        <w:numPr>
          <w:ilvl w:val="0"/>
          <w:numId w:val="20"/>
        </w:numPr>
        <w:spacing w:beforeAutospacing="1" w:afterAutospacing="1" w:line="360" w:lineRule="auto"/>
        <w:jc w:val="both"/>
      </w:pPr>
      <w:r w:rsidRPr="00CC1C0E">
        <w:rPr>
          <w:b/>
        </w:rPr>
        <w:t>UI Aesthetics:</w:t>
      </w:r>
      <w:r w:rsidRPr="00CC1C0E">
        <w:t xml:space="preserve"> Visual design could benefit from improved styling and user interaction cues.</w:t>
      </w:r>
    </w:p>
    <w:p w14:paraId="3263F03C" w14:textId="471A8E84" w:rsidR="00B676B7" w:rsidRPr="00CC1C0E" w:rsidRDefault="00B676B7" w:rsidP="00F95808">
      <w:pPr>
        <w:pStyle w:val="ListParagraph"/>
        <w:numPr>
          <w:ilvl w:val="0"/>
          <w:numId w:val="20"/>
        </w:numPr>
        <w:spacing w:beforeAutospacing="1" w:afterAutospacing="1" w:line="360" w:lineRule="auto"/>
        <w:jc w:val="both"/>
      </w:pPr>
      <w:r w:rsidRPr="00CC1C0E">
        <w:rPr>
          <w:b/>
        </w:rPr>
        <w:t>Performance Optimization:</w:t>
      </w:r>
      <w:r w:rsidRPr="00CC1C0E">
        <w:t xml:space="preserve"> Database queries can be further optimized for high concurrency.</w:t>
      </w:r>
    </w:p>
    <w:p w14:paraId="1555D00A" w14:textId="4EAF49B6" w:rsidR="00B676B7" w:rsidRPr="00CC1C0E" w:rsidRDefault="00B676B7" w:rsidP="00F95808">
      <w:pPr>
        <w:pStyle w:val="ListParagraph"/>
        <w:numPr>
          <w:ilvl w:val="0"/>
          <w:numId w:val="20"/>
        </w:numPr>
        <w:spacing w:beforeAutospacing="1" w:afterAutospacing="1" w:line="360" w:lineRule="auto"/>
        <w:jc w:val="both"/>
      </w:pPr>
      <w:r w:rsidRPr="00CC1C0E">
        <w:rPr>
          <w:b/>
        </w:rPr>
        <w:t>Limited Real-Time Updates:</w:t>
      </w:r>
      <w:r w:rsidRPr="00CC1C0E">
        <w:t xml:space="preserve"> Chat or live support functionalities were not included but could enhance coordination.</w:t>
      </w:r>
    </w:p>
    <w:p w14:paraId="416878EA" w14:textId="2A5C1BCB" w:rsidR="00B676B7" w:rsidRPr="00CC1C0E" w:rsidRDefault="00B676B7" w:rsidP="00F95808">
      <w:pPr>
        <w:pStyle w:val="ListParagraph"/>
        <w:numPr>
          <w:ilvl w:val="0"/>
          <w:numId w:val="20"/>
        </w:numPr>
        <w:spacing w:beforeAutospacing="1" w:afterAutospacing="1" w:line="360" w:lineRule="auto"/>
        <w:jc w:val="both"/>
      </w:pPr>
      <w:r w:rsidRPr="00CC1C0E">
        <w:rPr>
          <w:b/>
        </w:rPr>
        <w:lastRenderedPageBreak/>
        <w:t>Google Map:</w:t>
      </w:r>
      <w:r w:rsidRPr="00CC1C0E">
        <w:t xml:space="preserve"> </w:t>
      </w:r>
      <w:r w:rsidR="004721C0" w:rsidRPr="00CC1C0E">
        <w:t xml:space="preserve">Use </w:t>
      </w:r>
      <w:r w:rsidRPr="00CC1C0E">
        <w:t>Map location will be Helpful to enhance the Donor location for pick up.</w:t>
      </w:r>
    </w:p>
    <w:p w14:paraId="6CAE39DE" w14:textId="21C83221" w:rsidR="00B676B7" w:rsidRPr="00CC1C0E" w:rsidRDefault="00B676B7" w:rsidP="003D4BA1">
      <w:pPr>
        <w:pStyle w:val="Heading2"/>
        <w:jc w:val="both"/>
        <w:rPr>
          <w:sz w:val="36"/>
          <w:szCs w:val="36"/>
        </w:rPr>
      </w:pPr>
      <w:bookmarkStart w:id="179" w:name="_Toc198214559"/>
      <w:r w:rsidRPr="00CC1C0E">
        <w:t>Future Recommendations</w:t>
      </w:r>
      <w:bookmarkEnd w:id="179"/>
    </w:p>
    <w:p w14:paraId="1D1E4781" w14:textId="7763792D" w:rsidR="00B676B7" w:rsidRPr="00CC1C0E" w:rsidRDefault="00B676B7" w:rsidP="003D4BA1">
      <w:pPr>
        <w:pStyle w:val="NormalWeb"/>
        <w:spacing w:line="360" w:lineRule="auto"/>
        <w:jc w:val="both"/>
      </w:pPr>
      <w:r w:rsidRPr="00CC1C0E">
        <w:t>For Future, the following future improvements and scope extensions are proposed:</w:t>
      </w:r>
    </w:p>
    <w:p w14:paraId="23D2EE87" w14:textId="51BDEB9F" w:rsidR="00B676B7" w:rsidRPr="00CC1C0E" w:rsidRDefault="00B676B7" w:rsidP="00633E4C">
      <w:pPr>
        <w:pStyle w:val="Heading3"/>
        <w:rPr>
          <w:sz w:val="27"/>
          <w:szCs w:val="27"/>
        </w:rPr>
      </w:pPr>
      <w:bookmarkStart w:id="180" w:name="_Toc198214560"/>
      <w:r w:rsidRPr="00CC1C0E">
        <w:t>Enhancements to Current Modules:</w:t>
      </w:r>
      <w:bookmarkEnd w:id="180"/>
    </w:p>
    <w:p w14:paraId="1FFC1C4B" w14:textId="162D8BB7" w:rsidR="00B676B7" w:rsidRPr="00CC1C0E" w:rsidRDefault="00B676B7" w:rsidP="00F95808">
      <w:pPr>
        <w:pStyle w:val="ListParagraph"/>
        <w:numPr>
          <w:ilvl w:val="0"/>
          <w:numId w:val="21"/>
        </w:numPr>
        <w:spacing w:beforeAutospacing="1" w:afterAutospacing="1" w:line="360" w:lineRule="auto"/>
        <w:jc w:val="both"/>
      </w:pPr>
      <w:r w:rsidRPr="00CC1C0E">
        <w:t>Improve UI with animated transitions and better visual hierarchies.</w:t>
      </w:r>
    </w:p>
    <w:p w14:paraId="22F623ED" w14:textId="09602249" w:rsidR="00B676B7" w:rsidRPr="00CC1C0E" w:rsidRDefault="00B676B7" w:rsidP="00F95808">
      <w:pPr>
        <w:pStyle w:val="ListParagraph"/>
        <w:numPr>
          <w:ilvl w:val="0"/>
          <w:numId w:val="21"/>
        </w:numPr>
        <w:spacing w:beforeAutospacing="1" w:afterAutospacing="1" w:line="360" w:lineRule="auto"/>
        <w:jc w:val="both"/>
      </w:pPr>
      <w:r w:rsidRPr="00CC1C0E">
        <w:t>Add file format previews for book cover uploads.</w:t>
      </w:r>
    </w:p>
    <w:p w14:paraId="6D002A49" w14:textId="70B8438C" w:rsidR="00B676B7" w:rsidRPr="00CC1C0E" w:rsidRDefault="00B676B7" w:rsidP="00F95808">
      <w:pPr>
        <w:pStyle w:val="ListParagraph"/>
        <w:numPr>
          <w:ilvl w:val="0"/>
          <w:numId w:val="21"/>
        </w:numPr>
        <w:spacing w:beforeAutospacing="1" w:afterAutospacing="1" w:line="360" w:lineRule="auto"/>
        <w:jc w:val="both"/>
      </w:pPr>
      <w:r w:rsidRPr="00CC1C0E">
        <w:t>Provide status tracking for donation and request submissions.</w:t>
      </w:r>
    </w:p>
    <w:p w14:paraId="246A379C" w14:textId="79BCFBC9" w:rsidR="00B676B7" w:rsidRPr="00CC1C0E" w:rsidRDefault="00B676B7" w:rsidP="00633E4C">
      <w:pPr>
        <w:pStyle w:val="Heading3"/>
        <w:rPr>
          <w:sz w:val="27"/>
          <w:szCs w:val="27"/>
        </w:rPr>
      </w:pPr>
      <w:bookmarkStart w:id="181" w:name="_Toc198214561"/>
      <w:r w:rsidRPr="00CC1C0E">
        <w:t>Additional Features:</w:t>
      </w:r>
      <w:bookmarkEnd w:id="181"/>
    </w:p>
    <w:p w14:paraId="5FD9F294" w14:textId="0037E7AD" w:rsidR="00B676B7" w:rsidRPr="00CC1C0E" w:rsidRDefault="00B676B7" w:rsidP="00F95808">
      <w:pPr>
        <w:pStyle w:val="ListParagraph"/>
        <w:numPr>
          <w:ilvl w:val="0"/>
          <w:numId w:val="22"/>
        </w:numPr>
        <w:spacing w:beforeAutospacing="1" w:afterAutospacing="1" w:line="360" w:lineRule="auto"/>
        <w:jc w:val="both"/>
      </w:pPr>
      <w:r w:rsidRPr="00CC1C0E">
        <w:rPr>
          <w:b/>
        </w:rPr>
        <w:t>Chat System:</w:t>
      </w:r>
      <w:r w:rsidRPr="00CC1C0E">
        <w:t xml:space="preserve"> Real-time communication between users and volunteers.</w:t>
      </w:r>
    </w:p>
    <w:p w14:paraId="6351663A" w14:textId="4210A332" w:rsidR="00B676B7" w:rsidRPr="00CC1C0E" w:rsidRDefault="00B676B7" w:rsidP="00F95808">
      <w:pPr>
        <w:pStyle w:val="ListParagraph"/>
        <w:numPr>
          <w:ilvl w:val="0"/>
          <w:numId w:val="22"/>
        </w:numPr>
        <w:spacing w:beforeAutospacing="1" w:afterAutospacing="1" w:line="360" w:lineRule="auto"/>
        <w:jc w:val="both"/>
      </w:pPr>
      <w:r w:rsidRPr="00CC1C0E">
        <w:rPr>
          <w:b/>
        </w:rPr>
        <w:t>Mobile Application:</w:t>
      </w:r>
      <w:r w:rsidRPr="00CC1C0E">
        <w:t xml:space="preserve"> Flutter-based cross-platform app for accessibility.</w:t>
      </w:r>
    </w:p>
    <w:p w14:paraId="54147907" w14:textId="25474C40" w:rsidR="00B676B7" w:rsidRPr="00CC1C0E" w:rsidRDefault="00B676B7" w:rsidP="00F95808">
      <w:pPr>
        <w:pStyle w:val="ListParagraph"/>
        <w:numPr>
          <w:ilvl w:val="0"/>
          <w:numId w:val="22"/>
        </w:numPr>
        <w:spacing w:beforeAutospacing="1" w:afterAutospacing="1" w:line="360" w:lineRule="auto"/>
        <w:jc w:val="both"/>
      </w:pPr>
      <w:r w:rsidRPr="00CC1C0E">
        <w:rPr>
          <w:b/>
        </w:rPr>
        <w:t>Gamified Volunteering:</w:t>
      </w:r>
      <w:r w:rsidRPr="00CC1C0E">
        <w:t xml:space="preserve"> Add badges and leaderboards to motivate volunteers.</w:t>
      </w:r>
    </w:p>
    <w:p w14:paraId="68C7296E" w14:textId="17B12225" w:rsidR="00B676B7" w:rsidRPr="00CC1C0E" w:rsidRDefault="00B676B7" w:rsidP="00F95808">
      <w:pPr>
        <w:pStyle w:val="ListParagraph"/>
        <w:numPr>
          <w:ilvl w:val="0"/>
          <w:numId w:val="22"/>
        </w:numPr>
        <w:spacing w:beforeAutospacing="1" w:afterAutospacing="1" w:line="360" w:lineRule="auto"/>
        <w:jc w:val="both"/>
      </w:pPr>
      <w:r w:rsidRPr="00CC1C0E">
        <w:rPr>
          <w:b/>
        </w:rPr>
        <w:t>Feedback Analytics:</w:t>
      </w:r>
      <w:r w:rsidRPr="00CC1C0E">
        <w:t xml:space="preserve"> Automatically categorize user feedback using NLP.</w:t>
      </w:r>
    </w:p>
    <w:p w14:paraId="703FE317" w14:textId="10EBD5E1" w:rsidR="00B676B7" w:rsidRPr="00CC1C0E" w:rsidRDefault="00B676B7" w:rsidP="00633E4C">
      <w:pPr>
        <w:pStyle w:val="Heading3"/>
      </w:pPr>
      <w:bookmarkStart w:id="182" w:name="_Toc198214562"/>
      <w:r w:rsidRPr="00CC1C0E">
        <w:t>Future Specific Work Plan:</w:t>
      </w:r>
      <w:bookmarkEnd w:id="182"/>
    </w:p>
    <w:p w14:paraId="06C5B2F2" w14:textId="69BCB5B8" w:rsidR="00B676B7" w:rsidRPr="00CC1C0E" w:rsidRDefault="00B676B7" w:rsidP="00F95808">
      <w:pPr>
        <w:pStyle w:val="ListParagraph"/>
        <w:numPr>
          <w:ilvl w:val="0"/>
          <w:numId w:val="23"/>
        </w:numPr>
        <w:spacing w:beforeAutospacing="1" w:afterAutospacing="1" w:line="360" w:lineRule="auto"/>
        <w:jc w:val="both"/>
      </w:pPr>
      <w:r w:rsidRPr="00CC1C0E">
        <w:t>Implement real-time notification system (Node.js + Socket.io).</w:t>
      </w:r>
    </w:p>
    <w:p w14:paraId="527A7EC9" w14:textId="41A1674B" w:rsidR="00B676B7" w:rsidRPr="00CC1C0E" w:rsidRDefault="00B676B7" w:rsidP="00F95808">
      <w:pPr>
        <w:pStyle w:val="ListParagraph"/>
        <w:numPr>
          <w:ilvl w:val="0"/>
          <w:numId w:val="23"/>
        </w:numPr>
        <w:spacing w:beforeAutospacing="1" w:afterAutospacing="1" w:line="360" w:lineRule="auto"/>
        <w:jc w:val="both"/>
      </w:pPr>
      <w:r w:rsidRPr="00CC1C0E">
        <w:t>Deploy the application using cloud services (e.g., Vercel/Heroku for frontend, Render for backend).</w:t>
      </w:r>
    </w:p>
    <w:p w14:paraId="3821536B" w14:textId="6CBC4A77" w:rsidR="00C104EC" w:rsidRPr="00CC1C0E" w:rsidRDefault="00B676B7" w:rsidP="00F95808">
      <w:pPr>
        <w:pStyle w:val="ListParagraph"/>
        <w:numPr>
          <w:ilvl w:val="0"/>
          <w:numId w:val="23"/>
        </w:numPr>
        <w:spacing w:beforeAutospacing="1" w:afterAutospacing="1" w:line="360" w:lineRule="auto"/>
        <w:jc w:val="both"/>
      </w:pPr>
      <w:r w:rsidRPr="00CC1C0E">
        <w:t>Conduct user testing in real environments (e.g., colleges, libraries).</w:t>
      </w:r>
    </w:p>
    <w:p w14:paraId="2606757A" w14:textId="1E797D01" w:rsidR="004721C0" w:rsidRPr="00CC1C0E" w:rsidRDefault="00C104EC" w:rsidP="003D4BA1">
      <w:pPr>
        <w:pStyle w:val="Heading2"/>
      </w:pPr>
      <w:bookmarkStart w:id="183" w:name="_Toc198214563"/>
      <w:r w:rsidRPr="00CC1C0E">
        <w:t>Conclusion</w:t>
      </w:r>
      <w:bookmarkEnd w:id="183"/>
      <w:r w:rsidRPr="00CC1C0E">
        <w:t xml:space="preserve"> </w:t>
      </w:r>
    </w:p>
    <w:p w14:paraId="4E1CDBBF" w14:textId="63315A6D" w:rsidR="004721C0" w:rsidRPr="00CC1C0E" w:rsidRDefault="004721C0" w:rsidP="003D4BA1">
      <w:pPr>
        <w:spacing w:line="360" w:lineRule="auto"/>
        <w:jc w:val="both"/>
        <w:sectPr w:rsidR="004721C0" w:rsidRPr="00CC1C0E" w:rsidSect="003D48EB">
          <w:pgSz w:w="11909" w:h="16834" w:code="9"/>
          <w:pgMar w:top="1440" w:right="1440" w:bottom="1440" w:left="1440" w:header="720" w:footer="720" w:gutter="0"/>
          <w:cols w:space="720"/>
          <w:docGrid w:linePitch="360"/>
        </w:sectPr>
      </w:pPr>
      <w:r w:rsidRPr="00CC1C0E">
        <w:t xml:space="preserve">In conclusion, Ehsas Hub successfully met its objectives, including secure user registration, book donation workflows, multi-role access, and personalized book recommendations. All core functionalities were implemented and tested with 100% success rate in unit testing. The project offers a scalable base for further work and meaningful social contribution. Future directions include the expansion of </w:t>
      </w:r>
      <w:r w:rsidR="00A70FB6" w:rsidRPr="00CC1C0E">
        <w:t>features,</w:t>
      </w:r>
      <w:r w:rsidRPr="00CC1C0E">
        <w:t xml:space="preserve"> UI improvement, integration of real-time components, and deployment for public use. With a clear roadmap for Future, Ehsas Hub stands ready for refinement and broader impact in the educational tech domain.</w:t>
      </w:r>
    </w:p>
    <w:p w14:paraId="1348A636" w14:textId="666F5DA2" w:rsidR="007A0BDA" w:rsidRPr="00CC1C0E" w:rsidRDefault="007A0BDA" w:rsidP="003D4BA1">
      <w:pPr>
        <w:pStyle w:val="Heading1"/>
        <w:numPr>
          <w:ilvl w:val="0"/>
          <w:numId w:val="0"/>
        </w:numPr>
      </w:pPr>
      <w:bookmarkStart w:id="184" w:name="_Toc198214564"/>
      <w:r w:rsidRPr="00CC1C0E">
        <w:lastRenderedPageBreak/>
        <w:t>References</w:t>
      </w:r>
      <w:bookmarkEnd w:id="168"/>
      <w:bookmarkEnd w:id="169"/>
      <w:bookmarkEnd w:id="184"/>
    </w:p>
    <w:p w14:paraId="6D93DC0B" w14:textId="77777777" w:rsidR="003D1887" w:rsidRPr="00CC1C0E" w:rsidRDefault="003D1887" w:rsidP="003D4BA1">
      <w:pPr>
        <w:spacing w:before="100" w:beforeAutospacing="1" w:after="100" w:afterAutospacing="1" w:line="360" w:lineRule="auto"/>
      </w:pPr>
      <w:bookmarkStart w:id="185" w:name="_Toc19544178"/>
      <w:bookmarkStart w:id="186" w:name="_Toc19544226"/>
      <w:r w:rsidRPr="00CC1C0E">
        <w:t xml:space="preserve">[1] F. Ricci, L. Rokach, and B. Shapira, </w:t>
      </w:r>
      <w:r w:rsidRPr="00CC1C0E">
        <w:rPr>
          <w:rStyle w:val="Emphasis"/>
        </w:rPr>
        <w:t>Recommender Systems Handbook</w:t>
      </w:r>
      <w:r w:rsidRPr="00CC1C0E">
        <w:t>. Boston, MA: Springer, 2011.</w:t>
      </w:r>
    </w:p>
    <w:p w14:paraId="5C6D8B3B" w14:textId="77777777" w:rsidR="003D1887" w:rsidRPr="00CC1C0E" w:rsidRDefault="003D1887" w:rsidP="003D4BA1">
      <w:pPr>
        <w:spacing w:before="100" w:beforeAutospacing="1" w:after="100" w:afterAutospacing="1" w:line="360" w:lineRule="auto"/>
      </w:pPr>
      <w:r w:rsidRPr="00CC1C0E">
        <w:t xml:space="preserve">[2] Y. Koren, R. Bell, and C. Volinsky, “Matrix factorization techniques for recommender systems,” </w:t>
      </w:r>
      <w:r w:rsidRPr="00CC1C0E">
        <w:rPr>
          <w:rStyle w:val="Emphasis"/>
        </w:rPr>
        <w:t>IEEE Computer</w:t>
      </w:r>
      <w:r w:rsidRPr="00CC1C0E">
        <w:t>, vol. 42, no. 8, pp. 30–37, Aug. 2009.</w:t>
      </w:r>
    </w:p>
    <w:p w14:paraId="71832C60" w14:textId="77777777" w:rsidR="003D1887" w:rsidRPr="00CC1C0E" w:rsidRDefault="003D1887" w:rsidP="003D4BA1">
      <w:pPr>
        <w:spacing w:before="100" w:beforeAutospacing="1" w:after="100" w:afterAutospacing="1" w:line="360" w:lineRule="auto"/>
      </w:pPr>
      <w:r w:rsidRPr="00CC1C0E">
        <w:t xml:space="preserve">[3] R. Burke, “Hybrid recommender systems: Survey and experiments,” </w:t>
      </w:r>
      <w:r w:rsidRPr="00CC1C0E">
        <w:rPr>
          <w:rStyle w:val="Emphasis"/>
        </w:rPr>
        <w:t>User Modeling and User-Adapted Interaction</w:t>
      </w:r>
      <w:r w:rsidRPr="00CC1C0E">
        <w:t>, vol. 12, no. 4, pp. 331–370, Nov. 2002.</w:t>
      </w:r>
    </w:p>
    <w:p w14:paraId="504A45D3" w14:textId="77777777" w:rsidR="003D1887" w:rsidRPr="00CC1C0E" w:rsidRDefault="003D1887" w:rsidP="003D4BA1">
      <w:pPr>
        <w:spacing w:before="100" w:beforeAutospacing="1" w:after="100" w:afterAutospacing="1" w:line="360" w:lineRule="auto"/>
      </w:pPr>
      <w:r w:rsidRPr="00CC1C0E">
        <w:t xml:space="preserve">[4] X. Su and T. M. Khoshgoftaar, “A survey of collaborative filtering techniques,” </w:t>
      </w:r>
      <w:r w:rsidRPr="00CC1C0E">
        <w:rPr>
          <w:rStyle w:val="Emphasis"/>
        </w:rPr>
        <w:t>Advances in Artificial Intelligence</w:t>
      </w:r>
      <w:r w:rsidRPr="00CC1C0E">
        <w:t>, vol. 2009, Article ID 421425, 2009.</w:t>
      </w:r>
    </w:p>
    <w:p w14:paraId="4C659FAB" w14:textId="77777777" w:rsidR="003D1887" w:rsidRPr="00CC1C0E" w:rsidRDefault="003D1887" w:rsidP="003D4BA1">
      <w:pPr>
        <w:spacing w:before="100" w:beforeAutospacing="1" w:after="100" w:afterAutospacing="1" w:line="360" w:lineRule="auto"/>
      </w:pPr>
      <w:r w:rsidRPr="00CC1C0E">
        <w:t xml:space="preserve">[5] S. Bhattacharyya, S. Jha, K. Tharakunnel, and J. C. Westland, “Data mining for credit card fraud: A comparative study,” </w:t>
      </w:r>
      <w:r w:rsidRPr="00CC1C0E">
        <w:rPr>
          <w:rStyle w:val="Emphasis"/>
        </w:rPr>
        <w:t>Decision Support Systems</w:t>
      </w:r>
      <w:r w:rsidRPr="00CC1C0E">
        <w:t>, vol. 50, no. 3, pp. 602–613, Feb. 2011.</w:t>
      </w:r>
    </w:p>
    <w:p w14:paraId="71AB522A" w14:textId="77777777" w:rsidR="003D1887" w:rsidRPr="00CC1C0E" w:rsidRDefault="003D1887" w:rsidP="003D4BA1">
      <w:pPr>
        <w:spacing w:before="100" w:beforeAutospacing="1" w:after="100" w:afterAutospacing="1" w:line="360" w:lineRule="auto"/>
      </w:pPr>
      <w:r w:rsidRPr="00CC1C0E">
        <w:t xml:space="preserve">[6] K. R. Seeja and M. Zareapoor, “FraudMiner: A novel credit card fraud detection model based on frequent itemset mining,” </w:t>
      </w:r>
      <w:r w:rsidRPr="00CC1C0E">
        <w:rPr>
          <w:rStyle w:val="Emphasis"/>
        </w:rPr>
        <w:t>The Scientific World Journal</w:t>
      </w:r>
      <w:r w:rsidRPr="00CC1C0E">
        <w:t>, vol. 2014, Article ID 252797, 2014.</w:t>
      </w:r>
    </w:p>
    <w:p w14:paraId="547BF670" w14:textId="77777777" w:rsidR="003D1887" w:rsidRPr="00CC1C0E" w:rsidRDefault="003D1887" w:rsidP="003D4BA1">
      <w:pPr>
        <w:spacing w:before="100" w:beforeAutospacing="1" w:after="100" w:afterAutospacing="1" w:line="360" w:lineRule="auto"/>
      </w:pPr>
      <w:r w:rsidRPr="00CC1C0E">
        <w:t xml:space="preserve">[7] M. Omokaro, P. C. Zhang, and E. H. Chi, “Volunteerism through self-tracking and personal informatics: How quantified self data can support civic engagement,” in </w:t>
      </w:r>
      <w:r w:rsidRPr="00CC1C0E">
        <w:rPr>
          <w:rStyle w:val="Emphasis"/>
        </w:rPr>
        <w:t>Proc. ACM Conf. Human Factors in Computing Systems (CHI)</w:t>
      </w:r>
      <w:r w:rsidRPr="00CC1C0E">
        <w:t>, 2015, pp. 4873–4882.</w:t>
      </w:r>
    </w:p>
    <w:p w14:paraId="32AA1728" w14:textId="77777777" w:rsidR="003D1887" w:rsidRPr="00CC1C0E" w:rsidRDefault="003D1887" w:rsidP="003D4BA1">
      <w:pPr>
        <w:spacing w:before="100" w:beforeAutospacing="1" w:after="100" w:afterAutospacing="1" w:line="360" w:lineRule="auto"/>
      </w:pPr>
      <w:r w:rsidRPr="00CC1C0E">
        <w:t xml:space="preserve">[8] S. Wu, J. M. DiMicco, and D. R. Millen, “Detecting professional versus personal closeness using an enterprise social network site,” in </w:t>
      </w:r>
      <w:r w:rsidRPr="00CC1C0E">
        <w:rPr>
          <w:rStyle w:val="Emphasis"/>
        </w:rPr>
        <w:t>Proc. 32nd ACM Conf. Human Factors in Computing Systems</w:t>
      </w:r>
      <w:r w:rsidRPr="00CC1C0E">
        <w:t>, 2010, pp. 1955–1964.</w:t>
      </w:r>
    </w:p>
    <w:p w14:paraId="424725A9" w14:textId="77777777" w:rsidR="003D1887" w:rsidRPr="00CC1C0E" w:rsidRDefault="003D1887" w:rsidP="003D4BA1">
      <w:pPr>
        <w:spacing w:before="100" w:beforeAutospacing="1" w:after="100" w:afterAutospacing="1" w:line="360" w:lineRule="auto"/>
      </w:pPr>
      <w:r w:rsidRPr="00CC1C0E">
        <w:t xml:space="preserve">[9] X. He, L. Liao, H. Zhang, L. Nie, X. Hu, and T. S. Chua, “Neural collaborative filtering,” in </w:t>
      </w:r>
      <w:r w:rsidRPr="00CC1C0E">
        <w:rPr>
          <w:rStyle w:val="Emphasis"/>
        </w:rPr>
        <w:t>Proc. 26th Int. Conf. World Wide Web (WWW)</w:t>
      </w:r>
      <w:r w:rsidRPr="00CC1C0E">
        <w:t>, 2017, pp. 173–182.</w:t>
      </w:r>
    </w:p>
    <w:p w14:paraId="49A745FA" w14:textId="50BB8BD8" w:rsidR="003D1887" w:rsidRPr="00CC1C0E" w:rsidRDefault="003D1887" w:rsidP="00400353">
      <w:pPr>
        <w:spacing w:before="100" w:beforeAutospacing="1" w:after="100" w:afterAutospacing="1" w:line="360" w:lineRule="auto"/>
      </w:pPr>
      <w:r w:rsidRPr="00CC1C0E">
        <w:t xml:space="preserve">[10] P. Covington, J. Adams, and E. Sargin, “Deep neural networks for YouTube recommendations,” in </w:t>
      </w:r>
      <w:r w:rsidRPr="00CC1C0E">
        <w:rPr>
          <w:rStyle w:val="Emphasis"/>
        </w:rPr>
        <w:t>Proc. 10th ACM Conf. Recommender Systems (RecSys)</w:t>
      </w:r>
      <w:r w:rsidRPr="00CC1C0E">
        <w:t>, 2016, pp. 191–19</w:t>
      </w:r>
      <w:bookmarkEnd w:id="185"/>
      <w:bookmarkEnd w:id="186"/>
    </w:p>
    <w:sectPr w:rsidR="003D1887" w:rsidRPr="00CC1C0E"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590D2" w14:textId="77777777" w:rsidR="00F95808" w:rsidRDefault="00F95808">
      <w:r>
        <w:separator/>
      </w:r>
    </w:p>
  </w:endnote>
  <w:endnote w:type="continuationSeparator" w:id="0">
    <w:p w14:paraId="6AE5C4EB" w14:textId="77777777" w:rsidR="00F95808" w:rsidRDefault="00F95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B93606" w14:textId="77777777" w:rsidR="00F95808" w:rsidRDefault="00F95808">
      <w:r>
        <w:separator/>
      </w:r>
    </w:p>
  </w:footnote>
  <w:footnote w:type="continuationSeparator" w:id="0">
    <w:p w14:paraId="6173227C" w14:textId="77777777" w:rsidR="00F95808" w:rsidRDefault="00F958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223150"/>
      <w:docPartObj>
        <w:docPartGallery w:val="Page Numbers (Top of Page)"/>
        <w:docPartUnique/>
      </w:docPartObj>
    </w:sdtPr>
    <w:sdtEndPr>
      <w:rPr>
        <w:noProof/>
      </w:rPr>
    </w:sdtEndPr>
    <w:sdtContent>
      <w:p w14:paraId="4BA876A8" w14:textId="07A7D7E1" w:rsidR="00135104" w:rsidRDefault="00135104">
        <w:pPr>
          <w:pStyle w:val="Header"/>
          <w:jc w:val="right"/>
        </w:pPr>
        <w:r>
          <w:fldChar w:fldCharType="begin"/>
        </w:r>
        <w:r>
          <w:instrText xml:space="preserve"> PAGE   \* MERGEFORMAT </w:instrText>
        </w:r>
        <w:r>
          <w:fldChar w:fldCharType="separate"/>
        </w:r>
        <w:r w:rsidR="003F195E">
          <w:rPr>
            <w:noProof/>
          </w:rPr>
          <w:t>12</w:t>
        </w:r>
        <w:r>
          <w:rPr>
            <w:noProof/>
          </w:rPr>
          <w:fldChar w:fldCharType="end"/>
        </w:r>
      </w:p>
    </w:sdtContent>
  </w:sdt>
  <w:p w14:paraId="391331F0" w14:textId="77777777" w:rsidR="00135104" w:rsidRDefault="001351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D35A" w14:textId="77777777" w:rsidR="00135104" w:rsidRDefault="00135104" w:rsidP="00AC297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99552" w14:textId="2964428F" w:rsidR="00135104" w:rsidRDefault="00135104" w:rsidP="004C3191">
    <w:pPr>
      <w:pStyle w:val="Header"/>
    </w:pPr>
    <w:r>
      <w:rPr>
        <w:noProof/>
      </w:rPr>
      <w:fldChar w:fldCharType="begin"/>
    </w:r>
    <w:r>
      <w:rPr>
        <w:noProof/>
      </w:rPr>
      <w:instrText xml:space="preserve"> STYLEREF  Subtitle  \* MERGEFORMAT </w:instrText>
    </w:r>
    <w:r w:rsidR="003F195E">
      <w:rPr>
        <w:noProof/>
      </w:rPr>
      <w:fldChar w:fldCharType="separate"/>
    </w:r>
    <w:r w:rsidR="003F195E">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F195E">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C79BF" w14:textId="676ACF1F" w:rsidR="00135104" w:rsidRDefault="00135104" w:rsidP="004C3191">
    <w:pPr>
      <w:pStyle w:val="Header"/>
    </w:pPr>
    <w:r>
      <w:rPr>
        <w:noProof/>
      </w:rPr>
      <w:fldChar w:fldCharType="begin"/>
    </w:r>
    <w:r>
      <w:rPr>
        <w:noProof/>
      </w:rPr>
      <w:instrText xml:space="preserve"> STYLEREF  Subtitle  \* MERGEFORMAT </w:instrText>
    </w:r>
    <w:r>
      <w:rPr>
        <w:noProof/>
      </w:rPr>
      <w:fldChar w:fldCharType="separate"/>
    </w:r>
    <w:r w:rsidR="003F195E">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F195E">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B8A63" w14:textId="3F5851C7" w:rsidR="00135104" w:rsidRDefault="00135104" w:rsidP="004C3191">
    <w:pPr>
      <w:pStyle w:val="Header"/>
    </w:pPr>
    <w:r>
      <w:rPr>
        <w:noProof/>
      </w:rPr>
      <w:fldChar w:fldCharType="begin"/>
    </w:r>
    <w:r>
      <w:rPr>
        <w:noProof/>
      </w:rPr>
      <w:instrText xml:space="preserve"> STYLEREF  Subtitle  \* MERGEFORMAT </w:instrText>
    </w:r>
    <w:r>
      <w:rPr>
        <w:noProof/>
      </w:rPr>
      <w:fldChar w:fldCharType="separate"/>
    </w:r>
    <w:r w:rsidR="003F195E">
      <w:rPr>
        <w:noProof/>
      </w:rPr>
      <w:t>List of Figures</w:t>
    </w:r>
    <w:r>
      <w:rPr>
        <w:noProof/>
      </w:rPr>
      <w:fldChar w:fldCharType="end"/>
    </w:r>
    <w:bookmarkStart w:id="9" w:name="_Toc197884554"/>
    <w:r>
      <w:ptab w:relativeTo="margin" w:alignment="center" w:leader="none"/>
    </w:r>
    <w:r>
      <w:ptab w:relativeTo="margin" w:alignment="right" w:leader="none"/>
    </w:r>
    <w:r>
      <w:fldChar w:fldCharType="begin"/>
    </w:r>
    <w:r>
      <w:instrText xml:space="preserve"> PAGE  \* roman  \* MERGEFORMAT </w:instrText>
    </w:r>
    <w:r>
      <w:fldChar w:fldCharType="separate"/>
    </w:r>
    <w:r w:rsidR="003F195E">
      <w:rPr>
        <w:noProof/>
      </w:rPr>
      <w:t>v</w:t>
    </w:r>
    <w:r>
      <w:fldChar w:fldCharType="end"/>
    </w:r>
    <w:bookmarkEnd w:id="9"/>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768737"/>
      <w:docPartObj>
        <w:docPartGallery w:val="Page Numbers (Top of Page)"/>
        <w:docPartUnique/>
      </w:docPartObj>
    </w:sdtPr>
    <w:sdtEndPr>
      <w:rPr>
        <w:noProof/>
      </w:rPr>
    </w:sdtEndPr>
    <w:sdtContent>
      <w:p w14:paraId="075897D5" w14:textId="31F55912" w:rsidR="00135104" w:rsidRDefault="00135104">
        <w:pPr>
          <w:pStyle w:val="Header"/>
          <w:jc w:val="right"/>
        </w:pPr>
        <w:r>
          <w:fldChar w:fldCharType="begin"/>
        </w:r>
        <w:r>
          <w:instrText xml:space="preserve"> PAGE   \* MERGEFORMAT </w:instrText>
        </w:r>
        <w:r>
          <w:fldChar w:fldCharType="separate"/>
        </w:r>
        <w:r w:rsidR="003F195E">
          <w:rPr>
            <w:noProof/>
          </w:rPr>
          <w:t>13</w:t>
        </w:r>
        <w:r>
          <w:rPr>
            <w:noProof/>
          </w:rPr>
          <w:fldChar w:fldCharType="end"/>
        </w:r>
      </w:p>
    </w:sdtContent>
  </w:sdt>
  <w:p w14:paraId="69F5B560" w14:textId="25B40CB7" w:rsidR="00135104" w:rsidRDefault="00135104" w:rsidP="00AC297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2D1A"/>
    <w:multiLevelType w:val="hybridMultilevel"/>
    <w:tmpl w:val="6FF6B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E11EB"/>
    <w:multiLevelType w:val="hybridMultilevel"/>
    <w:tmpl w:val="47AE693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3BF6FEC"/>
    <w:multiLevelType w:val="multilevel"/>
    <w:tmpl w:val="012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C34B5"/>
    <w:multiLevelType w:val="hybridMultilevel"/>
    <w:tmpl w:val="900A3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80C19"/>
    <w:multiLevelType w:val="hybridMultilevel"/>
    <w:tmpl w:val="531256C4"/>
    <w:lvl w:ilvl="0" w:tplc="E14480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B5D5C"/>
    <w:multiLevelType w:val="hybridMultilevel"/>
    <w:tmpl w:val="CCAC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104BB"/>
    <w:multiLevelType w:val="hybridMultilevel"/>
    <w:tmpl w:val="3FAE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E201B"/>
    <w:multiLevelType w:val="hybridMultilevel"/>
    <w:tmpl w:val="B97A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E1810"/>
    <w:multiLevelType w:val="multilevel"/>
    <w:tmpl w:val="B860EE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0" w15:restartNumberingAfterBreak="0">
    <w:nsid w:val="1CB865A2"/>
    <w:multiLevelType w:val="hybridMultilevel"/>
    <w:tmpl w:val="A730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752F1"/>
    <w:multiLevelType w:val="hybridMultilevel"/>
    <w:tmpl w:val="4CD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902DC"/>
    <w:multiLevelType w:val="multilevel"/>
    <w:tmpl w:val="A6409660"/>
    <w:lvl w:ilvl="0">
      <w:start w:val="1"/>
      <w:numFmt w:val="bullet"/>
      <w:lvlText w:val=""/>
      <w:lvlJc w:val="left"/>
      <w:pPr>
        <w:ind w:left="720" w:hanging="360"/>
      </w:pPr>
      <w:rPr>
        <w:rFonts w:ascii="Symbol" w:hAnsi="Symbol" w:hint="default"/>
      </w:rPr>
    </w:lvl>
    <w:lvl w:ilvl="1">
      <w:start w:val="1"/>
      <w:numFmt w:val="decimal"/>
      <w:isLgl/>
      <w:lvlText w:val="%1.%2"/>
      <w:lvlJc w:val="left"/>
      <w:pPr>
        <w:ind w:left="1260" w:hanging="900"/>
      </w:pPr>
      <w:rPr>
        <w:rFonts w:hint="default"/>
      </w:rPr>
    </w:lvl>
    <w:lvl w:ilvl="2">
      <w:start w:val="4"/>
      <w:numFmt w:val="decimal"/>
      <w:isLgl/>
      <w:lvlText w:val="%1.%2.%3"/>
      <w:lvlJc w:val="left"/>
      <w:pPr>
        <w:ind w:left="1260" w:hanging="900"/>
      </w:pPr>
      <w:rPr>
        <w:rFonts w:hint="default"/>
      </w:rPr>
    </w:lvl>
    <w:lvl w:ilvl="3">
      <w:start w:val="4"/>
      <w:numFmt w:val="decimal"/>
      <w:isLgl/>
      <w:lvlText w:val="%1.%2.%3.%4"/>
      <w:lvlJc w:val="left"/>
      <w:pPr>
        <w:ind w:left="1260" w:hanging="900"/>
      </w:pPr>
      <w:rPr>
        <w:rFonts w:hint="default"/>
      </w:rPr>
    </w:lvl>
    <w:lvl w:ilvl="4">
      <w:start w:val="3"/>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267ABD"/>
    <w:multiLevelType w:val="multilevel"/>
    <w:tmpl w:val="ED3C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F16D4"/>
    <w:multiLevelType w:val="multilevel"/>
    <w:tmpl w:val="A6409660"/>
    <w:lvl w:ilvl="0">
      <w:start w:val="1"/>
      <w:numFmt w:val="bullet"/>
      <w:lvlText w:val=""/>
      <w:lvlJc w:val="left"/>
      <w:pPr>
        <w:ind w:left="1080" w:hanging="360"/>
      </w:pPr>
      <w:rPr>
        <w:rFonts w:ascii="Symbol" w:hAnsi="Symbol" w:hint="default"/>
      </w:rPr>
    </w:lvl>
    <w:lvl w:ilvl="1">
      <w:start w:val="1"/>
      <w:numFmt w:val="decimal"/>
      <w:isLgl/>
      <w:lvlText w:val="%1.%2"/>
      <w:lvlJc w:val="left"/>
      <w:pPr>
        <w:ind w:left="1620" w:hanging="900"/>
      </w:pPr>
      <w:rPr>
        <w:rFonts w:hint="default"/>
      </w:rPr>
    </w:lvl>
    <w:lvl w:ilvl="2">
      <w:start w:val="4"/>
      <w:numFmt w:val="decimal"/>
      <w:isLgl/>
      <w:lvlText w:val="%1.%2.%3"/>
      <w:lvlJc w:val="left"/>
      <w:pPr>
        <w:ind w:left="1620" w:hanging="900"/>
      </w:pPr>
      <w:rPr>
        <w:rFonts w:hint="default"/>
      </w:rPr>
    </w:lvl>
    <w:lvl w:ilvl="3">
      <w:start w:val="4"/>
      <w:numFmt w:val="decimal"/>
      <w:isLgl/>
      <w:lvlText w:val="%1.%2.%3.%4"/>
      <w:lvlJc w:val="left"/>
      <w:pPr>
        <w:ind w:left="1620" w:hanging="900"/>
      </w:pPr>
      <w:rPr>
        <w:rFonts w:hint="default"/>
      </w:rPr>
    </w:lvl>
    <w:lvl w:ilvl="4">
      <w:start w:val="3"/>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303F11BF"/>
    <w:multiLevelType w:val="hybridMultilevel"/>
    <w:tmpl w:val="09C6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3E6A8E"/>
    <w:multiLevelType w:val="multilevel"/>
    <w:tmpl w:val="204A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E6EFF"/>
    <w:multiLevelType w:val="hybridMultilevel"/>
    <w:tmpl w:val="BEC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D24B9"/>
    <w:multiLevelType w:val="multilevel"/>
    <w:tmpl w:val="03C8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B93364"/>
    <w:multiLevelType w:val="multilevel"/>
    <w:tmpl w:val="A6409660"/>
    <w:lvl w:ilvl="0">
      <w:start w:val="1"/>
      <w:numFmt w:val="bullet"/>
      <w:lvlText w:val=""/>
      <w:lvlJc w:val="left"/>
      <w:pPr>
        <w:ind w:left="1080" w:hanging="360"/>
      </w:pPr>
      <w:rPr>
        <w:rFonts w:ascii="Symbol" w:hAnsi="Symbol" w:hint="default"/>
      </w:rPr>
    </w:lvl>
    <w:lvl w:ilvl="1">
      <w:start w:val="1"/>
      <w:numFmt w:val="decimal"/>
      <w:isLgl/>
      <w:lvlText w:val="%1.%2"/>
      <w:lvlJc w:val="left"/>
      <w:pPr>
        <w:ind w:left="1620" w:hanging="900"/>
      </w:pPr>
      <w:rPr>
        <w:rFonts w:hint="default"/>
      </w:rPr>
    </w:lvl>
    <w:lvl w:ilvl="2">
      <w:start w:val="4"/>
      <w:numFmt w:val="decimal"/>
      <w:isLgl/>
      <w:lvlText w:val="%1.%2.%3"/>
      <w:lvlJc w:val="left"/>
      <w:pPr>
        <w:ind w:left="1620" w:hanging="900"/>
      </w:pPr>
      <w:rPr>
        <w:rFonts w:hint="default"/>
      </w:rPr>
    </w:lvl>
    <w:lvl w:ilvl="3">
      <w:start w:val="4"/>
      <w:numFmt w:val="decimal"/>
      <w:isLgl/>
      <w:lvlText w:val="%1.%2.%3.%4"/>
      <w:lvlJc w:val="left"/>
      <w:pPr>
        <w:ind w:left="1620" w:hanging="900"/>
      </w:pPr>
      <w:rPr>
        <w:rFonts w:hint="default"/>
      </w:rPr>
    </w:lvl>
    <w:lvl w:ilvl="4">
      <w:start w:val="3"/>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3A5D304D"/>
    <w:multiLevelType w:val="hybridMultilevel"/>
    <w:tmpl w:val="855A3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340B62"/>
    <w:multiLevelType w:val="multilevel"/>
    <w:tmpl w:val="FD0683F2"/>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80" w:firstLine="0"/>
      </w:pPr>
      <w:rPr>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ascii="Times New Roman" w:hAnsi="Times New Roman" w:cs="Times New Roman"/>
        <w:i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2" w15:restartNumberingAfterBreak="0">
    <w:nsid w:val="3CEC59B7"/>
    <w:multiLevelType w:val="hybridMultilevel"/>
    <w:tmpl w:val="6D50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F13FD"/>
    <w:multiLevelType w:val="hybridMultilevel"/>
    <w:tmpl w:val="FC3AD1D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76D5E2C"/>
    <w:multiLevelType w:val="hybridMultilevel"/>
    <w:tmpl w:val="EFAE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E82658"/>
    <w:multiLevelType w:val="multilevel"/>
    <w:tmpl w:val="4914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600E3B"/>
    <w:multiLevelType w:val="hybridMultilevel"/>
    <w:tmpl w:val="1EC602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7" w15:restartNumberingAfterBreak="0">
    <w:nsid w:val="532915B0"/>
    <w:multiLevelType w:val="hybridMultilevel"/>
    <w:tmpl w:val="6914BA2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62BB6A5E"/>
    <w:multiLevelType w:val="hybridMultilevel"/>
    <w:tmpl w:val="B0E4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9C1E70"/>
    <w:multiLevelType w:val="hybridMultilevel"/>
    <w:tmpl w:val="55AC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77123"/>
    <w:multiLevelType w:val="multilevel"/>
    <w:tmpl w:val="A6409660"/>
    <w:lvl w:ilvl="0">
      <w:start w:val="1"/>
      <w:numFmt w:val="bullet"/>
      <w:lvlText w:val=""/>
      <w:lvlJc w:val="left"/>
      <w:pPr>
        <w:ind w:left="1080" w:hanging="360"/>
      </w:pPr>
      <w:rPr>
        <w:rFonts w:ascii="Symbol" w:hAnsi="Symbol" w:hint="default"/>
      </w:rPr>
    </w:lvl>
    <w:lvl w:ilvl="1">
      <w:start w:val="1"/>
      <w:numFmt w:val="decimal"/>
      <w:isLgl/>
      <w:lvlText w:val="%1.%2"/>
      <w:lvlJc w:val="left"/>
      <w:pPr>
        <w:ind w:left="1620" w:hanging="900"/>
      </w:pPr>
      <w:rPr>
        <w:rFonts w:hint="default"/>
      </w:rPr>
    </w:lvl>
    <w:lvl w:ilvl="2">
      <w:start w:val="4"/>
      <w:numFmt w:val="decimal"/>
      <w:isLgl/>
      <w:lvlText w:val="%1.%2.%3"/>
      <w:lvlJc w:val="left"/>
      <w:pPr>
        <w:ind w:left="1620" w:hanging="900"/>
      </w:pPr>
      <w:rPr>
        <w:rFonts w:hint="default"/>
      </w:rPr>
    </w:lvl>
    <w:lvl w:ilvl="3">
      <w:start w:val="4"/>
      <w:numFmt w:val="decimal"/>
      <w:isLgl/>
      <w:lvlText w:val="%1.%2.%3.%4"/>
      <w:lvlJc w:val="left"/>
      <w:pPr>
        <w:ind w:left="1620" w:hanging="900"/>
      </w:pPr>
      <w:rPr>
        <w:rFonts w:hint="default"/>
      </w:rPr>
    </w:lvl>
    <w:lvl w:ilvl="4">
      <w:start w:val="3"/>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A55131B"/>
    <w:multiLevelType w:val="hybridMultilevel"/>
    <w:tmpl w:val="53567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EA4C4D"/>
    <w:multiLevelType w:val="hybridMultilevel"/>
    <w:tmpl w:val="4BB8591E"/>
    <w:lvl w:ilvl="0" w:tplc="3E0CE67C">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8B4F98"/>
    <w:multiLevelType w:val="hybridMultilevel"/>
    <w:tmpl w:val="5F18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2A17D3"/>
    <w:multiLevelType w:val="multilevel"/>
    <w:tmpl w:val="4BE8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F0FB1"/>
    <w:multiLevelType w:val="multilevel"/>
    <w:tmpl w:val="412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780DF3"/>
    <w:multiLevelType w:val="hybridMultilevel"/>
    <w:tmpl w:val="B284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3F7DE3"/>
    <w:multiLevelType w:val="multilevel"/>
    <w:tmpl w:val="A6409660"/>
    <w:lvl w:ilvl="0">
      <w:start w:val="1"/>
      <w:numFmt w:val="bullet"/>
      <w:lvlText w:val=""/>
      <w:lvlJc w:val="left"/>
      <w:pPr>
        <w:ind w:left="1080" w:hanging="360"/>
      </w:pPr>
      <w:rPr>
        <w:rFonts w:ascii="Symbol" w:hAnsi="Symbol" w:hint="default"/>
      </w:rPr>
    </w:lvl>
    <w:lvl w:ilvl="1">
      <w:start w:val="1"/>
      <w:numFmt w:val="decimal"/>
      <w:isLgl/>
      <w:lvlText w:val="%1.%2"/>
      <w:lvlJc w:val="left"/>
      <w:pPr>
        <w:ind w:left="1620" w:hanging="900"/>
      </w:pPr>
      <w:rPr>
        <w:rFonts w:hint="default"/>
      </w:rPr>
    </w:lvl>
    <w:lvl w:ilvl="2">
      <w:start w:val="4"/>
      <w:numFmt w:val="decimal"/>
      <w:isLgl/>
      <w:lvlText w:val="%1.%2.%3"/>
      <w:lvlJc w:val="left"/>
      <w:pPr>
        <w:ind w:left="1620" w:hanging="900"/>
      </w:pPr>
      <w:rPr>
        <w:rFonts w:hint="default"/>
      </w:rPr>
    </w:lvl>
    <w:lvl w:ilvl="3">
      <w:start w:val="4"/>
      <w:numFmt w:val="decimal"/>
      <w:isLgl/>
      <w:lvlText w:val="%1.%2.%3.%4"/>
      <w:lvlJc w:val="left"/>
      <w:pPr>
        <w:ind w:left="1620" w:hanging="900"/>
      </w:pPr>
      <w:rPr>
        <w:rFonts w:hint="default"/>
      </w:rPr>
    </w:lvl>
    <w:lvl w:ilvl="4">
      <w:start w:val="3"/>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8593571"/>
    <w:multiLevelType w:val="multilevel"/>
    <w:tmpl w:val="D2BE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8D073E"/>
    <w:multiLevelType w:val="hybridMultilevel"/>
    <w:tmpl w:val="26E6D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C0349F"/>
    <w:multiLevelType w:val="hybridMultilevel"/>
    <w:tmpl w:val="C7F4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21584"/>
    <w:multiLevelType w:val="hybridMultilevel"/>
    <w:tmpl w:val="40DC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213E65"/>
    <w:multiLevelType w:val="hybridMultilevel"/>
    <w:tmpl w:val="D3D8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33A5F"/>
    <w:multiLevelType w:val="hybridMultilevel"/>
    <w:tmpl w:val="FDAE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5734CC"/>
    <w:multiLevelType w:val="multilevel"/>
    <w:tmpl w:val="723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E30C6"/>
    <w:multiLevelType w:val="multilevel"/>
    <w:tmpl w:val="A6409660"/>
    <w:lvl w:ilvl="0">
      <w:start w:val="1"/>
      <w:numFmt w:val="bullet"/>
      <w:lvlText w:val=""/>
      <w:lvlJc w:val="left"/>
      <w:pPr>
        <w:ind w:left="1080" w:hanging="360"/>
      </w:pPr>
      <w:rPr>
        <w:rFonts w:ascii="Symbol" w:hAnsi="Symbol" w:hint="default"/>
      </w:rPr>
    </w:lvl>
    <w:lvl w:ilvl="1">
      <w:start w:val="1"/>
      <w:numFmt w:val="decimal"/>
      <w:isLgl/>
      <w:lvlText w:val="%1.%2"/>
      <w:lvlJc w:val="left"/>
      <w:pPr>
        <w:ind w:left="1620" w:hanging="900"/>
      </w:pPr>
      <w:rPr>
        <w:rFonts w:hint="default"/>
      </w:rPr>
    </w:lvl>
    <w:lvl w:ilvl="2">
      <w:start w:val="4"/>
      <w:numFmt w:val="decimal"/>
      <w:isLgl/>
      <w:lvlText w:val="%1.%2.%3"/>
      <w:lvlJc w:val="left"/>
      <w:pPr>
        <w:ind w:left="1620" w:hanging="900"/>
      </w:pPr>
      <w:rPr>
        <w:rFonts w:hint="default"/>
      </w:rPr>
    </w:lvl>
    <w:lvl w:ilvl="3">
      <w:start w:val="4"/>
      <w:numFmt w:val="decimal"/>
      <w:isLgl/>
      <w:lvlText w:val="%1.%2.%3.%4"/>
      <w:lvlJc w:val="left"/>
      <w:pPr>
        <w:ind w:left="1620" w:hanging="900"/>
      </w:pPr>
      <w:rPr>
        <w:rFonts w:hint="default"/>
      </w:rPr>
    </w:lvl>
    <w:lvl w:ilvl="4">
      <w:start w:val="3"/>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E1C5BF6"/>
    <w:multiLevelType w:val="multilevel"/>
    <w:tmpl w:val="A6409660"/>
    <w:lvl w:ilvl="0">
      <w:start w:val="1"/>
      <w:numFmt w:val="bullet"/>
      <w:lvlText w:val=""/>
      <w:lvlJc w:val="left"/>
      <w:pPr>
        <w:ind w:left="1080" w:hanging="360"/>
      </w:pPr>
      <w:rPr>
        <w:rFonts w:ascii="Symbol" w:hAnsi="Symbol" w:hint="default"/>
      </w:rPr>
    </w:lvl>
    <w:lvl w:ilvl="1">
      <w:start w:val="1"/>
      <w:numFmt w:val="decimal"/>
      <w:isLgl/>
      <w:lvlText w:val="%1.%2"/>
      <w:lvlJc w:val="left"/>
      <w:pPr>
        <w:ind w:left="1620" w:hanging="900"/>
      </w:pPr>
      <w:rPr>
        <w:rFonts w:hint="default"/>
      </w:rPr>
    </w:lvl>
    <w:lvl w:ilvl="2">
      <w:start w:val="4"/>
      <w:numFmt w:val="decimal"/>
      <w:isLgl/>
      <w:lvlText w:val="%1.%2.%3"/>
      <w:lvlJc w:val="left"/>
      <w:pPr>
        <w:ind w:left="1620" w:hanging="900"/>
      </w:pPr>
      <w:rPr>
        <w:rFonts w:hint="default"/>
      </w:rPr>
    </w:lvl>
    <w:lvl w:ilvl="3">
      <w:start w:val="4"/>
      <w:numFmt w:val="decimal"/>
      <w:isLgl/>
      <w:lvlText w:val="%1.%2.%3.%4"/>
      <w:lvlJc w:val="left"/>
      <w:pPr>
        <w:ind w:left="1620" w:hanging="900"/>
      </w:pPr>
      <w:rPr>
        <w:rFonts w:hint="default"/>
      </w:rPr>
    </w:lvl>
    <w:lvl w:ilvl="4">
      <w:start w:val="3"/>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7" w15:restartNumberingAfterBreak="0">
    <w:nsid w:val="7F5A683C"/>
    <w:multiLevelType w:val="hybridMultilevel"/>
    <w:tmpl w:val="3A1E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2"/>
  </w:num>
  <w:num w:numId="3">
    <w:abstractNumId w:val="21"/>
  </w:num>
  <w:num w:numId="4">
    <w:abstractNumId w:val="21"/>
  </w:num>
  <w:num w:numId="5">
    <w:abstractNumId w:val="17"/>
  </w:num>
  <w:num w:numId="6">
    <w:abstractNumId w:val="8"/>
  </w:num>
  <w:num w:numId="7">
    <w:abstractNumId w:val="39"/>
  </w:num>
  <w:num w:numId="8">
    <w:abstractNumId w:val="18"/>
  </w:num>
  <w:num w:numId="9">
    <w:abstractNumId w:val="2"/>
  </w:num>
  <w:num w:numId="10">
    <w:abstractNumId w:val="25"/>
  </w:num>
  <w:num w:numId="11">
    <w:abstractNumId w:val="6"/>
  </w:num>
  <w:num w:numId="12">
    <w:abstractNumId w:val="11"/>
  </w:num>
  <w:num w:numId="13">
    <w:abstractNumId w:val="27"/>
  </w:num>
  <w:num w:numId="14">
    <w:abstractNumId w:val="26"/>
  </w:num>
  <w:num w:numId="15">
    <w:abstractNumId w:val="23"/>
  </w:num>
  <w:num w:numId="16">
    <w:abstractNumId w:val="1"/>
  </w:num>
  <w:num w:numId="17">
    <w:abstractNumId w:val="15"/>
  </w:num>
  <w:num w:numId="18">
    <w:abstractNumId w:val="5"/>
  </w:num>
  <w:num w:numId="19">
    <w:abstractNumId w:val="43"/>
  </w:num>
  <w:num w:numId="20">
    <w:abstractNumId w:val="28"/>
  </w:num>
  <w:num w:numId="21">
    <w:abstractNumId w:val="10"/>
  </w:num>
  <w:num w:numId="22">
    <w:abstractNumId w:val="40"/>
  </w:num>
  <w:num w:numId="23">
    <w:abstractNumId w:val="33"/>
  </w:num>
  <w:num w:numId="24">
    <w:abstractNumId w:val="47"/>
  </w:num>
  <w:num w:numId="25">
    <w:abstractNumId w:val="44"/>
  </w:num>
  <w:num w:numId="26">
    <w:abstractNumId w:val="34"/>
  </w:num>
  <w:num w:numId="27">
    <w:abstractNumId w:val="38"/>
  </w:num>
  <w:num w:numId="28">
    <w:abstractNumId w:val="16"/>
  </w:num>
  <w:num w:numId="29">
    <w:abstractNumId w:val="35"/>
  </w:num>
  <w:num w:numId="30">
    <w:abstractNumId w:val="13"/>
  </w:num>
  <w:num w:numId="31">
    <w:abstractNumId w:val="22"/>
  </w:num>
  <w:num w:numId="32">
    <w:abstractNumId w:val="12"/>
  </w:num>
  <w:num w:numId="33">
    <w:abstractNumId w:val="36"/>
  </w:num>
  <w:num w:numId="34">
    <w:abstractNumId w:val="0"/>
  </w:num>
  <w:num w:numId="35">
    <w:abstractNumId w:val="7"/>
  </w:num>
  <w:num w:numId="36">
    <w:abstractNumId w:val="24"/>
  </w:num>
  <w:num w:numId="37">
    <w:abstractNumId w:val="42"/>
  </w:num>
  <w:num w:numId="38">
    <w:abstractNumId w:val="31"/>
  </w:num>
  <w:num w:numId="39">
    <w:abstractNumId w:val="41"/>
  </w:num>
  <w:num w:numId="40">
    <w:abstractNumId w:val="29"/>
  </w:num>
  <w:num w:numId="41">
    <w:abstractNumId w:val="20"/>
  </w:num>
  <w:num w:numId="42">
    <w:abstractNumId w:val="3"/>
  </w:num>
  <w:num w:numId="43">
    <w:abstractNumId w:val="4"/>
  </w:num>
  <w:num w:numId="44">
    <w:abstractNumId w:val="30"/>
  </w:num>
  <w:num w:numId="45">
    <w:abstractNumId w:val="46"/>
  </w:num>
  <w:num w:numId="46">
    <w:abstractNumId w:val="45"/>
  </w:num>
  <w:num w:numId="47">
    <w:abstractNumId w:val="19"/>
  </w:num>
  <w:num w:numId="48">
    <w:abstractNumId w:val="37"/>
  </w:num>
  <w:num w:numId="49">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249C"/>
    <w:rsid w:val="00003821"/>
    <w:rsid w:val="000047D5"/>
    <w:rsid w:val="00010359"/>
    <w:rsid w:val="00011682"/>
    <w:rsid w:val="00011781"/>
    <w:rsid w:val="00011B9F"/>
    <w:rsid w:val="000153EF"/>
    <w:rsid w:val="00016B91"/>
    <w:rsid w:val="00017FB1"/>
    <w:rsid w:val="00023F26"/>
    <w:rsid w:val="000245DA"/>
    <w:rsid w:val="00024F41"/>
    <w:rsid w:val="00030679"/>
    <w:rsid w:val="00031CF3"/>
    <w:rsid w:val="00032D46"/>
    <w:rsid w:val="000356D1"/>
    <w:rsid w:val="00035BA7"/>
    <w:rsid w:val="000361F5"/>
    <w:rsid w:val="00041143"/>
    <w:rsid w:val="00041A1C"/>
    <w:rsid w:val="00041ECD"/>
    <w:rsid w:val="000426C0"/>
    <w:rsid w:val="00045E2C"/>
    <w:rsid w:val="00050142"/>
    <w:rsid w:val="0005056E"/>
    <w:rsid w:val="000521C1"/>
    <w:rsid w:val="0005379B"/>
    <w:rsid w:val="00054374"/>
    <w:rsid w:val="00061A2E"/>
    <w:rsid w:val="000626D6"/>
    <w:rsid w:val="00065284"/>
    <w:rsid w:val="00070126"/>
    <w:rsid w:val="00071A17"/>
    <w:rsid w:val="00075ACA"/>
    <w:rsid w:val="00076505"/>
    <w:rsid w:val="00080B6F"/>
    <w:rsid w:val="00083EBB"/>
    <w:rsid w:val="00085723"/>
    <w:rsid w:val="0008618A"/>
    <w:rsid w:val="000872CB"/>
    <w:rsid w:val="00090286"/>
    <w:rsid w:val="00091832"/>
    <w:rsid w:val="0009301C"/>
    <w:rsid w:val="000941DA"/>
    <w:rsid w:val="00097482"/>
    <w:rsid w:val="000A0742"/>
    <w:rsid w:val="000A7C64"/>
    <w:rsid w:val="000A7E0B"/>
    <w:rsid w:val="000B1D8D"/>
    <w:rsid w:val="000B20E8"/>
    <w:rsid w:val="000B3BE4"/>
    <w:rsid w:val="000B46CA"/>
    <w:rsid w:val="000B50D4"/>
    <w:rsid w:val="000B53CC"/>
    <w:rsid w:val="000C07F1"/>
    <w:rsid w:val="000C1DCD"/>
    <w:rsid w:val="000C36A1"/>
    <w:rsid w:val="000C6985"/>
    <w:rsid w:val="000D2B28"/>
    <w:rsid w:val="000D2B54"/>
    <w:rsid w:val="000D519E"/>
    <w:rsid w:val="000E1D92"/>
    <w:rsid w:val="000E59B9"/>
    <w:rsid w:val="000E61E1"/>
    <w:rsid w:val="000E6F88"/>
    <w:rsid w:val="000E781D"/>
    <w:rsid w:val="000F2E4C"/>
    <w:rsid w:val="000F5E21"/>
    <w:rsid w:val="000F5E9C"/>
    <w:rsid w:val="000F61AA"/>
    <w:rsid w:val="000F6CD4"/>
    <w:rsid w:val="000F6F1C"/>
    <w:rsid w:val="000F7C5F"/>
    <w:rsid w:val="00100429"/>
    <w:rsid w:val="00103755"/>
    <w:rsid w:val="00103AE5"/>
    <w:rsid w:val="0010545E"/>
    <w:rsid w:val="0010752B"/>
    <w:rsid w:val="0010780B"/>
    <w:rsid w:val="00111E3C"/>
    <w:rsid w:val="00112206"/>
    <w:rsid w:val="0011269D"/>
    <w:rsid w:val="00114A04"/>
    <w:rsid w:val="00116B39"/>
    <w:rsid w:val="0011788A"/>
    <w:rsid w:val="001202BF"/>
    <w:rsid w:val="001224B7"/>
    <w:rsid w:val="001232D3"/>
    <w:rsid w:val="00126759"/>
    <w:rsid w:val="00130C18"/>
    <w:rsid w:val="00131129"/>
    <w:rsid w:val="00131A45"/>
    <w:rsid w:val="0013311D"/>
    <w:rsid w:val="001345E3"/>
    <w:rsid w:val="00135104"/>
    <w:rsid w:val="00141299"/>
    <w:rsid w:val="00145EC8"/>
    <w:rsid w:val="00153EBF"/>
    <w:rsid w:val="001600A6"/>
    <w:rsid w:val="00161860"/>
    <w:rsid w:val="00167393"/>
    <w:rsid w:val="0017168C"/>
    <w:rsid w:val="00176FB0"/>
    <w:rsid w:val="00183CC5"/>
    <w:rsid w:val="0018560E"/>
    <w:rsid w:val="00191B25"/>
    <w:rsid w:val="0019310B"/>
    <w:rsid w:val="00193AE6"/>
    <w:rsid w:val="00194BE6"/>
    <w:rsid w:val="00195730"/>
    <w:rsid w:val="00196B97"/>
    <w:rsid w:val="001A1560"/>
    <w:rsid w:val="001A1B2A"/>
    <w:rsid w:val="001A65F3"/>
    <w:rsid w:val="001B4561"/>
    <w:rsid w:val="001C009C"/>
    <w:rsid w:val="001C214C"/>
    <w:rsid w:val="001C4C75"/>
    <w:rsid w:val="001C6340"/>
    <w:rsid w:val="001C6AD9"/>
    <w:rsid w:val="001D14CE"/>
    <w:rsid w:val="001D7AAE"/>
    <w:rsid w:val="001E11D0"/>
    <w:rsid w:val="001E3C78"/>
    <w:rsid w:val="001F095F"/>
    <w:rsid w:val="001F3E25"/>
    <w:rsid w:val="001F4A51"/>
    <w:rsid w:val="001F515D"/>
    <w:rsid w:val="001F6691"/>
    <w:rsid w:val="0020123F"/>
    <w:rsid w:val="002016A8"/>
    <w:rsid w:val="002019F7"/>
    <w:rsid w:val="00204622"/>
    <w:rsid w:val="00206263"/>
    <w:rsid w:val="00206E6F"/>
    <w:rsid w:val="00206F56"/>
    <w:rsid w:val="00215D3E"/>
    <w:rsid w:val="00226C6E"/>
    <w:rsid w:val="00227B3F"/>
    <w:rsid w:val="00232E58"/>
    <w:rsid w:val="00235FFA"/>
    <w:rsid w:val="0023679A"/>
    <w:rsid w:val="00236D02"/>
    <w:rsid w:val="0024162E"/>
    <w:rsid w:val="0024195A"/>
    <w:rsid w:val="00241E94"/>
    <w:rsid w:val="0024279E"/>
    <w:rsid w:val="00242A9C"/>
    <w:rsid w:val="00242E16"/>
    <w:rsid w:val="00245971"/>
    <w:rsid w:val="00251682"/>
    <w:rsid w:val="00255EB0"/>
    <w:rsid w:val="00255EE9"/>
    <w:rsid w:val="00256032"/>
    <w:rsid w:val="00260740"/>
    <w:rsid w:val="00262028"/>
    <w:rsid w:val="00262E50"/>
    <w:rsid w:val="00265780"/>
    <w:rsid w:val="00270AC8"/>
    <w:rsid w:val="002715C1"/>
    <w:rsid w:val="002754C8"/>
    <w:rsid w:val="0027744C"/>
    <w:rsid w:val="00283D96"/>
    <w:rsid w:val="00286B2F"/>
    <w:rsid w:val="002872C1"/>
    <w:rsid w:val="002873D6"/>
    <w:rsid w:val="00287DBB"/>
    <w:rsid w:val="00291486"/>
    <w:rsid w:val="00293358"/>
    <w:rsid w:val="002A2B7A"/>
    <w:rsid w:val="002A4BA7"/>
    <w:rsid w:val="002A6B29"/>
    <w:rsid w:val="002A7A1A"/>
    <w:rsid w:val="002B27F3"/>
    <w:rsid w:val="002B2E57"/>
    <w:rsid w:val="002B651A"/>
    <w:rsid w:val="002C41FF"/>
    <w:rsid w:val="002C5EDD"/>
    <w:rsid w:val="002C6C7E"/>
    <w:rsid w:val="002D6545"/>
    <w:rsid w:val="002D67CE"/>
    <w:rsid w:val="002D713C"/>
    <w:rsid w:val="002E146A"/>
    <w:rsid w:val="002E2A59"/>
    <w:rsid w:val="002E4BC7"/>
    <w:rsid w:val="002E5A46"/>
    <w:rsid w:val="002E7426"/>
    <w:rsid w:val="002F0132"/>
    <w:rsid w:val="002F087F"/>
    <w:rsid w:val="002F1AA5"/>
    <w:rsid w:val="002F3A89"/>
    <w:rsid w:val="002F5F8E"/>
    <w:rsid w:val="002F6C6F"/>
    <w:rsid w:val="00301A16"/>
    <w:rsid w:val="00303C07"/>
    <w:rsid w:val="00306A32"/>
    <w:rsid w:val="00310CE1"/>
    <w:rsid w:val="003119AC"/>
    <w:rsid w:val="003213BE"/>
    <w:rsid w:val="00324F92"/>
    <w:rsid w:val="00326493"/>
    <w:rsid w:val="003266FF"/>
    <w:rsid w:val="00327104"/>
    <w:rsid w:val="00333515"/>
    <w:rsid w:val="0033585A"/>
    <w:rsid w:val="0033613A"/>
    <w:rsid w:val="00342F3B"/>
    <w:rsid w:val="003434B2"/>
    <w:rsid w:val="003463B7"/>
    <w:rsid w:val="00351F74"/>
    <w:rsid w:val="00353801"/>
    <w:rsid w:val="00354A52"/>
    <w:rsid w:val="00354C48"/>
    <w:rsid w:val="00355990"/>
    <w:rsid w:val="00362381"/>
    <w:rsid w:val="003648D0"/>
    <w:rsid w:val="00367FF9"/>
    <w:rsid w:val="00371423"/>
    <w:rsid w:val="0037323B"/>
    <w:rsid w:val="00376051"/>
    <w:rsid w:val="00380AA3"/>
    <w:rsid w:val="003822AE"/>
    <w:rsid w:val="00383108"/>
    <w:rsid w:val="00384070"/>
    <w:rsid w:val="00387734"/>
    <w:rsid w:val="00390A6B"/>
    <w:rsid w:val="003924D7"/>
    <w:rsid w:val="003A4191"/>
    <w:rsid w:val="003A48D8"/>
    <w:rsid w:val="003A7AF0"/>
    <w:rsid w:val="003B1E8A"/>
    <w:rsid w:val="003B1FFC"/>
    <w:rsid w:val="003B302C"/>
    <w:rsid w:val="003B58EB"/>
    <w:rsid w:val="003B6942"/>
    <w:rsid w:val="003B6E2D"/>
    <w:rsid w:val="003B70F3"/>
    <w:rsid w:val="003B7948"/>
    <w:rsid w:val="003C5FB8"/>
    <w:rsid w:val="003D1887"/>
    <w:rsid w:val="003D1F67"/>
    <w:rsid w:val="003D1FBC"/>
    <w:rsid w:val="003D48EB"/>
    <w:rsid w:val="003D4BA1"/>
    <w:rsid w:val="003D5F35"/>
    <w:rsid w:val="003D692E"/>
    <w:rsid w:val="003E3416"/>
    <w:rsid w:val="003E4003"/>
    <w:rsid w:val="003E41DD"/>
    <w:rsid w:val="003E5DD7"/>
    <w:rsid w:val="003E6A38"/>
    <w:rsid w:val="003F195E"/>
    <w:rsid w:val="003F1A6E"/>
    <w:rsid w:val="003F7083"/>
    <w:rsid w:val="00400353"/>
    <w:rsid w:val="0040424E"/>
    <w:rsid w:val="004064FD"/>
    <w:rsid w:val="0041499F"/>
    <w:rsid w:val="00426937"/>
    <w:rsid w:val="00432A04"/>
    <w:rsid w:val="00433F92"/>
    <w:rsid w:val="0043432F"/>
    <w:rsid w:val="00436FBD"/>
    <w:rsid w:val="004373BC"/>
    <w:rsid w:val="00437A90"/>
    <w:rsid w:val="00442660"/>
    <w:rsid w:val="00446331"/>
    <w:rsid w:val="0045072D"/>
    <w:rsid w:val="0045373F"/>
    <w:rsid w:val="00456988"/>
    <w:rsid w:val="00457060"/>
    <w:rsid w:val="00462664"/>
    <w:rsid w:val="00465E36"/>
    <w:rsid w:val="0047112F"/>
    <w:rsid w:val="004721C0"/>
    <w:rsid w:val="0047576A"/>
    <w:rsid w:val="00482E9A"/>
    <w:rsid w:val="004835B2"/>
    <w:rsid w:val="00483DB7"/>
    <w:rsid w:val="00486A8E"/>
    <w:rsid w:val="00490E64"/>
    <w:rsid w:val="00492B3C"/>
    <w:rsid w:val="00493E15"/>
    <w:rsid w:val="0049566A"/>
    <w:rsid w:val="00496574"/>
    <w:rsid w:val="00497F97"/>
    <w:rsid w:val="004A1E73"/>
    <w:rsid w:val="004A3C63"/>
    <w:rsid w:val="004B0530"/>
    <w:rsid w:val="004B48AD"/>
    <w:rsid w:val="004B73B0"/>
    <w:rsid w:val="004B79F7"/>
    <w:rsid w:val="004C3191"/>
    <w:rsid w:val="004D153F"/>
    <w:rsid w:val="004D2F7B"/>
    <w:rsid w:val="004D4433"/>
    <w:rsid w:val="004D44A8"/>
    <w:rsid w:val="004D6BB3"/>
    <w:rsid w:val="004E166E"/>
    <w:rsid w:val="004E3046"/>
    <w:rsid w:val="004E5FC8"/>
    <w:rsid w:val="004F2949"/>
    <w:rsid w:val="004F67C7"/>
    <w:rsid w:val="005007AB"/>
    <w:rsid w:val="005034E2"/>
    <w:rsid w:val="0050414E"/>
    <w:rsid w:val="005064B1"/>
    <w:rsid w:val="00506801"/>
    <w:rsid w:val="0051048A"/>
    <w:rsid w:val="00511B7D"/>
    <w:rsid w:val="00514B43"/>
    <w:rsid w:val="005153C1"/>
    <w:rsid w:val="0051773C"/>
    <w:rsid w:val="0052222B"/>
    <w:rsid w:val="005229E6"/>
    <w:rsid w:val="00524C64"/>
    <w:rsid w:val="00526AC8"/>
    <w:rsid w:val="00527EA8"/>
    <w:rsid w:val="00531271"/>
    <w:rsid w:val="0053171F"/>
    <w:rsid w:val="005332CC"/>
    <w:rsid w:val="005354FB"/>
    <w:rsid w:val="00536F82"/>
    <w:rsid w:val="00543F7C"/>
    <w:rsid w:val="00545F72"/>
    <w:rsid w:val="0055155B"/>
    <w:rsid w:val="005543A4"/>
    <w:rsid w:val="005544B9"/>
    <w:rsid w:val="005551C0"/>
    <w:rsid w:val="00557F2D"/>
    <w:rsid w:val="00560284"/>
    <w:rsid w:val="00560FF7"/>
    <w:rsid w:val="00561DF6"/>
    <w:rsid w:val="005715FD"/>
    <w:rsid w:val="00572331"/>
    <w:rsid w:val="005743A3"/>
    <w:rsid w:val="0057532C"/>
    <w:rsid w:val="005764BA"/>
    <w:rsid w:val="00577C93"/>
    <w:rsid w:val="00581832"/>
    <w:rsid w:val="00583AD4"/>
    <w:rsid w:val="0058657B"/>
    <w:rsid w:val="00587DDA"/>
    <w:rsid w:val="00590E6F"/>
    <w:rsid w:val="005914F3"/>
    <w:rsid w:val="00596621"/>
    <w:rsid w:val="00596A99"/>
    <w:rsid w:val="005A03C9"/>
    <w:rsid w:val="005A161E"/>
    <w:rsid w:val="005A4017"/>
    <w:rsid w:val="005A4180"/>
    <w:rsid w:val="005B14C2"/>
    <w:rsid w:val="005B6BA6"/>
    <w:rsid w:val="005D2627"/>
    <w:rsid w:val="005D379E"/>
    <w:rsid w:val="005D6288"/>
    <w:rsid w:val="005E1A19"/>
    <w:rsid w:val="005E203B"/>
    <w:rsid w:val="005E36ED"/>
    <w:rsid w:val="005E3D3C"/>
    <w:rsid w:val="005E76FD"/>
    <w:rsid w:val="005E795A"/>
    <w:rsid w:val="005F2E00"/>
    <w:rsid w:val="00613AFC"/>
    <w:rsid w:val="00616C6D"/>
    <w:rsid w:val="00626F9E"/>
    <w:rsid w:val="00627A2C"/>
    <w:rsid w:val="00630B15"/>
    <w:rsid w:val="00633E4C"/>
    <w:rsid w:val="00644C0D"/>
    <w:rsid w:val="00646D34"/>
    <w:rsid w:val="00657558"/>
    <w:rsid w:val="00657897"/>
    <w:rsid w:val="00661554"/>
    <w:rsid w:val="00663046"/>
    <w:rsid w:val="0066506F"/>
    <w:rsid w:val="00665C92"/>
    <w:rsid w:val="006668CA"/>
    <w:rsid w:val="00666D16"/>
    <w:rsid w:val="006704B8"/>
    <w:rsid w:val="00673C06"/>
    <w:rsid w:val="00681BC3"/>
    <w:rsid w:val="00681F80"/>
    <w:rsid w:val="00693665"/>
    <w:rsid w:val="00696C6E"/>
    <w:rsid w:val="006A23FB"/>
    <w:rsid w:val="006B07A6"/>
    <w:rsid w:val="006B0B48"/>
    <w:rsid w:val="006B3B6B"/>
    <w:rsid w:val="006B3F26"/>
    <w:rsid w:val="006B4256"/>
    <w:rsid w:val="006B6459"/>
    <w:rsid w:val="006B6FE2"/>
    <w:rsid w:val="006C00C6"/>
    <w:rsid w:val="006C1B8F"/>
    <w:rsid w:val="006C4159"/>
    <w:rsid w:val="006D2EF7"/>
    <w:rsid w:val="006D3C15"/>
    <w:rsid w:val="006D5CB7"/>
    <w:rsid w:val="006E0BE0"/>
    <w:rsid w:val="006E1EF1"/>
    <w:rsid w:val="006E2E7C"/>
    <w:rsid w:val="006E35CA"/>
    <w:rsid w:val="006E3E8D"/>
    <w:rsid w:val="006E5F6E"/>
    <w:rsid w:val="006E62D5"/>
    <w:rsid w:val="006F1841"/>
    <w:rsid w:val="006F192B"/>
    <w:rsid w:val="006F63EF"/>
    <w:rsid w:val="006F7105"/>
    <w:rsid w:val="0070059D"/>
    <w:rsid w:val="007112E9"/>
    <w:rsid w:val="00714A84"/>
    <w:rsid w:val="007172F1"/>
    <w:rsid w:val="00717E3A"/>
    <w:rsid w:val="00720768"/>
    <w:rsid w:val="007218AF"/>
    <w:rsid w:val="00723D89"/>
    <w:rsid w:val="00732026"/>
    <w:rsid w:val="00733565"/>
    <w:rsid w:val="007376C2"/>
    <w:rsid w:val="007464EC"/>
    <w:rsid w:val="007508A9"/>
    <w:rsid w:val="00751DE0"/>
    <w:rsid w:val="00753452"/>
    <w:rsid w:val="0075462C"/>
    <w:rsid w:val="00760C75"/>
    <w:rsid w:val="00763551"/>
    <w:rsid w:val="0076624C"/>
    <w:rsid w:val="0077171C"/>
    <w:rsid w:val="00772C5D"/>
    <w:rsid w:val="007732D1"/>
    <w:rsid w:val="0077363B"/>
    <w:rsid w:val="00775A18"/>
    <w:rsid w:val="007769B8"/>
    <w:rsid w:val="00776AA4"/>
    <w:rsid w:val="00780C62"/>
    <w:rsid w:val="007865DB"/>
    <w:rsid w:val="007865E8"/>
    <w:rsid w:val="007877B4"/>
    <w:rsid w:val="0079219E"/>
    <w:rsid w:val="00794294"/>
    <w:rsid w:val="007A0869"/>
    <w:rsid w:val="007A0BDA"/>
    <w:rsid w:val="007A1598"/>
    <w:rsid w:val="007A674B"/>
    <w:rsid w:val="007A762C"/>
    <w:rsid w:val="007B0F7F"/>
    <w:rsid w:val="007C1A3A"/>
    <w:rsid w:val="007C24E1"/>
    <w:rsid w:val="007C30EC"/>
    <w:rsid w:val="007C45DC"/>
    <w:rsid w:val="007C4B72"/>
    <w:rsid w:val="007C7623"/>
    <w:rsid w:val="007C7B5D"/>
    <w:rsid w:val="007D0570"/>
    <w:rsid w:val="007D0A82"/>
    <w:rsid w:val="007D19F4"/>
    <w:rsid w:val="007D34CA"/>
    <w:rsid w:val="007E127A"/>
    <w:rsid w:val="007E20B5"/>
    <w:rsid w:val="007E30A0"/>
    <w:rsid w:val="007E3A6B"/>
    <w:rsid w:val="007E6522"/>
    <w:rsid w:val="007E6825"/>
    <w:rsid w:val="007E71BF"/>
    <w:rsid w:val="007F09B2"/>
    <w:rsid w:val="007F4A00"/>
    <w:rsid w:val="008007F5"/>
    <w:rsid w:val="008015E2"/>
    <w:rsid w:val="0080443D"/>
    <w:rsid w:val="00804A0B"/>
    <w:rsid w:val="0080553D"/>
    <w:rsid w:val="00806F16"/>
    <w:rsid w:val="00820648"/>
    <w:rsid w:val="00821AB5"/>
    <w:rsid w:val="00821C63"/>
    <w:rsid w:val="0082275E"/>
    <w:rsid w:val="008260C8"/>
    <w:rsid w:val="00827CF8"/>
    <w:rsid w:val="00831452"/>
    <w:rsid w:val="0083660C"/>
    <w:rsid w:val="008529AA"/>
    <w:rsid w:val="008552FC"/>
    <w:rsid w:val="00855D7E"/>
    <w:rsid w:val="00856562"/>
    <w:rsid w:val="008572F6"/>
    <w:rsid w:val="00861146"/>
    <w:rsid w:val="00862200"/>
    <w:rsid w:val="00863A4D"/>
    <w:rsid w:val="008672BD"/>
    <w:rsid w:val="008719AF"/>
    <w:rsid w:val="00872E68"/>
    <w:rsid w:val="008743D2"/>
    <w:rsid w:val="00874E89"/>
    <w:rsid w:val="0087517B"/>
    <w:rsid w:val="00875A93"/>
    <w:rsid w:val="00875EAB"/>
    <w:rsid w:val="0087774B"/>
    <w:rsid w:val="0088242C"/>
    <w:rsid w:val="00884C85"/>
    <w:rsid w:val="008851F9"/>
    <w:rsid w:val="00885886"/>
    <w:rsid w:val="008919B9"/>
    <w:rsid w:val="008923A9"/>
    <w:rsid w:val="00894C11"/>
    <w:rsid w:val="008A1D0F"/>
    <w:rsid w:val="008A2130"/>
    <w:rsid w:val="008A5E65"/>
    <w:rsid w:val="008A74EA"/>
    <w:rsid w:val="008A77C4"/>
    <w:rsid w:val="008A790F"/>
    <w:rsid w:val="008A7926"/>
    <w:rsid w:val="008B1A49"/>
    <w:rsid w:val="008B1B62"/>
    <w:rsid w:val="008B209A"/>
    <w:rsid w:val="008B5188"/>
    <w:rsid w:val="008B57AF"/>
    <w:rsid w:val="008C0688"/>
    <w:rsid w:val="008C178B"/>
    <w:rsid w:val="008C215D"/>
    <w:rsid w:val="008C410D"/>
    <w:rsid w:val="008C6CC8"/>
    <w:rsid w:val="008D0B98"/>
    <w:rsid w:val="008D3927"/>
    <w:rsid w:val="008D413B"/>
    <w:rsid w:val="008E2894"/>
    <w:rsid w:val="008E3E9E"/>
    <w:rsid w:val="008E57BE"/>
    <w:rsid w:val="008F30FD"/>
    <w:rsid w:val="008F4642"/>
    <w:rsid w:val="008F4BAD"/>
    <w:rsid w:val="0090124E"/>
    <w:rsid w:val="00905FCF"/>
    <w:rsid w:val="009113BB"/>
    <w:rsid w:val="00920EBF"/>
    <w:rsid w:val="009235AA"/>
    <w:rsid w:val="00926BA3"/>
    <w:rsid w:val="00936F50"/>
    <w:rsid w:val="0094042C"/>
    <w:rsid w:val="009414ED"/>
    <w:rsid w:val="00941826"/>
    <w:rsid w:val="00943395"/>
    <w:rsid w:val="00945863"/>
    <w:rsid w:val="00953CFD"/>
    <w:rsid w:val="009561A0"/>
    <w:rsid w:val="00963D8C"/>
    <w:rsid w:val="00964E87"/>
    <w:rsid w:val="00964F51"/>
    <w:rsid w:val="00966830"/>
    <w:rsid w:val="00966CA0"/>
    <w:rsid w:val="00967C9D"/>
    <w:rsid w:val="0097018B"/>
    <w:rsid w:val="00975B5F"/>
    <w:rsid w:val="00975ED3"/>
    <w:rsid w:val="009802B8"/>
    <w:rsid w:val="00982BDF"/>
    <w:rsid w:val="0098406C"/>
    <w:rsid w:val="00984320"/>
    <w:rsid w:val="00985E0D"/>
    <w:rsid w:val="009878C4"/>
    <w:rsid w:val="0099091A"/>
    <w:rsid w:val="00991738"/>
    <w:rsid w:val="00991855"/>
    <w:rsid w:val="009A54AE"/>
    <w:rsid w:val="009B593B"/>
    <w:rsid w:val="009C0868"/>
    <w:rsid w:val="009C5EFE"/>
    <w:rsid w:val="009C71BB"/>
    <w:rsid w:val="009C7EF9"/>
    <w:rsid w:val="009D3E4C"/>
    <w:rsid w:val="009D3E64"/>
    <w:rsid w:val="009D5048"/>
    <w:rsid w:val="009D5F1C"/>
    <w:rsid w:val="009D6B84"/>
    <w:rsid w:val="009E6E06"/>
    <w:rsid w:val="009F0161"/>
    <w:rsid w:val="009F30AA"/>
    <w:rsid w:val="009F506E"/>
    <w:rsid w:val="00A01044"/>
    <w:rsid w:val="00A03AD2"/>
    <w:rsid w:val="00A04249"/>
    <w:rsid w:val="00A11546"/>
    <w:rsid w:val="00A11B83"/>
    <w:rsid w:val="00A12229"/>
    <w:rsid w:val="00A17C3C"/>
    <w:rsid w:val="00A17FA3"/>
    <w:rsid w:val="00A21858"/>
    <w:rsid w:val="00A24A0E"/>
    <w:rsid w:val="00A26E97"/>
    <w:rsid w:val="00A31617"/>
    <w:rsid w:val="00A3358A"/>
    <w:rsid w:val="00A35610"/>
    <w:rsid w:val="00A4084A"/>
    <w:rsid w:val="00A40D67"/>
    <w:rsid w:val="00A41B96"/>
    <w:rsid w:val="00A42389"/>
    <w:rsid w:val="00A43103"/>
    <w:rsid w:val="00A43E91"/>
    <w:rsid w:val="00A44128"/>
    <w:rsid w:val="00A52A69"/>
    <w:rsid w:val="00A53A83"/>
    <w:rsid w:val="00A60771"/>
    <w:rsid w:val="00A63018"/>
    <w:rsid w:val="00A631AC"/>
    <w:rsid w:val="00A65724"/>
    <w:rsid w:val="00A6614B"/>
    <w:rsid w:val="00A70FB6"/>
    <w:rsid w:val="00A71BD1"/>
    <w:rsid w:val="00A73956"/>
    <w:rsid w:val="00A75B95"/>
    <w:rsid w:val="00A812C7"/>
    <w:rsid w:val="00A8316F"/>
    <w:rsid w:val="00A93A3C"/>
    <w:rsid w:val="00A95C29"/>
    <w:rsid w:val="00A97387"/>
    <w:rsid w:val="00AA1824"/>
    <w:rsid w:val="00AA2E3F"/>
    <w:rsid w:val="00AA33C9"/>
    <w:rsid w:val="00AA4E83"/>
    <w:rsid w:val="00AA551F"/>
    <w:rsid w:val="00AA728B"/>
    <w:rsid w:val="00AB55F2"/>
    <w:rsid w:val="00AB5D28"/>
    <w:rsid w:val="00AC0D58"/>
    <w:rsid w:val="00AC2211"/>
    <w:rsid w:val="00AC2975"/>
    <w:rsid w:val="00AD1619"/>
    <w:rsid w:val="00AD2308"/>
    <w:rsid w:val="00AD2448"/>
    <w:rsid w:val="00AD396F"/>
    <w:rsid w:val="00AD5F34"/>
    <w:rsid w:val="00AD6AD6"/>
    <w:rsid w:val="00AE09C5"/>
    <w:rsid w:val="00AE0BAE"/>
    <w:rsid w:val="00AE0BD8"/>
    <w:rsid w:val="00AE1CC5"/>
    <w:rsid w:val="00AE2FD8"/>
    <w:rsid w:val="00AF0038"/>
    <w:rsid w:val="00AF247E"/>
    <w:rsid w:val="00AF7737"/>
    <w:rsid w:val="00B008F7"/>
    <w:rsid w:val="00B02AF8"/>
    <w:rsid w:val="00B108F6"/>
    <w:rsid w:val="00B10FBD"/>
    <w:rsid w:val="00B1123E"/>
    <w:rsid w:val="00B1213E"/>
    <w:rsid w:val="00B12F09"/>
    <w:rsid w:val="00B14C6D"/>
    <w:rsid w:val="00B17408"/>
    <w:rsid w:val="00B17CBA"/>
    <w:rsid w:val="00B17FFE"/>
    <w:rsid w:val="00B223F2"/>
    <w:rsid w:val="00B23C78"/>
    <w:rsid w:val="00B30891"/>
    <w:rsid w:val="00B30C8D"/>
    <w:rsid w:val="00B31E54"/>
    <w:rsid w:val="00B33212"/>
    <w:rsid w:val="00B34215"/>
    <w:rsid w:val="00B37A48"/>
    <w:rsid w:val="00B37D8A"/>
    <w:rsid w:val="00B43967"/>
    <w:rsid w:val="00B509BE"/>
    <w:rsid w:val="00B51339"/>
    <w:rsid w:val="00B52D61"/>
    <w:rsid w:val="00B53733"/>
    <w:rsid w:val="00B55118"/>
    <w:rsid w:val="00B564DC"/>
    <w:rsid w:val="00B57553"/>
    <w:rsid w:val="00B610CE"/>
    <w:rsid w:val="00B636BB"/>
    <w:rsid w:val="00B63CBA"/>
    <w:rsid w:val="00B6450C"/>
    <w:rsid w:val="00B65444"/>
    <w:rsid w:val="00B659E0"/>
    <w:rsid w:val="00B676B7"/>
    <w:rsid w:val="00B718B1"/>
    <w:rsid w:val="00B729FC"/>
    <w:rsid w:val="00B75D56"/>
    <w:rsid w:val="00B75F57"/>
    <w:rsid w:val="00B7731D"/>
    <w:rsid w:val="00B8210F"/>
    <w:rsid w:val="00B830A4"/>
    <w:rsid w:val="00B83101"/>
    <w:rsid w:val="00B83BA1"/>
    <w:rsid w:val="00B8706E"/>
    <w:rsid w:val="00B91F22"/>
    <w:rsid w:val="00B93B3D"/>
    <w:rsid w:val="00B943BF"/>
    <w:rsid w:val="00B949DD"/>
    <w:rsid w:val="00BA6F7B"/>
    <w:rsid w:val="00BB03C1"/>
    <w:rsid w:val="00BB3642"/>
    <w:rsid w:val="00BC0612"/>
    <w:rsid w:val="00BC1895"/>
    <w:rsid w:val="00BC192B"/>
    <w:rsid w:val="00BC1EE0"/>
    <w:rsid w:val="00BC2F88"/>
    <w:rsid w:val="00BC5B35"/>
    <w:rsid w:val="00BD0B41"/>
    <w:rsid w:val="00BE2D44"/>
    <w:rsid w:val="00BE3E1D"/>
    <w:rsid w:val="00BE40B2"/>
    <w:rsid w:val="00BE4589"/>
    <w:rsid w:val="00BE733D"/>
    <w:rsid w:val="00BF383F"/>
    <w:rsid w:val="00C040DF"/>
    <w:rsid w:val="00C07D5D"/>
    <w:rsid w:val="00C104EC"/>
    <w:rsid w:val="00C124CB"/>
    <w:rsid w:val="00C132E0"/>
    <w:rsid w:val="00C149D3"/>
    <w:rsid w:val="00C15DAF"/>
    <w:rsid w:val="00C168A7"/>
    <w:rsid w:val="00C21CC3"/>
    <w:rsid w:val="00C2206A"/>
    <w:rsid w:val="00C22961"/>
    <w:rsid w:val="00C25ECC"/>
    <w:rsid w:val="00C26B91"/>
    <w:rsid w:val="00C30F28"/>
    <w:rsid w:val="00C3533A"/>
    <w:rsid w:val="00C37F1A"/>
    <w:rsid w:val="00C46AC8"/>
    <w:rsid w:val="00C46F0D"/>
    <w:rsid w:val="00C51239"/>
    <w:rsid w:val="00C551AC"/>
    <w:rsid w:val="00C55DA0"/>
    <w:rsid w:val="00C60724"/>
    <w:rsid w:val="00C618D9"/>
    <w:rsid w:val="00C630B0"/>
    <w:rsid w:val="00C64D80"/>
    <w:rsid w:val="00C74D04"/>
    <w:rsid w:val="00C75D54"/>
    <w:rsid w:val="00C77A08"/>
    <w:rsid w:val="00C804E9"/>
    <w:rsid w:val="00C8338A"/>
    <w:rsid w:val="00C836DF"/>
    <w:rsid w:val="00C85993"/>
    <w:rsid w:val="00C86C0F"/>
    <w:rsid w:val="00C87C05"/>
    <w:rsid w:val="00C91831"/>
    <w:rsid w:val="00C918C5"/>
    <w:rsid w:val="00C921AB"/>
    <w:rsid w:val="00CA0F66"/>
    <w:rsid w:val="00CB22CB"/>
    <w:rsid w:val="00CB26EA"/>
    <w:rsid w:val="00CB3F8E"/>
    <w:rsid w:val="00CC1AC3"/>
    <w:rsid w:val="00CC1C0E"/>
    <w:rsid w:val="00CC4462"/>
    <w:rsid w:val="00CC4B66"/>
    <w:rsid w:val="00CC5E71"/>
    <w:rsid w:val="00CC70A0"/>
    <w:rsid w:val="00CD0B09"/>
    <w:rsid w:val="00CD1301"/>
    <w:rsid w:val="00CD2147"/>
    <w:rsid w:val="00CD2993"/>
    <w:rsid w:val="00CD5DC7"/>
    <w:rsid w:val="00CD5FED"/>
    <w:rsid w:val="00CD6E94"/>
    <w:rsid w:val="00CD6F1B"/>
    <w:rsid w:val="00CD7AED"/>
    <w:rsid w:val="00CE2203"/>
    <w:rsid w:val="00CE3675"/>
    <w:rsid w:val="00CE645B"/>
    <w:rsid w:val="00CE727D"/>
    <w:rsid w:val="00CF01E7"/>
    <w:rsid w:val="00CF3707"/>
    <w:rsid w:val="00CF73CC"/>
    <w:rsid w:val="00D013A8"/>
    <w:rsid w:val="00D0410C"/>
    <w:rsid w:val="00D04A34"/>
    <w:rsid w:val="00D1422F"/>
    <w:rsid w:val="00D142A1"/>
    <w:rsid w:val="00D15452"/>
    <w:rsid w:val="00D17A5A"/>
    <w:rsid w:val="00D206D7"/>
    <w:rsid w:val="00D223F3"/>
    <w:rsid w:val="00D239FA"/>
    <w:rsid w:val="00D23EE2"/>
    <w:rsid w:val="00D26A3E"/>
    <w:rsid w:val="00D31541"/>
    <w:rsid w:val="00D3171C"/>
    <w:rsid w:val="00D34194"/>
    <w:rsid w:val="00D44362"/>
    <w:rsid w:val="00D44A09"/>
    <w:rsid w:val="00D4796A"/>
    <w:rsid w:val="00D50EC6"/>
    <w:rsid w:val="00D5369C"/>
    <w:rsid w:val="00D54E8F"/>
    <w:rsid w:val="00D57002"/>
    <w:rsid w:val="00D572D3"/>
    <w:rsid w:val="00D573F7"/>
    <w:rsid w:val="00D57E79"/>
    <w:rsid w:val="00D63D39"/>
    <w:rsid w:val="00D64760"/>
    <w:rsid w:val="00D65421"/>
    <w:rsid w:val="00D67F47"/>
    <w:rsid w:val="00D71319"/>
    <w:rsid w:val="00D71F30"/>
    <w:rsid w:val="00D7233E"/>
    <w:rsid w:val="00D726DC"/>
    <w:rsid w:val="00D743D5"/>
    <w:rsid w:val="00D77367"/>
    <w:rsid w:val="00D80262"/>
    <w:rsid w:val="00D8060D"/>
    <w:rsid w:val="00D81770"/>
    <w:rsid w:val="00D83D37"/>
    <w:rsid w:val="00D8594A"/>
    <w:rsid w:val="00D87B33"/>
    <w:rsid w:val="00D90C3F"/>
    <w:rsid w:val="00D925A9"/>
    <w:rsid w:val="00D9714A"/>
    <w:rsid w:val="00D97813"/>
    <w:rsid w:val="00DA1D5F"/>
    <w:rsid w:val="00DA5E70"/>
    <w:rsid w:val="00DA5F4B"/>
    <w:rsid w:val="00DA613E"/>
    <w:rsid w:val="00DB6757"/>
    <w:rsid w:val="00DC12E6"/>
    <w:rsid w:val="00DC29F8"/>
    <w:rsid w:val="00DC459C"/>
    <w:rsid w:val="00DD07AD"/>
    <w:rsid w:val="00DD0BD2"/>
    <w:rsid w:val="00DD150E"/>
    <w:rsid w:val="00DD1DCF"/>
    <w:rsid w:val="00DD279C"/>
    <w:rsid w:val="00DE1923"/>
    <w:rsid w:val="00DE5CE2"/>
    <w:rsid w:val="00DF2095"/>
    <w:rsid w:val="00DF2A74"/>
    <w:rsid w:val="00DF771F"/>
    <w:rsid w:val="00E010CB"/>
    <w:rsid w:val="00E101FB"/>
    <w:rsid w:val="00E12859"/>
    <w:rsid w:val="00E134B1"/>
    <w:rsid w:val="00E149B0"/>
    <w:rsid w:val="00E15B05"/>
    <w:rsid w:val="00E226A0"/>
    <w:rsid w:val="00E22EF5"/>
    <w:rsid w:val="00E23451"/>
    <w:rsid w:val="00E2495B"/>
    <w:rsid w:val="00E24A3F"/>
    <w:rsid w:val="00E25CA9"/>
    <w:rsid w:val="00E3190C"/>
    <w:rsid w:val="00E31ED1"/>
    <w:rsid w:val="00E31EFE"/>
    <w:rsid w:val="00E331C5"/>
    <w:rsid w:val="00E33C79"/>
    <w:rsid w:val="00E347B5"/>
    <w:rsid w:val="00E35722"/>
    <w:rsid w:val="00E4192D"/>
    <w:rsid w:val="00E43A92"/>
    <w:rsid w:val="00E46022"/>
    <w:rsid w:val="00E47007"/>
    <w:rsid w:val="00E509DF"/>
    <w:rsid w:val="00E5529D"/>
    <w:rsid w:val="00E55860"/>
    <w:rsid w:val="00E55A0F"/>
    <w:rsid w:val="00E56215"/>
    <w:rsid w:val="00E56FBF"/>
    <w:rsid w:val="00E57B4D"/>
    <w:rsid w:val="00E57DD1"/>
    <w:rsid w:val="00E606BF"/>
    <w:rsid w:val="00E60729"/>
    <w:rsid w:val="00E6288C"/>
    <w:rsid w:val="00E63A1E"/>
    <w:rsid w:val="00E645D2"/>
    <w:rsid w:val="00E65248"/>
    <w:rsid w:val="00E6646A"/>
    <w:rsid w:val="00E71C99"/>
    <w:rsid w:val="00E77A97"/>
    <w:rsid w:val="00E8449A"/>
    <w:rsid w:val="00E856C8"/>
    <w:rsid w:val="00E85C72"/>
    <w:rsid w:val="00E86C11"/>
    <w:rsid w:val="00E9184F"/>
    <w:rsid w:val="00E9491E"/>
    <w:rsid w:val="00E955E1"/>
    <w:rsid w:val="00E977BD"/>
    <w:rsid w:val="00EA4B76"/>
    <w:rsid w:val="00EA53D3"/>
    <w:rsid w:val="00EA5556"/>
    <w:rsid w:val="00EB02FD"/>
    <w:rsid w:val="00EB08E7"/>
    <w:rsid w:val="00EB2ACE"/>
    <w:rsid w:val="00EB3846"/>
    <w:rsid w:val="00EB70BA"/>
    <w:rsid w:val="00EB7747"/>
    <w:rsid w:val="00EC0FC0"/>
    <w:rsid w:val="00EC21EF"/>
    <w:rsid w:val="00EC5228"/>
    <w:rsid w:val="00ED2F76"/>
    <w:rsid w:val="00ED6A04"/>
    <w:rsid w:val="00EE1EB7"/>
    <w:rsid w:val="00EE1EFE"/>
    <w:rsid w:val="00EE606A"/>
    <w:rsid w:val="00EE61F6"/>
    <w:rsid w:val="00EF2BBC"/>
    <w:rsid w:val="00F009D5"/>
    <w:rsid w:val="00F0307B"/>
    <w:rsid w:val="00F0564E"/>
    <w:rsid w:val="00F0611D"/>
    <w:rsid w:val="00F105B4"/>
    <w:rsid w:val="00F12446"/>
    <w:rsid w:val="00F12E52"/>
    <w:rsid w:val="00F14083"/>
    <w:rsid w:val="00F14E49"/>
    <w:rsid w:val="00F17883"/>
    <w:rsid w:val="00F24C64"/>
    <w:rsid w:val="00F2547D"/>
    <w:rsid w:val="00F328F5"/>
    <w:rsid w:val="00F34400"/>
    <w:rsid w:val="00F363B1"/>
    <w:rsid w:val="00F401BF"/>
    <w:rsid w:val="00F46650"/>
    <w:rsid w:val="00F534A2"/>
    <w:rsid w:val="00F54642"/>
    <w:rsid w:val="00F608CB"/>
    <w:rsid w:val="00F63BB0"/>
    <w:rsid w:val="00F71790"/>
    <w:rsid w:val="00F74636"/>
    <w:rsid w:val="00F76F53"/>
    <w:rsid w:val="00F7733E"/>
    <w:rsid w:val="00F777F3"/>
    <w:rsid w:val="00F8000F"/>
    <w:rsid w:val="00F81538"/>
    <w:rsid w:val="00F83FE0"/>
    <w:rsid w:val="00F8631D"/>
    <w:rsid w:val="00F91428"/>
    <w:rsid w:val="00F91D68"/>
    <w:rsid w:val="00F94EED"/>
    <w:rsid w:val="00F95808"/>
    <w:rsid w:val="00F96D5E"/>
    <w:rsid w:val="00FA1EAB"/>
    <w:rsid w:val="00FA4818"/>
    <w:rsid w:val="00FA4AC1"/>
    <w:rsid w:val="00FA61FB"/>
    <w:rsid w:val="00FA7EDD"/>
    <w:rsid w:val="00FB0148"/>
    <w:rsid w:val="00FB172D"/>
    <w:rsid w:val="00FB714F"/>
    <w:rsid w:val="00FB7D05"/>
    <w:rsid w:val="00FC20BE"/>
    <w:rsid w:val="00FC2E75"/>
    <w:rsid w:val="00FC474B"/>
    <w:rsid w:val="00FC6F6C"/>
    <w:rsid w:val="00FD63D7"/>
    <w:rsid w:val="00FD7611"/>
    <w:rsid w:val="00FE1F25"/>
    <w:rsid w:val="00FE506C"/>
    <w:rsid w:val="00FE6518"/>
    <w:rsid w:val="00FE793F"/>
    <w:rsid w:val="00FF0648"/>
    <w:rsid w:val="00FF0C12"/>
    <w:rsid w:val="00FF1271"/>
    <w:rsid w:val="00FF4F44"/>
    <w:rsid w:val="00FF6580"/>
    <w:rsid w:val="00FF67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F03EC68D-ADA0-4166-A95B-E05A026C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7CE"/>
    <w:rPr>
      <w:sz w:val="24"/>
      <w:szCs w:val="24"/>
    </w:rPr>
  </w:style>
  <w:style w:type="paragraph" w:styleId="Heading1">
    <w:name w:val="heading 1"/>
    <w:basedOn w:val="Normal"/>
    <w:link w:val="Heading1Char"/>
    <w:autoRedefine/>
    <w:uiPriority w:val="9"/>
    <w:qFormat/>
    <w:rsid w:val="009D3E4C"/>
    <w:pPr>
      <w:keepNext/>
      <w:numPr>
        <w:numId w:val="4"/>
      </w:numPr>
      <w:spacing w:before="240" w:after="60" w:line="360" w:lineRule="auto"/>
      <w:outlineLvl w:val="0"/>
    </w:pPr>
    <w:rPr>
      <w:b/>
      <w:bCs/>
      <w:kern w:val="32"/>
      <w:sz w:val="32"/>
      <w:szCs w:val="32"/>
      <w:lang w:val="en-GB"/>
    </w:rPr>
  </w:style>
  <w:style w:type="paragraph" w:styleId="Heading2">
    <w:name w:val="heading 2"/>
    <w:basedOn w:val="Normal"/>
    <w:next w:val="Normal"/>
    <w:link w:val="Heading2Char"/>
    <w:autoRedefine/>
    <w:qFormat/>
    <w:rsid w:val="00C3533A"/>
    <w:pPr>
      <w:keepNext/>
      <w:numPr>
        <w:ilvl w:val="1"/>
        <w:numId w:val="3"/>
      </w:numPr>
      <w:spacing w:before="240" w:after="60" w:line="360" w:lineRule="auto"/>
      <w:outlineLvl w:val="1"/>
    </w:pPr>
    <w:rPr>
      <w:b/>
      <w:bCs/>
      <w:iCs/>
      <w:sz w:val="32"/>
    </w:rPr>
  </w:style>
  <w:style w:type="paragraph" w:styleId="Heading3">
    <w:name w:val="heading 3"/>
    <w:basedOn w:val="Normal"/>
    <w:next w:val="Normal"/>
    <w:link w:val="Heading3Char"/>
    <w:autoRedefine/>
    <w:qFormat/>
    <w:rsid w:val="00633E4C"/>
    <w:pPr>
      <w:keepNext/>
      <w:numPr>
        <w:ilvl w:val="2"/>
        <w:numId w:val="4"/>
      </w:numPr>
      <w:spacing w:before="240" w:after="60" w:line="360" w:lineRule="auto"/>
      <w:jc w:val="both"/>
      <w:outlineLvl w:val="2"/>
    </w:pPr>
    <w:rPr>
      <w:b/>
      <w:bCs/>
      <w:sz w:val="28"/>
      <w:szCs w:val="28"/>
    </w:rPr>
  </w:style>
  <w:style w:type="paragraph" w:styleId="Heading4">
    <w:name w:val="heading 4"/>
    <w:basedOn w:val="Normal"/>
    <w:next w:val="Normal"/>
    <w:link w:val="Heading4Char"/>
    <w:autoRedefine/>
    <w:qFormat/>
    <w:rsid w:val="00633E4C"/>
    <w:pPr>
      <w:keepNext/>
      <w:numPr>
        <w:ilvl w:val="3"/>
        <w:numId w:val="3"/>
      </w:numPr>
      <w:spacing w:before="240" w:after="60" w:line="360" w:lineRule="auto"/>
      <w:jc w:val="both"/>
      <w:outlineLvl w:val="3"/>
    </w:pPr>
    <w:rPr>
      <w:b/>
      <w:bCs/>
      <w:color w:val="000000" w:themeColor="text1"/>
      <w:szCs w:val="28"/>
      <w14:scene3d>
        <w14:camera w14:prst="orthographicFront"/>
        <w14:lightRig w14:rig="threePt" w14:dir="t">
          <w14:rot w14:lat="0" w14:lon="0" w14:rev="0"/>
        </w14:lightRig>
      </w14:scene3d>
    </w:rPr>
  </w:style>
  <w:style w:type="paragraph" w:styleId="Heading5">
    <w:name w:val="heading 5"/>
    <w:basedOn w:val="Normal"/>
    <w:next w:val="Normal"/>
    <w:link w:val="Heading5Char"/>
    <w:autoRedefine/>
    <w:qFormat/>
    <w:rsid w:val="00135104"/>
    <w:pPr>
      <w:spacing w:before="240" w:after="60" w:line="360" w:lineRule="auto"/>
      <w:outlineLvl w:val="4"/>
    </w:pPr>
    <w:rPr>
      <w:b/>
      <w:bCs/>
    </w:rPr>
  </w:style>
  <w:style w:type="paragraph" w:styleId="Heading6">
    <w:name w:val="heading 6"/>
    <w:basedOn w:val="Normal"/>
    <w:next w:val="Normal"/>
    <w:autoRedefine/>
    <w:qFormat/>
    <w:rsid w:val="00820648"/>
    <w:pPr>
      <w:numPr>
        <w:ilvl w:val="5"/>
        <w:numId w:val="4"/>
      </w:numPr>
      <w:spacing w:before="240" w:after="60"/>
      <w:outlineLvl w:val="5"/>
    </w:pPr>
    <w:rPr>
      <w:b/>
      <w:bCs/>
      <w:szCs w:val="22"/>
    </w:rPr>
  </w:style>
  <w:style w:type="paragraph" w:styleId="Heading7">
    <w:name w:val="heading 7"/>
    <w:basedOn w:val="Normal"/>
    <w:next w:val="Normal"/>
    <w:autoRedefine/>
    <w:qFormat/>
    <w:rsid w:val="00035BA7"/>
    <w:pPr>
      <w:numPr>
        <w:ilvl w:val="6"/>
        <w:numId w:val="4"/>
      </w:numPr>
      <w:spacing w:before="240" w:after="60"/>
      <w:outlineLvl w:val="6"/>
    </w:pPr>
    <w:rPr>
      <w:b/>
      <w:i/>
    </w:rPr>
  </w:style>
  <w:style w:type="paragraph" w:styleId="Heading8">
    <w:name w:val="heading 8"/>
    <w:basedOn w:val="Normal"/>
    <w:next w:val="Normal"/>
    <w:autoRedefine/>
    <w:qFormat/>
    <w:rsid w:val="00141299"/>
    <w:pPr>
      <w:numPr>
        <w:ilvl w:val="7"/>
        <w:numId w:val="4"/>
      </w:numPr>
      <w:spacing w:before="240" w:after="60"/>
      <w:outlineLvl w:val="7"/>
    </w:pPr>
    <w:rPr>
      <w:iCs/>
    </w:rPr>
  </w:style>
  <w:style w:type="paragraph" w:styleId="Heading9">
    <w:name w:val="heading 9"/>
    <w:basedOn w:val="Normal"/>
    <w:next w:val="Normal"/>
    <w:autoRedefine/>
    <w:qFormat/>
    <w:rsid w:val="00035BA7"/>
    <w:pPr>
      <w:numPr>
        <w:ilvl w:val="8"/>
        <w:numId w:val="4"/>
      </w:numPr>
      <w:spacing w:before="240" w:after="60"/>
      <w:outlineLvl w:val="8"/>
    </w:pPr>
    <w:rPr>
      <w:rFonts w:asciiTheme="majorBidi" w:hAnsiTheme="majorBidi"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33A"/>
    <w:rPr>
      <w:b/>
      <w:bCs/>
      <w:iCs/>
      <w:sz w:val="32"/>
      <w:szCs w:val="24"/>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1"/>
      </w:numPr>
      <w:spacing w:before="120" w:after="120"/>
      <w:ind w:left="714" w:hanging="357"/>
      <w:jc w:val="both"/>
    </w:pPr>
    <w:rPr>
      <w:sz w:val="22"/>
      <w:lang w:val="en-GB"/>
    </w:rPr>
  </w:style>
  <w:style w:type="paragraph" w:customStyle="1" w:styleId="Bullet">
    <w:name w:val="Bullet"/>
    <w:basedOn w:val="Normal"/>
    <w:autoRedefine/>
    <w:rsid w:val="00486A8E"/>
    <w:pPr>
      <w:numPr>
        <w:numId w:val="2"/>
      </w:numPr>
      <w:spacing w:before="120" w:after="120" w:line="360" w:lineRule="auto"/>
      <w:ind w:left="714" w:hanging="357"/>
      <w:jc w:val="both"/>
    </w:pPr>
    <w:rPr>
      <w:lang w:val="en-GB"/>
    </w:rPr>
  </w:style>
  <w:style w:type="paragraph" w:customStyle="1" w:styleId="Reference">
    <w:name w:val="Reference"/>
    <w:basedOn w:val="ListNumber"/>
    <w:autoRedefine/>
    <w:rsid w:val="00041ECD"/>
    <w:pPr>
      <w:tabs>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975B5F"/>
    <w:pPr>
      <w:widowControl w:val="0"/>
      <w:spacing w:line="360" w:lineRule="auto"/>
    </w:pPr>
    <w:rPr>
      <w:b/>
      <w:color w:val="000000" w:themeColor="text1"/>
      <w:szCs w:val="18"/>
    </w:rPr>
  </w:style>
  <w:style w:type="character" w:customStyle="1" w:styleId="TableHeaderChar">
    <w:name w:val="TableHeader Char"/>
    <w:basedOn w:val="DefaultParagraphFont"/>
    <w:link w:val="TableHeader"/>
    <w:rsid w:val="00975B5F"/>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uiPriority w:val="9"/>
    <w:rsid w:val="009D3E4C"/>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table" w:customStyle="1" w:styleId="TableGrid0">
    <w:name w:val="TableGrid"/>
    <w:rsid w:val="00C55DA0"/>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831452"/>
    <w:pPr>
      <w:spacing w:before="100" w:beforeAutospacing="1" w:after="100" w:afterAutospacing="1"/>
    </w:pPr>
  </w:style>
  <w:style w:type="paragraph" w:styleId="TOC4">
    <w:name w:val="toc 4"/>
    <w:basedOn w:val="Normal"/>
    <w:next w:val="Normal"/>
    <w:autoRedefine/>
    <w:uiPriority w:val="39"/>
    <w:unhideWhenUsed/>
    <w:rsid w:val="00EA53D3"/>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EA53D3"/>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EA53D3"/>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EA53D3"/>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EA53D3"/>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EA53D3"/>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customStyle="1" w:styleId="UnresolvedMention1">
    <w:name w:val="Unresolved Mention1"/>
    <w:basedOn w:val="DefaultParagraphFont"/>
    <w:uiPriority w:val="99"/>
    <w:semiHidden/>
    <w:unhideWhenUsed/>
    <w:rsid w:val="00EA53D3"/>
    <w:rPr>
      <w:color w:val="605E5C"/>
      <w:shd w:val="clear" w:color="auto" w:fill="E1DFDD"/>
    </w:rPr>
  </w:style>
  <w:style w:type="table" w:styleId="TableGridLight">
    <w:name w:val="Grid Table Light"/>
    <w:basedOn w:val="TableNormal"/>
    <w:uiPriority w:val="40"/>
    <w:rsid w:val="007464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64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64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64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rsid w:val="00633E4C"/>
    <w:rPr>
      <w:b/>
      <w:bCs/>
      <w:sz w:val="28"/>
      <w:szCs w:val="28"/>
    </w:rPr>
  </w:style>
  <w:style w:type="character" w:customStyle="1" w:styleId="Heading5Char">
    <w:name w:val="Heading 5 Char"/>
    <w:basedOn w:val="DefaultParagraphFont"/>
    <w:link w:val="Heading5"/>
    <w:rsid w:val="00135104"/>
    <w:rPr>
      <w:b/>
      <w:bCs/>
      <w:sz w:val="24"/>
      <w:szCs w:val="24"/>
    </w:rPr>
  </w:style>
  <w:style w:type="character" w:styleId="Emphasis">
    <w:name w:val="Emphasis"/>
    <w:basedOn w:val="DefaultParagraphFont"/>
    <w:uiPriority w:val="20"/>
    <w:qFormat/>
    <w:rsid w:val="00F328F5"/>
    <w:rPr>
      <w:i/>
      <w:iCs/>
    </w:rPr>
  </w:style>
  <w:style w:type="character" w:customStyle="1" w:styleId="UnresolvedMention2">
    <w:name w:val="Unresolved Mention2"/>
    <w:basedOn w:val="DefaultParagraphFont"/>
    <w:uiPriority w:val="99"/>
    <w:semiHidden/>
    <w:unhideWhenUsed/>
    <w:rsid w:val="004D153F"/>
    <w:rPr>
      <w:color w:val="605E5C"/>
      <w:shd w:val="clear" w:color="auto" w:fill="E1DFDD"/>
    </w:rPr>
  </w:style>
  <w:style w:type="character" w:customStyle="1" w:styleId="Heading4Char">
    <w:name w:val="Heading 4 Char"/>
    <w:basedOn w:val="DefaultParagraphFont"/>
    <w:link w:val="Heading4"/>
    <w:rsid w:val="00633E4C"/>
    <w:rPr>
      <w:b/>
      <w:bCs/>
      <w:color w:val="000000" w:themeColor="text1"/>
      <w:sz w:val="24"/>
      <w:szCs w:val="28"/>
      <w14:scene3d>
        <w14:camera w14:prst="orthographicFront"/>
        <w14:lightRig w14:rig="threePt" w14:dir="t">
          <w14:rot w14:lat="0" w14:lon="0" w14:rev="0"/>
        </w14:lightRig>
      </w14:scene3d>
    </w:rPr>
  </w:style>
  <w:style w:type="character" w:customStyle="1" w:styleId="UnresolvedMention">
    <w:name w:val="Unresolved Mention"/>
    <w:basedOn w:val="DefaultParagraphFont"/>
    <w:uiPriority w:val="99"/>
    <w:semiHidden/>
    <w:unhideWhenUsed/>
    <w:rsid w:val="00C040DF"/>
    <w:rPr>
      <w:color w:val="605E5C"/>
      <w:shd w:val="clear" w:color="auto" w:fill="E1DFDD"/>
    </w:rPr>
  </w:style>
  <w:style w:type="paragraph" w:styleId="BalloonText">
    <w:name w:val="Balloon Text"/>
    <w:basedOn w:val="Normal"/>
    <w:link w:val="BalloonTextChar"/>
    <w:semiHidden/>
    <w:unhideWhenUsed/>
    <w:rsid w:val="00232E58"/>
    <w:rPr>
      <w:rFonts w:ascii="Segoe UI" w:hAnsi="Segoe UI" w:cs="Segoe UI"/>
      <w:sz w:val="18"/>
      <w:szCs w:val="18"/>
    </w:rPr>
  </w:style>
  <w:style w:type="character" w:customStyle="1" w:styleId="BalloonTextChar">
    <w:name w:val="Balloon Text Char"/>
    <w:basedOn w:val="DefaultParagraphFont"/>
    <w:link w:val="BalloonText"/>
    <w:semiHidden/>
    <w:rsid w:val="00232E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2182">
      <w:bodyDiv w:val="1"/>
      <w:marLeft w:val="0"/>
      <w:marRight w:val="0"/>
      <w:marTop w:val="0"/>
      <w:marBottom w:val="0"/>
      <w:divBdr>
        <w:top w:val="none" w:sz="0" w:space="0" w:color="auto"/>
        <w:left w:val="none" w:sz="0" w:space="0" w:color="auto"/>
        <w:bottom w:val="none" w:sz="0" w:space="0" w:color="auto"/>
        <w:right w:val="none" w:sz="0" w:space="0" w:color="auto"/>
      </w:divBdr>
    </w:div>
    <w:div w:id="27293601">
      <w:bodyDiv w:val="1"/>
      <w:marLeft w:val="0"/>
      <w:marRight w:val="0"/>
      <w:marTop w:val="0"/>
      <w:marBottom w:val="0"/>
      <w:divBdr>
        <w:top w:val="none" w:sz="0" w:space="0" w:color="auto"/>
        <w:left w:val="none" w:sz="0" w:space="0" w:color="auto"/>
        <w:bottom w:val="none" w:sz="0" w:space="0" w:color="auto"/>
        <w:right w:val="none" w:sz="0" w:space="0" w:color="auto"/>
      </w:divBdr>
    </w:div>
    <w:div w:id="55737716">
      <w:bodyDiv w:val="1"/>
      <w:marLeft w:val="0"/>
      <w:marRight w:val="0"/>
      <w:marTop w:val="0"/>
      <w:marBottom w:val="0"/>
      <w:divBdr>
        <w:top w:val="none" w:sz="0" w:space="0" w:color="auto"/>
        <w:left w:val="none" w:sz="0" w:space="0" w:color="auto"/>
        <w:bottom w:val="none" w:sz="0" w:space="0" w:color="auto"/>
        <w:right w:val="none" w:sz="0" w:space="0" w:color="auto"/>
      </w:divBdr>
    </w:div>
    <w:div w:id="71507918">
      <w:bodyDiv w:val="1"/>
      <w:marLeft w:val="0"/>
      <w:marRight w:val="0"/>
      <w:marTop w:val="0"/>
      <w:marBottom w:val="0"/>
      <w:divBdr>
        <w:top w:val="none" w:sz="0" w:space="0" w:color="auto"/>
        <w:left w:val="none" w:sz="0" w:space="0" w:color="auto"/>
        <w:bottom w:val="none" w:sz="0" w:space="0" w:color="auto"/>
        <w:right w:val="none" w:sz="0" w:space="0" w:color="auto"/>
      </w:divBdr>
    </w:div>
    <w:div w:id="95490849">
      <w:bodyDiv w:val="1"/>
      <w:marLeft w:val="0"/>
      <w:marRight w:val="0"/>
      <w:marTop w:val="0"/>
      <w:marBottom w:val="0"/>
      <w:divBdr>
        <w:top w:val="none" w:sz="0" w:space="0" w:color="auto"/>
        <w:left w:val="none" w:sz="0" w:space="0" w:color="auto"/>
        <w:bottom w:val="none" w:sz="0" w:space="0" w:color="auto"/>
        <w:right w:val="none" w:sz="0" w:space="0" w:color="auto"/>
      </w:divBdr>
    </w:div>
    <w:div w:id="151071833">
      <w:bodyDiv w:val="1"/>
      <w:marLeft w:val="0"/>
      <w:marRight w:val="0"/>
      <w:marTop w:val="0"/>
      <w:marBottom w:val="0"/>
      <w:divBdr>
        <w:top w:val="none" w:sz="0" w:space="0" w:color="auto"/>
        <w:left w:val="none" w:sz="0" w:space="0" w:color="auto"/>
        <w:bottom w:val="none" w:sz="0" w:space="0" w:color="auto"/>
        <w:right w:val="none" w:sz="0" w:space="0" w:color="auto"/>
      </w:divBdr>
    </w:div>
    <w:div w:id="167183137">
      <w:bodyDiv w:val="1"/>
      <w:marLeft w:val="0"/>
      <w:marRight w:val="0"/>
      <w:marTop w:val="0"/>
      <w:marBottom w:val="0"/>
      <w:divBdr>
        <w:top w:val="none" w:sz="0" w:space="0" w:color="auto"/>
        <w:left w:val="none" w:sz="0" w:space="0" w:color="auto"/>
        <w:bottom w:val="none" w:sz="0" w:space="0" w:color="auto"/>
        <w:right w:val="none" w:sz="0" w:space="0" w:color="auto"/>
      </w:divBdr>
    </w:div>
    <w:div w:id="233469681">
      <w:bodyDiv w:val="1"/>
      <w:marLeft w:val="0"/>
      <w:marRight w:val="0"/>
      <w:marTop w:val="0"/>
      <w:marBottom w:val="0"/>
      <w:divBdr>
        <w:top w:val="none" w:sz="0" w:space="0" w:color="auto"/>
        <w:left w:val="none" w:sz="0" w:space="0" w:color="auto"/>
        <w:bottom w:val="none" w:sz="0" w:space="0" w:color="auto"/>
        <w:right w:val="none" w:sz="0" w:space="0" w:color="auto"/>
      </w:divBdr>
    </w:div>
    <w:div w:id="253436247">
      <w:bodyDiv w:val="1"/>
      <w:marLeft w:val="0"/>
      <w:marRight w:val="0"/>
      <w:marTop w:val="0"/>
      <w:marBottom w:val="0"/>
      <w:divBdr>
        <w:top w:val="none" w:sz="0" w:space="0" w:color="auto"/>
        <w:left w:val="none" w:sz="0" w:space="0" w:color="auto"/>
        <w:bottom w:val="none" w:sz="0" w:space="0" w:color="auto"/>
        <w:right w:val="none" w:sz="0" w:space="0" w:color="auto"/>
      </w:divBdr>
    </w:div>
    <w:div w:id="257491721">
      <w:bodyDiv w:val="1"/>
      <w:marLeft w:val="0"/>
      <w:marRight w:val="0"/>
      <w:marTop w:val="0"/>
      <w:marBottom w:val="0"/>
      <w:divBdr>
        <w:top w:val="none" w:sz="0" w:space="0" w:color="auto"/>
        <w:left w:val="none" w:sz="0" w:space="0" w:color="auto"/>
        <w:bottom w:val="none" w:sz="0" w:space="0" w:color="auto"/>
        <w:right w:val="none" w:sz="0" w:space="0" w:color="auto"/>
      </w:divBdr>
    </w:div>
    <w:div w:id="265240141">
      <w:bodyDiv w:val="1"/>
      <w:marLeft w:val="0"/>
      <w:marRight w:val="0"/>
      <w:marTop w:val="0"/>
      <w:marBottom w:val="0"/>
      <w:divBdr>
        <w:top w:val="none" w:sz="0" w:space="0" w:color="auto"/>
        <w:left w:val="none" w:sz="0" w:space="0" w:color="auto"/>
        <w:bottom w:val="none" w:sz="0" w:space="0" w:color="auto"/>
        <w:right w:val="none" w:sz="0" w:space="0" w:color="auto"/>
      </w:divBdr>
    </w:div>
    <w:div w:id="271668264">
      <w:bodyDiv w:val="1"/>
      <w:marLeft w:val="0"/>
      <w:marRight w:val="0"/>
      <w:marTop w:val="0"/>
      <w:marBottom w:val="0"/>
      <w:divBdr>
        <w:top w:val="none" w:sz="0" w:space="0" w:color="auto"/>
        <w:left w:val="none" w:sz="0" w:space="0" w:color="auto"/>
        <w:bottom w:val="none" w:sz="0" w:space="0" w:color="auto"/>
        <w:right w:val="none" w:sz="0" w:space="0" w:color="auto"/>
      </w:divBdr>
    </w:div>
    <w:div w:id="294679544">
      <w:bodyDiv w:val="1"/>
      <w:marLeft w:val="0"/>
      <w:marRight w:val="0"/>
      <w:marTop w:val="0"/>
      <w:marBottom w:val="0"/>
      <w:divBdr>
        <w:top w:val="none" w:sz="0" w:space="0" w:color="auto"/>
        <w:left w:val="none" w:sz="0" w:space="0" w:color="auto"/>
        <w:bottom w:val="none" w:sz="0" w:space="0" w:color="auto"/>
        <w:right w:val="none" w:sz="0" w:space="0" w:color="auto"/>
      </w:divBdr>
    </w:div>
    <w:div w:id="302006844">
      <w:bodyDiv w:val="1"/>
      <w:marLeft w:val="0"/>
      <w:marRight w:val="0"/>
      <w:marTop w:val="0"/>
      <w:marBottom w:val="0"/>
      <w:divBdr>
        <w:top w:val="none" w:sz="0" w:space="0" w:color="auto"/>
        <w:left w:val="none" w:sz="0" w:space="0" w:color="auto"/>
        <w:bottom w:val="none" w:sz="0" w:space="0" w:color="auto"/>
        <w:right w:val="none" w:sz="0" w:space="0" w:color="auto"/>
      </w:divBdr>
    </w:div>
    <w:div w:id="308678034">
      <w:bodyDiv w:val="1"/>
      <w:marLeft w:val="0"/>
      <w:marRight w:val="0"/>
      <w:marTop w:val="0"/>
      <w:marBottom w:val="0"/>
      <w:divBdr>
        <w:top w:val="none" w:sz="0" w:space="0" w:color="auto"/>
        <w:left w:val="none" w:sz="0" w:space="0" w:color="auto"/>
        <w:bottom w:val="none" w:sz="0" w:space="0" w:color="auto"/>
        <w:right w:val="none" w:sz="0" w:space="0" w:color="auto"/>
      </w:divBdr>
    </w:div>
    <w:div w:id="325207695">
      <w:bodyDiv w:val="1"/>
      <w:marLeft w:val="0"/>
      <w:marRight w:val="0"/>
      <w:marTop w:val="0"/>
      <w:marBottom w:val="0"/>
      <w:divBdr>
        <w:top w:val="none" w:sz="0" w:space="0" w:color="auto"/>
        <w:left w:val="none" w:sz="0" w:space="0" w:color="auto"/>
        <w:bottom w:val="none" w:sz="0" w:space="0" w:color="auto"/>
        <w:right w:val="none" w:sz="0" w:space="0" w:color="auto"/>
      </w:divBdr>
    </w:div>
    <w:div w:id="328169855">
      <w:bodyDiv w:val="1"/>
      <w:marLeft w:val="0"/>
      <w:marRight w:val="0"/>
      <w:marTop w:val="0"/>
      <w:marBottom w:val="0"/>
      <w:divBdr>
        <w:top w:val="none" w:sz="0" w:space="0" w:color="auto"/>
        <w:left w:val="none" w:sz="0" w:space="0" w:color="auto"/>
        <w:bottom w:val="none" w:sz="0" w:space="0" w:color="auto"/>
        <w:right w:val="none" w:sz="0" w:space="0" w:color="auto"/>
      </w:divBdr>
    </w:div>
    <w:div w:id="343283752">
      <w:bodyDiv w:val="1"/>
      <w:marLeft w:val="0"/>
      <w:marRight w:val="0"/>
      <w:marTop w:val="0"/>
      <w:marBottom w:val="0"/>
      <w:divBdr>
        <w:top w:val="none" w:sz="0" w:space="0" w:color="auto"/>
        <w:left w:val="none" w:sz="0" w:space="0" w:color="auto"/>
        <w:bottom w:val="none" w:sz="0" w:space="0" w:color="auto"/>
        <w:right w:val="none" w:sz="0" w:space="0" w:color="auto"/>
      </w:divBdr>
    </w:div>
    <w:div w:id="355160295">
      <w:bodyDiv w:val="1"/>
      <w:marLeft w:val="0"/>
      <w:marRight w:val="0"/>
      <w:marTop w:val="0"/>
      <w:marBottom w:val="0"/>
      <w:divBdr>
        <w:top w:val="none" w:sz="0" w:space="0" w:color="auto"/>
        <w:left w:val="none" w:sz="0" w:space="0" w:color="auto"/>
        <w:bottom w:val="none" w:sz="0" w:space="0" w:color="auto"/>
        <w:right w:val="none" w:sz="0" w:space="0" w:color="auto"/>
      </w:divBdr>
    </w:div>
    <w:div w:id="372003573">
      <w:bodyDiv w:val="1"/>
      <w:marLeft w:val="0"/>
      <w:marRight w:val="0"/>
      <w:marTop w:val="0"/>
      <w:marBottom w:val="0"/>
      <w:divBdr>
        <w:top w:val="none" w:sz="0" w:space="0" w:color="auto"/>
        <w:left w:val="none" w:sz="0" w:space="0" w:color="auto"/>
        <w:bottom w:val="none" w:sz="0" w:space="0" w:color="auto"/>
        <w:right w:val="none" w:sz="0" w:space="0" w:color="auto"/>
      </w:divBdr>
    </w:div>
    <w:div w:id="389882762">
      <w:bodyDiv w:val="1"/>
      <w:marLeft w:val="0"/>
      <w:marRight w:val="0"/>
      <w:marTop w:val="0"/>
      <w:marBottom w:val="0"/>
      <w:divBdr>
        <w:top w:val="none" w:sz="0" w:space="0" w:color="auto"/>
        <w:left w:val="none" w:sz="0" w:space="0" w:color="auto"/>
        <w:bottom w:val="none" w:sz="0" w:space="0" w:color="auto"/>
        <w:right w:val="none" w:sz="0" w:space="0" w:color="auto"/>
      </w:divBdr>
    </w:div>
    <w:div w:id="395325364">
      <w:bodyDiv w:val="1"/>
      <w:marLeft w:val="0"/>
      <w:marRight w:val="0"/>
      <w:marTop w:val="0"/>
      <w:marBottom w:val="0"/>
      <w:divBdr>
        <w:top w:val="none" w:sz="0" w:space="0" w:color="auto"/>
        <w:left w:val="none" w:sz="0" w:space="0" w:color="auto"/>
        <w:bottom w:val="none" w:sz="0" w:space="0" w:color="auto"/>
        <w:right w:val="none" w:sz="0" w:space="0" w:color="auto"/>
      </w:divBdr>
    </w:div>
    <w:div w:id="407381338">
      <w:bodyDiv w:val="1"/>
      <w:marLeft w:val="0"/>
      <w:marRight w:val="0"/>
      <w:marTop w:val="0"/>
      <w:marBottom w:val="0"/>
      <w:divBdr>
        <w:top w:val="none" w:sz="0" w:space="0" w:color="auto"/>
        <w:left w:val="none" w:sz="0" w:space="0" w:color="auto"/>
        <w:bottom w:val="none" w:sz="0" w:space="0" w:color="auto"/>
        <w:right w:val="none" w:sz="0" w:space="0" w:color="auto"/>
      </w:divBdr>
    </w:div>
    <w:div w:id="438835797">
      <w:bodyDiv w:val="1"/>
      <w:marLeft w:val="0"/>
      <w:marRight w:val="0"/>
      <w:marTop w:val="0"/>
      <w:marBottom w:val="0"/>
      <w:divBdr>
        <w:top w:val="none" w:sz="0" w:space="0" w:color="auto"/>
        <w:left w:val="none" w:sz="0" w:space="0" w:color="auto"/>
        <w:bottom w:val="none" w:sz="0" w:space="0" w:color="auto"/>
        <w:right w:val="none" w:sz="0" w:space="0" w:color="auto"/>
      </w:divBdr>
    </w:div>
    <w:div w:id="469516203">
      <w:bodyDiv w:val="1"/>
      <w:marLeft w:val="0"/>
      <w:marRight w:val="0"/>
      <w:marTop w:val="0"/>
      <w:marBottom w:val="0"/>
      <w:divBdr>
        <w:top w:val="none" w:sz="0" w:space="0" w:color="auto"/>
        <w:left w:val="none" w:sz="0" w:space="0" w:color="auto"/>
        <w:bottom w:val="none" w:sz="0" w:space="0" w:color="auto"/>
        <w:right w:val="none" w:sz="0" w:space="0" w:color="auto"/>
      </w:divBdr>
    </w:div>
    <w:div w:id="483856499">
      <w:bodyDiv w:val="1"/>
      <w:marLeft w:val="0"/>
      <w:marRight w:val="0"/>
      <w:marTop w:val="0"/>
      <w:marBottom w:val="0"/>
      <w:divBdr>
        <w:top w:val="none" w:sz="0" w:space="0" w:color="auto"/>
        <w:left w:val="none" w:sz="0" w:space="0" w:color="auto"/>
        <w:bottom w:val="none" w:sz="0" w:space="0" w:color="auto"/>
        <w:right w:val="none" w:sz="0" w:space="0" w:color="auto"/>
      </w:divBdr>
    </w:div>
    <w:div w:id="50398338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4030641">
      <w:bodyDiv w:val="1"/>
      <w:marLeft w:val="0"/>
      <w:marRight w:val="0"/>
      <w:marTop w:val="0"/>
      <w:marBottom w:val="0"/>
      <w:divBdr>
        <w:top w:val="none" w:sz="0" w:space="0" w:color="auto"/>
        <w:left w:val="none" w:sz="0" w:space="0" w:color="auto"/>
        <w:bottom w:val="none" w:sz="0" w:space="0" w:color="auto"/>
        <w:right w:val="none" w:sz="0" w:space="0" w:color="auto"/>
      </w:divBdr>
      <w:divsChild>
        <w:div w:id="600338968">
          <w:marLeft w:val="0"/>
          <w:marRight w:val="0"/>
          <w:marTop w:val="0"/>
          <w:marBottom w:val="0"/>
          <w:divBdr>
            <w:top w:val="none" w:sz="0" w:space="0" w:color="auto"/>
            <w:left w:val="none" w:sz="0" w:space="0" w:color="auto"/>
            <w:bottom w:val="none" w:sz="0" w:space="0" w:color="auto"/>
            <w:right w:val="none" w:sz="0" w:space="0" w:color="auto"/>
          </w:divBdr>
          <w:divsChild>
            <w:div w:id="461726301">
              <w:marLeft w:val="0"/>
              <w:marRight w:val="0"/>
              <w:marTop w:val="0"/>
              <w:marBottom w:val="0"/>
              <w:divBdr>
                <w:top w:val="none" w:sz="0" w:space="0" w:color="auto"/>
                <w:left w:val="none" w:sz="0" w:space="0" w:color="auto"/>
                <w:bottom w:val="none" w:sz="0" w:space="0" w:color="auto"/>
                <w:right w:val="none" w:sz="0" w:space="0" w:color="auto"/>
              </w:divBdr>
            </w:div>
            <w:div w:id="859130057">
              <w:marLeft w:val="0"/>
              <w:marRight w:val="0"/>
              <w:marTop w:val="0"/>
              <w:marBottom w:val="0"/>
              <w:divBdr>
                <w:top w:val="none" w:sz="0" w:space="0" w:color="auto"/>
                <w:left w:val="none" w:sz="0" w:space="0" w:color="auto"/>
                <w:bottom w:val="none" w:sz="0" w:space="0" w:color="auto"/>
                <w:right w:val="none" w:sz="0" w:space="0" w:color="auto"/>
              </w:divBdr>
            </w:div>
            <w:div w:id="1738556346">
              <w:marLeft w:val="0"/>
              <w:marRight w:val="0"/>
              <w:marTop w:val="0"/>
              <w:marBottom w:val="0"/>
              <w:divBdr>
                <w:top w:val="none" w:sz="0" w:space="0" w:color="auto"/>
                <w:left w:val="none" w:sz="0" w:space="0" w:color="auto"/>
                <w:bottom w:val="none" w:sz="0" w:space="0" w:color="auto"/>
                <w:right w:val="none" w:sz="0" w:space="0" w:color="auto"/>
              </w:divBdr>
            </w:div>
            <w:div w:id="1262105088">
              <w:marLeft w:val="0"/>
              <w:marRight w:val="0"/>
              <w:marTop w:val="0"/>
              <w:marBottom w:val="0"/>
              <w:divBdr>
                <w:top w:val="none" w:sz="0" w:space="0" w:color="auto"/>
                <w:left w:val="none" w:sz="0" w:space="0" w:color="auto"/>
                <w:bottom w:val="none" w:sz="0" w:space="0" w:color="auto"/>
                <w:right w:val="none" w:sz="0" w:space="0" w:color="auto"/>
              </w:divBdr>
            </w:div>
            <w:div w:id="960916634">
              <w:marLeft w:val="0"/>
              <w:marRight w:val="0"/>
              <w:marTop w:val="0"/>
              <w:marBottom w:val="0"/>
              <w:divBdr>
                <w:top w:val="none" w:sz="0" w:space="0" w:color="auto"/>
                <w:left w:val="none" w:sz="0" w:space="0" w:color="auto"/>
                <w:bottom w:val="none" w:sz="0" w:space="0" w:color="auto"/>
                <w:right w:val="none" w:sz="0" w:space="0" w:color="auto"/>
              </w:divBdr>
            </w:div>
            <w:div w:id="1932469829">
              <w:marLeft w:val="0"/>
              <w:marRight w:val="0"/>
              <w:marTop w:val="0"/>
              <w:marBottom w:val="0"/>
              <w:divBdr>
                <w:top w:val="none" w:sz="0" w:space="0" w:color="auto"/>
                <w:left w:val="none" w:sz="0" w:space="0" w:color="auto"/>
                <w:bottom w:val="none" w:sz="0" w:space="0" w:color="auto"/>
                <w:right w:val="none" w:sz="0" w:space="0" w:color="auto"/>
              </w:divBdr>
            </w:div>
            <w:div w:id="1224171246">
              <w:marLeft w:val="0"/>
              <w:marRight w:val="0"/>
              <w:marTop w:val="0"/>
              <w:marBottom w:val="0"/>
              <w:divBdr>
                <w:top w:val="none" w:sz="0" w:space="0" w:color="auto"/>
                <w:left w:val="none" w:sz="0" w:space="0" w:color="auto"/>
                <w:bottom w:val="none" w:sz="0" w:space="0" w:color="auto"/>
                <w:right w:val="none" w:sz="0" w:space="0" w:color="auto"/>
              </w:divBdr>
            </w:div>
            <w:div w:id="72628595">
              <w:marLeft w:val="0"/>
              <w:marRight w:val="0"/>
              <w:marTop w:val="0"/>
              <w:marBottom w:val="0"/>
              <w:divBdr>
                <w:top w:val="none" w:sz="0" w:space="0" w:color="auto"/>
                <w:left w:val="none" w:sz="0" w:space="0" w:color="auto"/>
                <w:bottom w:val="none" w:sz="0" w:space="0" w:color="auto"/>
                <w:right w:val="none" w:sz="0" w:space="0" w:color="auto"/>
              </w:divBdr>
            </w:div>
            <w:div w:id="18285447">
              <w:marLeft w:val="0"/>
              <w:marRight w:val="0"/>
              <w:marTop w:val="0"/>
              <w:marBottom w:val="0"/>
              <w:divBdr>
                <w:top w:val="none" w:sz="0" w:space="0" w:color="auto"/>
                <w:left w:val="none" w:sz="0" w:space="0" w:color="auto"/>
                <w:bottom w:val="none" w:sz="0" w:space="0" w:color="auto"/>
                <w:right w:val="none" w:sz="0" w:space="0" w:color="auto"/>
              </w:divBdr>
            </w:div>
            <w:div w:id="1343623330">
              <w:marLeft w:val="0"/>
              <w:marRight w:val="0"/>
              <w:marTop w:val="0"/>
              <w:marBottom w:val="0"/>
              <w:divBdr>
                <w:top w:val="none" w:sz="0" w:space="0" w:color="auto"/>
                <w:left w:val="none" w:sz="0" w:space="0" w:color="auto"/>
                <w:bottom w:val="none" w:sz="0" w:space="0" w:color="auto"/>
                <w:right w:val="none" w:sz="0" w:space="0" w:color="auto"/>
              </w:divBdr>
            </w:div>
            <w:div w:id="513961464">
              <w:marLeft w:val="0"/>
              <w:marRight w:val="0"/>
              <w:marTop w:val="0"/>
              <w:marBottom w:val="0"/>
              <w:divBdr>
                <w:top w:val="none" w:sz="0" w:space="0" w:color="auto"/>
                <w:left w:val="none" w:sz="0" w:space="0" w:color="auto"/>
                <w:bottom w:val="none" w:sz="0" w:space="0" w:color="auto"/>
                <w:right w:val="none" w:sz="0" w:space="0" w:color="auto"/>
              </w:divBdr>
            </w:div>
            <w:div w:id="1569878709">
              <w:marLeft w:val="0"/>
              <w:marRight w:val="0"/>
              <w:marTop w:val="0"/>
              <w:marBottom w:val="0"/>
              <w:divBdr>
                <w:top w:val="none" w:sz="0" w:space="0" w:color="auto"/>
                <w:left w:val="none" w:sz="0" w:space="0" w:color="auto"/>
                <w:bottom w:val="none" w:sz="0" w:space="0" w:color="auto"/>
                <w:right w:val="none" w:sz="0" w:space="0" w:color="auto"/>
              </w:divBdr>
            </w:div>
            <w:div w:id="11207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5509">
      <w:bodyDiv w:val="1"/>
      <w:marLeft w:val="0"/>
      <w:marRight w:val="0"/>
      <w:marTop w:val="0"/>
      <w:marBottom w:val="0"/>
      <w:divBdr>
        <w:top w:val="none" w:sz="0" w:space="0" w:color="auto"/>
        <w:left w:val="none" w:sz="0" w:space="0" w:color="auto"/>
        <w:bottom w:val="none" w:sz="0" w:space="0" w:color="auto"/>
        <w:right w:val="none" w:sz="0" w:space="0" w:color="auto"/>
      </w:divBdr>
    </w:div>
    <w:div w:id="534078849">
      <w:bodyDiv w:val="1"/>
      <w:marLeft w:val="0"/>
      <w:marRight w:val="0"/>
      <w:marTop w:val="0"/>
      <w:marBottom w:val="0"/>
      <w:divBdr>
        <w:top w:val="none" w:sz="0" w:space="0" w:color="auto"/>
        <w:left w:val="none" w:sz="0" w:space="0" w:color="auto"/>
        <w:bottom w:val="none" w:sz="0" w:space="0" w:color="auto"/>
        <w:right w:val="none" w:sz="0" w:space="0" w:color="auto"/>
      </w:divBdr>
    </w:div>
    <w:div w:id="576865077">
      <w:bodyDiv w:val="1"/>
      <w:marLeft w:val="0"/>
      <w:marRight w:val="0"/>
      <w:marTop w:val="0"/>
      <w:marBottom w:val="0"/>
      <w:divBdr>
        <w:top w:val="none" w:sz="0" w:space="0" w:color="auto"/>
        <w:left w:val="none" w:sz="0" w:space="0" w:color="auto"/>
        <w:bottom w:val="none" w:sz="0" w:space="0" w:color="auto"/>
        <w:right w:val="none" w:sz="0" w:space="0" w:color="auto"/>
      </w:divBdr>
    </w:div>
    <w:div w:id="609167676">
      <w:bodyDiv w:val="1"/>
      <w:marLeft w:val="0"/>
      <w:marRight w:val="0"/>
      <w:marTop w:val="0"/>
      <w:marBottom w:val="0"/>
      <w:divBdr>
        <w:top w:val="none" w:sz="0" w:space="0" w:color="auto"/>
        <w:left w:val="none" w:sz="0" w:space="0" w:color="auto"/>
        <w:bottom w:val="none" w:sz="0" w:space="0" w:color="auto"/>
        <w:right w:val="none" w:sz="0" w:space="0" w:color="auto"/>
      </w:divBdr>
    </w:div>
    <w:div w:id="622275450">
      <w:bodyDiv w:val="1"/>
      <w:marLeft w:val="0"/>
      <w:marRight w:val="0"/>
      <w:marTop w:val="0"/>
      <w:marBottom w:val="0"/>
      <w:divBdr>
        <w:top w:val="none" w:sz="0" w:space="0" w:color="auto"/>
        <w:left w:val="none" w:sz="0" w:space="0" w:color="auto"/>
        <w:bottom w:val="none" w:sz="0" w:space="0" w:color="auto"/>
        <w:right w:val="none" w:sz="0" w:space="0" w:color="auto"/>
      </w:divBdr>
    </w:div>
    <w:div w:id="656424327">
      <w:bodyDiv w:val="1"/>
      <w:marLeft w:val="0"/>
      <w:marRight w:val="0"/>
      <w:marTop w:val="0"/>
      <w:marBottom w:val="0"/>
      <w:divBdr>
        <w:top w:val="none" w:sz="0" w:space="0" w:color="auto"/>
        <w:left w:val="none" w:sz="0" w:space="0" w:color="auto"/>
        <w:bottom w:val="none" w:sz="0" w:space="0" w:color="auto"/>
        <w:right w:val="none" w:sz="0" w:space="0" w:color="auto"/>
      </w:divBdr>
    </w:div>
    <w:div w:id="727150662">
      <w:bodyDiv w:val="1"/>
      <w:marLeft w:val="0"/>
      <w:marRight w:val="0"/>
      <w:marTop w:val="0"/>
      <w:marBottom w:val="0"/>
      <w:divBdr>
        <w:top w:val="none" w:sz="0" w:space="0" w:color="auto"/>
        <w:left w:val="none" w:sz="0" w:space="0" w:color="auto"/>
        <w:bottom w:val="none" w:sz="0" w:space="0" w:color="auto"/>
        <w:right w:val="none" w:sz="0" w:space="0" w:color="auto"/>
      </w:divBdr>
    </w:div>
    <w:div w:id="745297941">
      <w:bodyDiv w:val="1"/>
      <w:marLeft w:val="0"/>
      <w:marRight w:val="0"/>
      <w:marTop w:val="0"/>
      <w:marBottom w:val="0"/>
      <w:divBdr>
        <w:top w:val="none" w:sz="0" w:space="0" w:color="auto"/>
        <w:left w:val="none" w:sz="0" w:space="0" w:color="auto"/>
        <w:bottom w:val="none" w:sz="0" w:space="0" w:color="auto"/>
        <w:right w:val="none" w:sz="0" w:space="0" w:color="auto"/>
      </w:divBdr>
    </w:div>
    <w:div w:id="854273266">
      <w:bodyDiv w:val="1"/>
      <w:marLeft w:val="0"/>
      <w:marRight w:val="0"/>
      <w:marTop w:val="0"/>
      <w:marBottom w:val="0"/>
      <w:divBdr>
        <w:top w:val="none" w:sz="0" w:space="0" w:color="auto"/>
        <w:left w:val="none" w:sz="0" w:space="0" w:color="auto"/>
        <w:bottom w:val="none" w:sz="0" w:space="0" w:color="auto"/>
        <w:right w:val="none" w:sz="0" w:space="0" w:color="auto"/>
      </w:divBdr>
    </w:div>
    <w:div w:id="856500628">
      <w:bodyDiv w:val="1"/>
      <w:marLeft w:val="0"/>
      <w:marRight w:val="0"/>
      <w:marTop w:val="0"/>
      <w:marBottom w:val="0"/>
      <w:divBdr>
        <w:top w:val="none" w:sz="0" w:space="0" w:color="auto"/>
        <w:left w:val="none" w:sz="0" w:space="0" w:color="auto"/>
        <w:bottom w:val="none" w:sz="0" w:space="0" w:color="auto"/>
        <w:right w:val="none" w:sz="0" w:space="0" w:color="auto"/>
      </w:divBdr>
    </w:div>
    <w:div w:id="867910756">
      <w:bodyDiv w:val="1"/>
      <w:marLeft w:val="0"/>
      <w:marRight w:val="0"/>
      <w:marTop w:val="0"/>
      <w:marBottom w:val="0"/>
      <w:divBdr>
        <w:top w:val="none" w:sz="0" w:space="0" w:color="auto"/>
        <w:left w:val="none" w:sz="0" w:space="0" w:color="auto"/>
        <w:bottom w:val="none" w:sz="0" w:space="0" w:color="auto"/>
        <w:right w:val="none" w:sz="0" w:space="0" w:color="auto"/>
      </w:divBdr>
    </w:div>
    <w:div w:id="874148917">
      <w:bodyDiv w:val="1"/>
      <w:marLeft w:val="0"/>
      <w:marRight w:val="0"/>
      <w:marTop w:val="0"/>
      <w:marBottom w:val="0"/>
      <w:divBdr>
        <w:top w:val="none" w:sz="0" w:space="0" w:color="auto"/>
        <w:left w:val="none" w:sz="0" w:space="0" w:color="auto"/>
        <w:bottom w:val="none" w:sz="0" w:space="0" w:color="auto"/>
        <w:right w:val="none" w:sz="0" w:space="0" w:color="auto"/>
      </w:divBdr>
    </w:div>
    <w:div w:id="880748724">
      <w:bodyDiv w:val="1"/>
      <w:marLeft w:val="0"/>
      <w:marRight w:val="0"/>
      <w:marTop w:val="0"/>
      <w:marBottom w:val="0"/>
      <w:divBdr>
        <w:top w:val="none" w:sz="0" w:space="0" w:color="auto"/>
        <w:left w:val="none" w:sz="0" w:space="0" w:color="auto"/>
        <w:bottom w:val="none" w:sz="0" w:space="0" w:color="auto"/>
        <w:right w:val="none" w:sz="0" w:space="0" w:color="auto"/>
      </w:divBdr>
    </w:div>
    <w:div w:id="892740147">
      <w:bodyDiv w:val="1"/>
      <w:marLeft w:val="0"/>
      <w:marRight w:val="0"/>
      <w:marTop w:val="0"/>
      <w:marBottom w:val="0"/>
      <w:divBdr>
        <w:top w:val="none" w:sz="0" w:space="0" w:color="auto"/>
        <w:left w:val="none" w:sz="0" w:space="0" w:color="auto"/>
        <w:bottom w:val="none" w:sz="0" w:space="0" w:color="auto"/>
        <w:right w:val="none" w:sz="0" w:space="0" w:color="auto"/>
      </w:divBdr>
    </w:div>
    <w:div w:id="902831271">
      <w:bodyDiv w:val="1"/>
      <w:marLeft w:val="0"/>
      <w:marRight w:val="0"/>
      <w:marTop w:val="0"/>
      <w:marBottom w:val="0"/>
      <w:divBdr>
        <w:top w:val="none" w:sz="0" w:space="0" w:color="auto"/>
        <w:left w:val="none" w:sz="0" w:space="0" w:color="auto"/>
        <w:bottom w:val="none" w:sz="0" w:space="0" w:color="auto"/>
        <w:right w:val="none" w:sz="0" w:space="0" w:color="auto"/>
      </w:divBdr>
    </w:div>
    <w:div w:id="919562638">
      <w:bodyDiv w:val="1"/>
      <w:marLeft w:val="0"/>
      <w:marRight w:val="0"/>
      <w:marTop w:val="0"/>
      <w:marBottom w:val="0"/>
      <w:divBdr>
        <w:top w:val="none" w:sz="0" w:space="0" w:color="auto"/>
        <w:left w:val="none" w:sz="0" w:space="0" w:color="auto"/>
        <w:bottom w:val="none" w:sz="0" w:space="0" w:color="auto"/>
        <w:right w:val="none" w:sz="0" w:space="0" w:color="auto"/>
      </w:divBdr>
    </w:div>
    <w:div w:id="936447320">
      <w:bodyDiv w:val="1"/>
      <w:marLeft w:val="0"/>
      <w:marRight w:val="0"/>
      <w:marTop w:val="0"/>
      <w:marBottom w:val="0"/>
      <w:divBdr>
        <w:top w:val="none" w:sz="0" w:space="0" w:color="auto"/>
        <w:left w:val="none" w:sz="0" w:space="0" w:color="auto"/>
        <w:bottom w:val="none" w:sz="0" w:space="0" w:color="auto"/>
        <w:right w:val="none" w:sz="0" w:space="0" w:color="auto"/>
      </w:divBdr>
    </w:div>
    <w:div w:id="937523426">
      <w:bodyDiv w:val="1"/>
      <w:marLeft w:val="0"/>
      <w:marRight w:val="0"/>
      <w:marTop w:val="0"/>
      <w:marBottom w:val="0"/>
      <w:divBdr>
        <w:top w:val="none" w:sz="0" w:space="0" w:color="auto"/>
        <w:left w:val="none" w:sz="0" w:space="0" w:color="auto"/>
        <w:bottom w:val="none" w:sz="0" w:space="0" w:color="auto"/>
        <w:right w:val="none" w:sz="0" w:space="0" w:color="auto"/>
      </w:divBdr>
    </w:div>
    <w:div w:id="957833902">
      <w:bodyDiv w:val="1"/>
      <w:marLeft w:val="0"/>
      <w:marRight w:val="0"/>
      <w:marTop w:val="0"/>
      <w:marBottom w:val="0"/>
      <w:divBdr>
        <w:top w:val="none" w:sz="0" w:space="0" w:color="auto"/>
        <w:left w:val="none" w:sz="0" w:space="0" w:color="auto"/>
        <w:bottom w:val="none" w:sz="0" w:space="0" w:color="auto"/>
        <w:right w:val="none" w:sz="0" w:space="0" w:color="auto"/>
      </w:divBdr>
    </w:div>
    <w:div w:id="962351008">
      <w:bodyDiv w:val="1"/>
      <w:marLeft w:val="0"/>
      <w:marRight w:val="0"/>
      <w:marTop w:val="0"/>
      <w:marBottom w:val="0"/>
      <w:divBdr>
        <w:top w:val="none" w:sz="0" w:space="0" w:color="auto"/>
        <w:left w:val="none" w:sz="0" w:space="0" w:color="auto"/>
        <w:bottom w:val="none" w:sz="0" w:space="0" w:color="auto"/>
        <w:right w:val="none" w:sz="0" w:space="0" w:color="auto"/>
      </w:divBdr>
    </w:div>
    <w:div w:id="976566358">
      <w:bodyDiv w:val="1"/>
      <w:marLeft w:val="0"/>
      <w:marRight w:val="0"/>
      <w:marTop w:val="0"/>
      <w:marBottom w:val="0"/>
      <w:divBdr>
        <w:top w:val="none" w:sz="0" w:space="0" w:color="auto"/>
        <w:left w:val="none" w:sz="0" w:space="0" w:color="auto"/>
        <w:bottom w:val="none" w:sz="0" w:space="0" w:color="auto"/>
        <w:right w:val="none" w:sz="0" w:space="0" w:color="auto"/>
      </w:divBdr>
    </w:div>
    <w:div w:id="991179323">
      <w:bodyDiv w:val="1"/>
      <w:marLeft w:val="0"/>
      <w:marRight w:val="0"/>
      <w:marTop w:val="0"/>
      <w:marBottom w:val="0"/>
      <w:divBdr>
        <w:top w:val="none" w:sz="0" w:space="0" w:color="auto"/>
        <w:left w:val="none" w:sz="0" w:space="0" w:color="auto"/>
        <w:bottom w:val="none" w:sz="0" w:space="0" w:color="auto"/>
        <w:right w:val="none" w:sz="0" w:space="0" w:color="auto"/>
      </w:divBdr>
    </w:div>
    <w:div w:id="1022898186">
      <w:bodyDiv w:val="1"/>
      <w:marLeft w:val="0"/>
      <w:marRight w:val="0"/>
      <w:marTop w:val="0"/>
      <w:marBottom w:val="0"/>
      <w:divBdr>
        <w:top w:val="none" w:sz="0" w:space="0" w:color="auto"/>
        <w:left w:val="none" w:sz="0" w:space="0" w:color="auto"/>
        <w:bottom w:val="none" w:sz="0" w:space="0" w:color="auto"/>
        <w:right w:val="none" w:sz="0" w:space="0" w:color="auto"/>
      </w:divBdr>
    </w:div>
    <w:div w:id="1040129642">
      <w:bodyDiv w:val="1"/>
      <w:marLeft w:val="0"/>
      <w:marRight w:val="0"/>
      <w:marTop w:val="0"/>
      <w:marBottom w:val="0"/>
      <w:divBdr>
        <w:top w:val="none" w:sz="0" w:space="0" w:color="auto"/>
        <w:left w:val="none" w:sz="0" w:space="0" w:color="auto"/>
        <w:bottom w:val="none" w:sz="0" w:space="0" w:color="auto"/>
        <w:right w:val="none" w:sz="0" w:space="0" w:color="auto"/>
      </w:divBdr>
    </w:div>
    <w:div w:id="1043335622">
      <w:bodyDiv w:val="1"/>
      <w:marLeft w:val="0"/>
      <w:marRight w:val="0"/>
      <w:marTop w:val="0"/>
      <w:marBottom w:val="0"/>
      <w:divBdr>
        <w:top w:val="none" w:sz="0" w:space="0" w:color="auto"/>
        <w:left w:val="none" w:sz="0" w:space="0" w:color="auto"/>
        <w:bottom w:val="none" w:sz="0" w:space="0" w:color="auto"/>
        <w:right w:val="none" w:sz="0" w:space="0" w:color="auto"/>
      </w:divBdr>
    </w:div>
    <w:div w:id="1084565607">
      <w:bodyDiv w:val="1"/>
      <w:marLeft w:val="0"/>
      <w:marRight w:val="0"/>
      <w:marTop w:val="0"/>
      <w:marBottom w:val="0"/>
      <w:divBdr>
        <w:top w:val="none" w:sz="0" w:space="0" w:color="auto"/>
        <w:left w:val="none" w:sz="0" w:space="0" w:color="auto"/>
        <w:bottom w:val="none" w:sz="0" w:space="0" w:color="auto"/>
        <w:right w:val="none" w:sz="0" w:space="0" w:color="auto"/>
      </w:divBdr>
    </w:div>
    <w:div w:id="1102997261">
      <w:bodyDiv w:val="1"/>
      <w:marLeft w:val="0"/>
      <w:marRight w:val="0"/>
      <w:marTop w:val="0"/>
      <w:marBottom w:val="0"/>
      <w:divBdr>
        <w:top w:val="none" w:sz="0" w:space="0" w:color="auto"/>
        <w:left w:val="none" w:sz="0" w:space="0" w:color="auto"/>
        <w:bottom w:val="none" w:sz="0" w:space="0" w:color="auto"/>
        <w:right w:val="none" w:sz="0" w:space="0" w:color="auto"/>
      </w:divBdr>
    </w:div>
    <w:div w:id="1153524874">
      <w:bodyDiv w:val="1"/>
      <w:marLeft w:val="0"/>
      <w:marRight w:val="0"/>
      <w:marTop w:val="0"/>
      <w:marBottom w:val="0"/>
      <w:divBdr>
        <w:top w:val="none" w:sz="0" w:space="0" w:color="auto"/>
        <w:left w:val="none" w:sz="0" w:space="0" w:color="auto"/>
        <w:bottom w:val="none" w:sz="0" w:space="0" w:color="auto"/>
        <w:right w:val="none" w:sz="0" w:space="0" w:color="auto"/>
      </w:divBdr>
    </w:div>
    <w:div w:id="1155759696">
      <w:bodyDiv w:val="1"/>
      <w:marLeft w:val="0"/>
      <w:marRight w:val="0"/>
      <w:marTop w:val="0"/>
      <w:marBottom w:val="0"/>
      <w:divBdr>
        <w:top w:val="none" w:sz="0" w:space="0" w:color="auto"/>
        <w:left w:val="none" w:sz="0" w:space="0" w:color="auto"/>
        <w:bottom w:val="none" w:sz="0" w:space="0" w:color="auto"/>
        <w:right w:val="none" w:sz="0" w:space="0" w:color="auto"/>
      </w:divBdr>
    </w:div>
    <w:div w:id="1179197477">
      <w:bodyDiv w:val="1"/>
      <w:marLeft w:val="0"/>
      <w:marRight w:val="0"/>
      <w:marTop w:val="0"/>
      <w:marBottom w:val="0"/>
      <w:divBdr>
        <w:top w:val="none" w:sz="0" w:space="0" w:color="auto"/>
        <w:left w:val="none" w:sz="0" w:space="0" w:color="auto"/>
        <w:bottom w:val="none" w:sz="0" w:space="0" w:color="auto"/>
        <w:right w:val="none" w:sz="0" w:space="0" w:color="auto"/>
      </w:divBdr>
    </w:div>
    <w:div w:id="1274435860">
      <w:bodyDiv w:val="1"/>
      <w:marLeft w:val="0"/>
      <w:marRight w:val="0"/>
      <w:marTop w:val="0"/>
      <w:marBottom w:val="0"/>
      <w:divBdr>
        <w:top w:val="none" w:sz="0" w:space="0" w:color="auto"/>
        <w:left w:val="none" w:sz="0" w:space="0" w:color="auto"/>
        <w:bottom w:val="none" w:sz="0" w:space="0" w:color="auto"/>
        <w:right w:val="none" w:sz="0" w:space="0" w:color="auto"/>
      </w:divBdr>
    </w:div>
    <w:div w:id="1311669834">
      <w:bodyDiv w:val="1"/>
      <w:marLeft w:val="0"/>
      <w:marRight w:val="0"/>
      <w:marTop w:val="0"/>
      <w:marBottom w:val="0"/>
      <w:divBdr>
        <w:top w:val="none" w:sz="0" w:space="0" w:color="auto"/>
        <w:left w:val="none" w:sz="0" w:space="0" w:color="auto"/>
        <w:bottom w:val="none" w:sz="0" w:space="0" w:color="auto"/>
        <w:right w:val="none" w:sz="0" w:space="0" w:color="auto"/>
      </w:divBdr>
    </w:div>
    <w:div w:id="1312096429">
      <w:bodyDiv w:val="1"/>
      <w:marLeft w:val="0"/>
      <w:marRight w:val="0"/>
      <w:marTop w:val="0"/>
      <w:marBottom w:val="0"/>
      <w:divBdr>
        <w:top w:val="none" w:sz="0" w:space="0" w:color="auto"/>
        <w:left w:val="none" w:sz="0" w:space="0" w:color="auto"/>
        <w:bottom w:val="none" w:sz="0" w:space="0" w:color="auto"/>
        <w:right w:val="none" w:sz="0" w:space="0" w:color="auto"/>
      </w:divBdr>
    </w:div>
    <w:div w:id="1329141233">
      <w:bodyDiv w:val="1"/>
      <w:marLeft w:val="0"/>
      <w:marRight w:val="0"/>
      <w:marTop w:val="0"/>
      <w:marBottom w:val="0"/>
      <w:divBdr>
        <w:top w:val="none" w:sz="0" w:space="0" w:color="auto"/>
        <w:left w:val="none" w:sz="0" w:space="0" w:color="auto"/>
        <w:bottom w:val="none" w:sz="0" w:space="0" w:color="auto"/>
        <w:right w:val="none" w:sz="0" w:space="0" w:color="auto"/>
      </w:divBdr>
    </w:div>
    <w:div w:id="1334332694">
      <w:bodyDiv w:val="1"/>
      <w:marLeft w:val="0"/>
      <w:marRight w:val="0"/>
      <w:marTop w:val="0"/>
      <w:marBottom w:val="0"/>
      <w:divBdr>
        <w:top w:val="none" w:sz="0" w:space="0" w:color="auto"/>
        <w:left w:val="none" w:sz="0" w:space="0" w:color="auto"/>
        <w:bottom w:val="none" w:sz="0" w:space="0" w:color="auto"/>
        <w:right w:val="none" w:sz="0" w:space="0" w:color="auto"/>
      </w:divBdr>
    </w:div>
    <w:div w:id="1335180133">
      <w:bodyDiv w:val="1"/>
      <w:marLeft w:val="0"/>
      <w:marRight w:val="0"/>
      <w:marTop w:val="0"/>
      <w:marBottom w:val="0"/>
      <w:divBdr>
        <w:top w:val="none" w:sz="0" w:space="0" w:color="auto"/>
        <w:left w:val="none" w:sz="0" w:space="0" w:color="auto"/>
        <w:bottom w:val="none" w:sz="0" w:space="0" w:color="auto"/>
        <w:right w:val="none" w:sz="0" w:space="0" w:color="auto"/>
      </w:divBdr>
    </w:div>
    <w:div w:id="1363818944">
      <w:bodyDiv w:val="1"/>
      <w:marLeft w:val="0"/>
      <w:marRight w:val="0"/>
      <w:marTop w:val="0"/>
      <w:marBottom w:val="0"/>
      <w:divBdr>
        <w:top w:val="none" w:sz="0" w:space="0" w:color="auto"/>
        <w:left w:val="none" w:sz="0" w:space="0" w:color="auto"/>
        <w:bottom w:val="none" w:sz="0" w:space="0" w:color="auto"/>
        <w:right w:val="none" w:sz="0" w:space="0" w:color="auto"/>
      </w:divBdr>
    </w:div>
    <w:div w:id="1382166359">
      <w:bodyDiv w:val="1"/>
      <w:marLeft w:val="0"/>
      <w:marRight w:val="0"/>
      <w:marTop w:val="0"/>
      <w:marBottom w:val="0"/>
      <w:divBdr>
        <w:top w:val="none" w:sz="0" w:space="0" w:color="auto"/>
        <w:left w:val="none" w:sz="0" w:space="0" w:color="auto"/>
        <w:bottom w:val="none" w:sz="0" w:space="0" w:color="auto"/>
        <w:right w:val="none" w:sz="0" w:space="0" w:color="auto"/>
      </w:divBdr>
    </w:div>
    <w:div w:id="1382748286">
      <w:bodyDiv w:val="1"/>
      <w:marLeft w:val="0"/>
      <w:marRight w:val="0"/>
      <w:marTop w:val="0"/>
      <w:marBottom w:val="0"/>
      <w:divBdr>
        <w:top w:val="none" w:sz="0" w:space="0" w:color="auto"/>
        <w:left w:val="none" w:sz="0" w:space="0" w:color="auto"/>
        <w:bottom w:val="none" w:sz="0" w:space="0" w:color="auto"/>
        <w:right w:val="none" w:sz="0" w:space="0" w:color="auto"/>
      </w:divBdr>
    </w:div>
    <w:div w:id="1391465087">
      <w:bodyDiv w:val="1"/>
      <w:marLeft w:val="0"/>
      <w:marRight w:val="0"/>
      <w:marTop w:val="0"/>
      <w:marBottom w:val="0"/>
      <w:divBdr>
        <w:top w:val="none" w:sz="0" w:space="0" w:color="auto"/>
        <w:left w:val="none" w:sz="0" w:space="0" w:color="auto"/>
        <w:bottom w:val="none" w:sz="0" w:space="0" w:color="auto"/>
        <w:right w:val="none" w:sz="0" w:space="0" w:color="auto"/>
      </w:divBdr>
    </w:div>
    <w:div w:id="1466120220">
      <w:bodyDiv w:val="1"/>
      <w:marLeft w:val="0"/>
      <w:marRight w:val="0"/>
      <w:marTop w:val="0"/>
      <w:marBottom w:val="0"/>
      <w:divBdr>
        <w:top w:val="none" w:sz="0" w:space="0" w:color="auto"/>
        <w:left w:val="none" w:sz="0" w:space="0" w:color="auto"/>
        <w:bottom w:val="none" w:sz="0" w:space="0" w:color="auto"/>
        <w:right w:val="none" w:sz="0" w:space="0" w:color="auto"/>
      </w:divBdr>
    </w:div>
    <w:div w:id="1475678565">
      <w:bodyDiv w:val="1"/>
      <w:marLeft w:val="0"/>
      <w:marRight w:val="0"/>
      <w:marTop w:val="0"/>
      <w:marBottom w:val="0"/>
      <w:divBdr>
        <w:top w:val="none" w:sz="0" w:space="0" w:color="auto"/>
        <w:left w:val="none" w:sz="0" w:space="0" w:color="auto"/>
        <w:bottom w:val="none" w:sz="0" w:space="0" w:color="auto"/>
        <w:right w:val="none" w:sz="0" w:space="0" w:color="auto"/>
      </w:divBdr>
    </w:div>
    <w:div w:id="1488396765">
      <w:bodyDiv w:val="1"/>
      <w:marLeft w:val="0"/>
      <w:marRight w:val="0"/>
      <w:marTop w:val="0"/>
      <w:marBottom w:val="0"/>
      <w:divBdr>
        <w:top w:val="none" w:sz="0" w:space="0" w:color="auto"/>
        <w:left w:val="none" w:sz="0" w:space="0" w:color="auto"/>
        <w:bottom w:val="none" w:sz="0" w:space="0" w:color="auto"/>
        <w:right w:val="none" w:sz="0" w:space="0" w:color="auto"/>
      </w:divBdr>
    </w:div>
    <w:div w:id="1489055988">
      <w:bodyDiv w:val="1"/>
      <w:marLeft w:val="0"/>
      <w:marRight w:val="0"/>
      <w:marTop w:val="0"/>
      <w:marBottom w:val="0"/>
      <w:divBdr>
        <w:top w:val="none" w:sz="0" w:space="0" w:color="auto"/>
        <w:left w:val="none" w:sz="0" w:space="0" w:color="auto"/>
        <w:bottom w:val="none" w:sz="0" w:space="0" w:color="auto"/>
        <w:right w:val="none" w:sz="0" w:space="0" w:color="auto"/>
      </w:divBdr>
    </w:div>
    <w:div w:id="1512061928">
      <w:bodyDiv w:val="1"/>
      <w:marLeft w:val="0"/>
      <w:marRight w:val="0"/>
      <w:marTop w:val="0"/>
      <w:marBottom w:val="0"/>
      <w:divBdr>
        <w:top w:val="none" w:sz="0" w:space="0" w:color="auto"/>
        <w:left w:val="none" w:sz="0" w:space="0" w:color="auto"/>
        <w:bottom w:val="none" w:sz="0" w:space="0" w:color="auto"/>
        <w:right w:val="none" w:sz="0" w:space="0" w:color="auto"/>
      </w:divBdr>
    </w:div>
    <w:div w:id="1607496937">
      <w:bodyDiv w:val="1"/>
      <w:marLeft w:val="0"/>
      <w:marRight w:val="0"/>
      <w:marTop w:val="0"/>
      <w:marBottom w:val="0"/>
      <w:divBdr>
        <w:top w:val="none" w:sz="0" w:space="0" w:color="auto"/>
        <w:left w:val="none" w:sz="0" w:space="0" w:color="auto"/>
        <w:bottom w:val="none" w:sz="0" w:space="0" w:color="auto"/>
        <w:right w:val="none" w:sz="0" w:space="0" w:color="auto"/>
      </w:divBdr>
    </w:div>
    <w:div w:id="1617517097">
      <w:bodyDiv w:val="1"/>
      <w:marLeft w:val="0"/>
      <w:marRight w:val="0"/>
      <w:marTop w:val="0"/>
      <w:marBottom w:val="0"/>
      <w:divBdr>
        <w:top w:val="none" w:sz="0" w:space="0" w:color="auto"/>
        <w:left w:val="none" w:sz="0" w:space="0" w:color="auto"/>
        <w:bottom w:val="none" w:sz="0" w:space="0" w:color="auto"/>
        <w:right w:val="none" w:sz="0" w:space="0" w:color="auto"/>
      </w:divBdr>
    </w:div>
    <w:div w:id="1637099145">
      <w:bodyDiv w:val="1"/>
      <w:marLeft w:val="0"/>
      <w:marRight w:val="0"/>
      <w:marTop w:val="0"/>
      <w:marBottom w:val="0"/>
      <w:divBdr>
        <w:top w:val="none" w:sz="0" w:space="0" w:color="auto"/>
        <w:left w:val="none" w:sz="0" w:space="0" w:color="auto"/>
        <w:bottom w:val="none" w:sz="0" w:space="0" w:color="auto"/>
        <w:right w:val="none" w:sz="0" w:space="0" w:color="auto"/>
      </w:divBdr>
    </w:div>
    <w:div w:id="1666283468">
      <w:bodyDiv w:val="1"/>
      <w:marLeft w:val="0"/>
      <w:marRight w:val="0"/>
      <w:marTop w:val="0"/>
      <w:marBottom w:val="0"/>
      <w:divBdr>
        <w:top w:val="none" w:sz="0" w:space="0" w:color="auto"/>
        <w:left w:val="none" w:sz="0" w:space="0" w:color="auto"/>
        <w:bottom w:val="none" w:sz="0" w:space="0" w:color="auto"/>
        <w:right w:val="none" w:sz="0" w:space="0" w:color="auto"/>
      </w:divBdr>
    </w:div>
    <w:div w:id="1681006465">
      <w:bodyDiv w:val="1"/>
      <w:marLeft w:val="0"/>
      <w:marRight w:val="0"/>
      <w:marTop w:val="0"/>
      <w:marBottom w:val="0"/>
      <w:divBdr>
        <w:top w:val="none" w:sz="0" w:space="0" w:color="auto"/>
        <w:left w:val="none" w:sz="0" w:space="0" w:color="auto"/>
        <w:bottom w:val="none" w:sz="0" w:space="0" w:color="auto"/>
        <w:right w:val="none" w:sz="0" w:space="0" w:color="auto"/>
      </w:divBdr>
    </w:div>
    <w:div w:id="1686637889">
      <w:bodyDiv w:val="1"/>
      <w:marLeft w:val="0"/>
      <w:marRight w:val="0"/>
      <w:marTop w:val="0"/>
      <w:marBottom w:val="0"/>
      <w:divBdr>
        <w:top w:val="none" w:sz="0" w:space="0" w:color="auto"/>
        <w:left w:val="none" w:sz="0" w:space="0" w:color="auto"/>
        <w:bottom w:val="none" w:sz="0" w:space="0" w:color="auto"/>
        <w:right w:val="none" w:sz="0" w:space="0" w:color="auto"/>
      </w:divBdr>
    </w:div>
    <w:div w:id="1689869975">
      <w:bodyDiv w:val="1"/>
      <w:marLeft w:val="0"/>
      <w:marRight w:val="0"/>
      <w:marTop w:val="0"/>
      <w:marBottom w:val="0"/>
      <w:divBdr>
        <w:top w:val="none" w:sz="0" w:space="0" w:color="auto"/>
        <w:left w:val="none" w:sz="0" w:space="0" w:color="auto"/>
        <w:bottom w:val="none" w:sz="0" w:space="0" w:color="auto"/>
        <w:right w:val="none" w:sz="0" w:space="0" w:color="auto"/>
      </w:divBdr>
    </w:div>
    <w:div w:id="1691176111">
      <w:bodyDiv w:val="1"/>
      <w:marLeft w:val="0"/>
      <w:marRight w:val="0"/>
      <w:marTop w:val="0"/>
      <w:marBottom w:val="0"/>
      <w:divBdr>
        <w:top w:val="none" w:sz="0" w:space="0" w:color="auto"/>
        <w:left w:val="none" w:sz="0" w:space="0" w:color="auto"/>
        <w:bottom w:val="none" w:sz="0" w:space="0" w:color="auto"/>
        <w:right w:val="none" w:sz="0" w:space="0" w:color="auto"/>
      </w:divBdr>
    </w:div>
    <w:div w:id="1699350549">
      <w:bodyDiv w:val="1"/>
      <w:marLeft w:val="0"/>
      <w:marRight w:val="0"/>
      <w:marTop w:val="0"/>
      <w:marBottom w:val="0"/>
      <w:divBdr>
        <w:top w:val="none" w:sz="0" w:space="0" w:color="auto"/>
        <w:left w:val="none" w:sz="0" w:space="0" w:color="auto"/>
        <w:bottom w:val="none" w:sz="0" w:space="0" w:color="auto"/>
        <w:right w:val="none" w:sz="0" w:space="0" w:color="auto"/>
      </w:divBdr>
    </w:div>
    <w:div w:id="1705053327">
      <w:bodyDiv w:val="1"/>
      <w:marLeft w:val="0"/>
      <w:marRight w:val="0"/>
      <w:marTop w:val="0"/>
      <w:marBottom w:val="0"/>
      <w:divBdr>
        <w:top w:val="none" w:sz="0" w:space="0" w:color="auto"/>
        <w:left w:val="none" w:sz="0" w:space="0" w:color="auto"/>
        <w:bottom w:val="none" w:sz="0" w:space="0" w:color="auto"/>
        <w:right w:val="none" w:sz="0" w:space="0" w:color="auto"/>
      </w:divBdr>
    </w:div>
    <w:div w:id="1750689239">
      <w:bodyDiv w:val="1"/>
      <w:marLeft w:val="0"/>
      <w:marRight w:val="0"/>
      <w:marTop w:val="0"/>
      <w:marBottom w:val="0"/>
      <w:divBdr>
        <w:top w:val="none" w:sz="0" w:space="0" w:color="auto"/>
        <w:left w:val="none" w:sz="0" w:space="0" w:color="auto"/>
        <w:bottom w:val="none" w:sz="0" w:space="0" w:color="auto"/>
        <w:right w:val="none" w:sz="0" w:space="0" w:color="auto"/>
      </w:divBdr>
    </w:div>
    <w:div w:id="1766195959">
      <w:bodyDiv w:val="1"/>
      <w:marLeft w:val="0"/>
      <w:marRight w:val="0"/>
      <w:marTop w:val="0"/>
      <w:marBottom w:val="0"/>
      <w:divBdr>
        <w:top w:val="none" w:sz="0" w:space="0" w:color="auto"/>
        <w:left w:val="none" w:sz="0" w:space="0" w:color="auto"/>
        <w:bottom w:val="none" w:sz="0" w:space="0" w:color="auto"/>
        <w:right w:val="none" w:sz="0" w:space="0" w:color="auto"/>
      </w:divBdr>
    </w:div>
    <w:div w:id="1797260582">
      <w:bodyDiv w:val="1"/>
      <w:marLeft w:val="0"/>
      <w:marRight w:val="0"/>
      <w:marTop w:val="0"/>
      <w:marBottom w:val="0"/>
      <w:divBdr>
        <w:top w:val="none" w:sz="0" w:space="0" w:color="auto"/>
        <w:left w:val="none" w:sz="0" w:space="0" w:color="auto"/>
        <w:bottom w:val="none" w:sz="0" w:space="0" w:color="auto"/>
        <w:right w:val="none" w:sz="0" w:space="0" w:color="auto"/>
      </w:divBdr>
    </w:div>
    <w:div w:id="1828086911">
      <w:bodyDiv w:val="1"/>
      <w:marLeft w:val="0"/>
      <w:marRight w:val="0"/>
      <w:marTop w:val="0"/>
      <w:marBottom w:val="0"/>
      <w:divBdr>
        <w:top w:val="none" w:sz="0" w:space="0" w:color="auto"/>
        <w:left w:val="none" w:sz="0" w:space="0" w:color="auto"/>
        <w:bottom w:val="none" w:sz="0" w:space="0" w:color="auto"/>
        <w:right w:val="none" w:sz="0" w:space="0" w:color="auto"/>
      </w:divBdr>
    </w:div>
    <w:div w:id="1847403339">
      <w:bodyDiv w:val="1"/>
      <w:marLeft w:val="0"/>
      <w:marRight w:val="0"/>
      <w:marTop w:val="0"/>
      <w:marBottom w:val="0"/>
      <w:divBdr>
        <w:top w:val="none" w:sz="0" w:space="0" w:color="auto"/>
        <w:left w:val="none" w:sz="0" w:space="0" w:color="auto"/>
        <w:bottom w:val="none" w:sz="0" w:space="0" w:color="auto"/>
        <w:right w:val="none" w:sz="0" w:space="0" w:color="auto"/>
      </w:divBdr>
    </w:div>
    <w:div w:id="1861165830">
      <w:bodyDiv w:val="1"/>
      <w:marLeft w:val="0"/>
      <w:marRight w:val="0"/>
      <w:marTop w:val="0"/>
      <w:marBottom w:val="0"/>
      <w:divBdr>
        <w:top w:val="none" w:sz="0" w:space="0" w:color="auto"/>
        <w:left w:val="none" w:sz="0" w:space="0" w:color="auto"/>
        <w:bottom w:val="none" w:sz="0" w:space="0" w:color="auto"/>
        <w:right w:val="none" w:sz="0" w:space="0" w:color="auto"/>
      </w:divBdr>
    </w:div>
    <w:div w:id="1879201859">
      <w:bodyDiv w:val="1"/>
      <w:marLeft w:val="0"/>
      <w:marRight w:val="0"/>
      <w:marTop w:val="0"/>
      <w:marBottom w:val="0"/>
      <w:divBdr>
        <w:top w:val="none" w:sz="0" w:space="0" w:color="auto"/>
        <w:left w:val="none" w:sz="0" w:space="0" w:color="auto"/>
        <w:bottom w:val="none" w:sz="0" w:space="0" w:color="auto"/>
        <w:right w:val="none" w:sz="0" w:space="0" w:color="auto"/>
      </w:divBdr>
    </w:div>
    <w:div w:id="1899323318">
      <w:bodyDiv w:val="1"/>
      <w:marLeft w:val="0"/>
      <w:marRight w:val="0"/>
      <w:marTop w:val="0"/>
      <w:marBottom w:val="0"/>
      <w:divBdr>
        <w:top w:val="none" w:sz="0" w:space="0" w:color="auto"/>
        <w:left w:val="none" w:sz="0" w:space="0" w:color="auto"/>
        <w:bottom w:val="none" w:sz="0" w:space="0" w:color="auto"/>
        <w:right w:val="none" w:sz="0" w:space="0" w:color="auto"/>
      </w:divBdr>
    </w:div>
    <w:div w:id="1904484987">
      <w:bodyDiv w:val="1"/>
      <w:marLeft w:val="0"/>
      <w:marRight w:val="0"/>
      <w:marTop w:val="0"/>
      <w:marBottom w:val="0"/>
      <w:divBdr>
        <w:top w:val="none" w:sz="0" w:space="0" w:color="auto"/>
        <w:left w:val="none" w:sz="0" w:space="0" w:color="auto"/>
        <w:bottom w:val="none" w:sz="0" w:space="0" w:color="auto"/>
        <w:right w:val="none" w:sz="0" w:space="0" w:color="auto"/>
      </w:divBdr>
    </w:div>
    <w:div w:id="1922836219">
      <w:bodyDiv w:val="1"/>
      <w:marLeft w:val="0"/>
      <w:marRight w:val="0"/>
      <w:marTop w:val="0"/>
      <w:marBottom w:val="0"/>
      <w:divBdr>
        <w:top w:val="none" w:sz="0" w:space="0" w:color="auto"/>
        <w:left w:val="none" w:sz="0" w:space="0" w:color="auto"/>
        <w:bottom w:val="none" w:sz="0" w:space="0" w:color="auto"/>
        <w:right w:val="none" w:sz="0" w:space="0" w:color="auto"/>
      </w:divBdr>
    </w:div>
    <w:div w:id="1933468180">
      <w:bodyDiv w:val="1"/>
      <w:marLeft w:val="0"/>
      <w:marRight w:val="0"/>
      <w:marTop w:val="0"/>
      <w:marBottom w:val="0"/>
      <w:divBdr>
        <w:top w:val="none" w:sz="0" w:space="0" w:color="auto"/>
        <w:left w:val="none" w:sz="0" w:space="0" w:color="auto"/>
        <w:bottom w:val="none" w:sz="0" w:space="0" w:color="auto"/>
        <w:right w:val="none" w:sz="0" w:space="0" w:color="auto"/>
      </w:divBdr>
    </w:div>
    <w:div w:id="1952590964">
      <w:bodyDiv w:val="1"/>
      <w:marLeft w:val="0"/>
      <w:marRight w:val="0"/>
      <w:marTop w:val="0"/>
      <w:marBottom w:val="0"/>
      <w:divBdr>
        <w:top w:val="none" w:sz="0" w:space="0" w:color="auto"/>
        <w:left w:val="none" w:sz="0" w:space="0" w:color="auto"/>
        <w:bottom w:val="none" w:sz="0" w:space="0" w:color="auto"/>
        <w:right w:val="none" w:sz="0" w:space="0" w:color="auto"/>
      </w:divBdr>
    </w:div>
    <w:div w:id="1964261981">
      <w:bodyDiv w:val="1"/>
      <w:marLeft w:val="0"/>
      <w:marRight w:val="0"/>
      <w:marTop w:val="0"/>
      <w:marBottom w:val="0"/>
      <w:divBdr>
        <w:top w:val="none" w:sz="0" w:space="0" w:color="auto"/>
        <w:left w:val="none" w:sz="0" w:space="0" w:color="auto"/>
        <w:bottom w:val="none" w:sz="0" w:space="0" w:color="auto"/>
        <w:right w:val="none" w:sz="0" w:space="0" w:color="auto"/>
      </w:divBdr>
    </w:div>
    <w:div w:id="1990552782">
      <w:bodyDiv w:val="1"/>
      <w:marLeft w:val="0"/>
      <w:marRight w:val="0"/>
      <w:marTop w:val="0"/>
      <w:marBottom w:val="0"/>
      <w:divBdr>
        <w:top w:val="none" w:sz="0" w:space="0" w:color="auto"/>
        <w:left w:val="none" w:sz="0" w:space="0" w:color="auto"/>
        <w:bottom w:val="none" w:sz="0" w:space="0" w:color="auto"/>
        <w:right w:val="none" w:sz="0" w:space="0" w:color="auto"/>
      </w:divBdr>
    </w:div>
    <w:div w:id="2010055195">
      <w:bodyDiv w:val="1"/>
      <w:marLeft w:val="0"/>
      <w:marRight w:val="0"/>
      <w:marTop w:val="0"/>
      <w:marBottom w:val="0"/>
      <w:divBdr>
        <w:top w:val="none" w:sz="0" w:space="0" w:color="auto"/>
        <w:left w:val="none" w:sz="0" w:space="0" w:color="auto"/>
        <w:bottom w:val="none" w:sz="0" w:space="0" w:color="auto"/>
        <w:right w:val="none" w:sz="0" w:space="0" w:color="auto"/>
      </w:divBdr>
    </w:div>
    <w:div w:id="2033147359">
      <w:bodyDiv w:val="1"/>
      <w:marLeft w:val="0"/>
      <w:marRight w:val="0"/>
      <w:marTop w:val="0"/>
      <w:marBottom w:val="0"/>
      <w:divBdr>
        <w:top w:val="none" w:sz="0" w:space="0" w:color="auto"/>
        <w:left w:val="none" w:sz="0" w:space="0" w:color="auto"/>
        <w:bottom w:val="none" w:sz="0" w:space="0" w:color="auto"/>
        <w:right w:val="none" w:sz="0" w:space="0" w:color="auto"/>
      </w:divBdr>
    </w:div>
    <w:div w:id="2040934400">
      <w:bodyDiv w:val="1"/>
      <w:marLeft w:val="0"/>
      <w:marRight w:val="0"/>
      <w:marTop w:val="0"/>
      <w:marBottom w:val="0"/>
      <w:divBdr>
        <w:top w:val="none" w:sz="0" w:space="0" w:color="auto"/>
        <w:left w:val="none" w:sz="0" w:space="0" w:color="auto"/>
        <w:bottom w:val="none" w:sz="0" w:space="0" w:color="auto"/>
        <w:right w:val="none" w:sz="0" w:space="0" w:color="auto"/>
      </w:divBdr>
    </w:div>
    <w:div w:id="2046590359">
      <w:bodyDiv w:val="1"/>
      <w:marLeft w:val="0"/>
      <w:marRight w:val="0"/>
      <w:marTop w:val="0"/>
      <w:marBottom w:val="0"/>
      <w:divBdr>
        <w:top w:val="none" w:sz="0" w:space="0" w:color="auto"/>
        <w:left w:val="none" w:sz="0" w:space="0" w:color="auto"/>
        <w:bottom w:val="none" w:sz="0" w:space="0" w:color="auto"/>
        <w:right w:val="none" w:sz="0" w:space="0" w:color="auto"/>
      </w:divBdr>
    </w:div>
    <w:div w:id="2049064706">
      <w:bodyDiv w:val="1"/>
      <w:marLeft w:val="0"/>
      <w:marRight w:val="0"/>
      <w:marTop w:val="0"/>
      <w:marBottom w:val="0"/>
      <w:divBdr>
        <w:top w:val="none" w:sz="0" w:space="0" w:color="auto"/>
        <w:left w:val="none" w:sz="0" w:space="0" w:color="auto"/>
        <w:bottom w:val="none" w:sz="0" w:space="0" w:color="auto"/>
        <w:right w:val="none" w:sz="0" w:space="0" w:color="auto"/>
      </w:divBdr>
    </w:div>
    <w:div w:id="2062436942">
      <w:bodyDiv w:val="1"/>
      <w:marLeft w:val="0"/>
      <w:marRight w:val="0"/>
      <w:marTop w:val="0"/>
      <w:marBottom w:val="0"/>
      <w:divBdr>
        <w:top w:val="none" w:sz="0" w:space="0" w:color="auto"/>
        <w:left w:val="none" w:sz="0" w:space="0" w:color="auto"/>
        <w:bottom w:val="none" w:sz="0" w:space="0" w:color="auto"/>
        <w:right w:val="none" w:sz="0" w:space="0" w:color="auto"/>
      </w:divBdr>
    </w:div>
    <w:div w:id="2074431290">
      <w:bodyDiv w:val="1"/>
      <w:marLeft w:val="0"/>
      <w:marRight w:val="0"/>
      <w:marTop w:val="0"/>
      <w:marBottom w:val="0"/>
      <w:divBdr>
        <w:top w:val="none" w:sz="0" w:space="0" w:color="auto"/>
        <w:left w:val="none" w:sz="0" w:space="0" w:color="auto"/>
        <w:bottom w:val="none" w:sz="0" w:space="0" w:color="auto"/>
        <w:right w:val="none" w:sz="0" w:space="0" w:color="auto"/>
      </w:divBdr>
    </w:div>
    <w:div w:id="2080323616">
      <w:bodyDiv w:val="1"/>
      <w:marLeft w:val="0"/>
      <w:marRight w:val="0"/>
      <w:marTop w:val="0"/>
      <w:marBottom w:val="0"/>
      <w:divBdr>
        <w:top w:val="none" w:sz="0" w:space="0" w:color="auto"/>
        <w:left w:val="none" w:sz="0" w:space="0" w:color="auto"/>
        <w:bottom w:val="none" w:sz="0" w:space="0" w:color="auto"/>
        <w:right w:val="none" w:sz="0" w:space="0" w:color="auto"/>
      </w:divBdr>
    </w:div>
    <w:div w:id="2093891794">
      <w:bodyDiv w:val="1"/>
      <w:marLeft w:val="0"/>
      <w:marRight w:val="0"/>
      <w:marTop w:val="0"/>
      <w:marBottom w:val="0"/>
      <w:divBdr>
        <w:top w:val="none" w:sz="0" w:space="0" w:color="auto"/>
        <w:left w:val="none" w:sz="0" w:space="0" w:color="auto"/>
        <w:bottom w:val="none" w:sz="0" w:space="0" w:color="auto"/>
        <w:right w:val="none" w:sz="0" w:space="0" w:color="auto"/>
      </w:divBdr>
    </w:div>
    <w:div w:id="2110080046">
      <w:bodyDiv w:val="1"/>
      <w:marLeft w:val="0"/>
      <w:marRight w:val="0"/>
      <w:marTop w:val="0"/>
      <w:marBottom w:val="0"/>
      <w:divBdr>
        <w:top w:val="none" w:sz="0" w:space="0" w:color="auto"/>
        <w:left w:val="none" w:sz="0" w:space="0" w:color="auto"/>
        <w:bottom w:val="none" w:sz="0" w:space="0" w:color="auto"/>
        <w:right w:val="none" w:sz="0" w:space="0" w:color="auto"/>
      </w:divBdr>
    </w:div>
    <w:div w:id="2132164440">
      <w:bodyDiv w:val="1"/>
      <w:marLeft w:val="0"/>
      <w:marRight w:val="0"/>
      <w:marTop w:val="0"/>
      <w:marBottom w:val="0"/>
      <w:divBdr>
        <w:top w:val="none" w:sz="0" w:space="0" w:color="auto"/>
        <w:left w:val="none" w:sz="0" w:space="0" w:color="auto"/>
        <w:bottom w:val="none" w:sz="0" w:space="0" w:color="auto"/>
        <w:right w:val="none" w:sz="0" w:space="0" w:color="auto"/>
      </w:divBdr>
    </w:div>
    <w:div w:id="213289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82182-BD3E-4DFF-A906-825F97365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373</TotalTime>
  <Pages>1</Pages>
  <Words>11184</Words>
  <Characters>63753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74788</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Moorche</cp:lastModifiedBy>
  <cp:revision>47</cp:revision>
  <cp:lastPrinted>2025-05-15T10:14:00Z</cp:lastPrinted>
  <dcterms:created xsi:type="dcterms:W3CDTF">2025-05-11T14:46:00Z</dcterms:created>
  <dcterms:modified xsi:type="dcterms:W3CDTF">2025-05-15T10:15:00Z</dcterms:modified>
</cp:coreProperties>
</file>